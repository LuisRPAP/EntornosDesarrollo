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4BC57" w14:textId="77777777" w:rsidR="00F72418" w:rsidRDefault="00F72418">
      <w:bookmarkStart w:id="0" w:name="_Hlk214637364"/>
      <w:bookmarkEnd w:id="0"/>
      <w:r>
        <w:rPr>
          <w:noProof/>
        </w:rPr>
        <w:drawing>
          <wp:inline distT="0" distB="0" distL="0" distR="0" wp14:anchorId="33FA6E02" wp14:editId="295B0BEF">
            <wp:extent cx="5400040" cy="31750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ies-comercio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FF91" w14:textId="77777777" w:rsidR="00F72418" w:rsidRDefault="00F72418" w:rsidP="00F72418"/>
    <w:p w14:paraId="0A8E2CBB" w14:textId="77777777" w:rsidR="00F72418" w:rsidRDefault="00F72418" w:rsidP="00F72418"/>
    <w:p w14:paraId="0B56B51D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Alumno: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Luis </w:t>
      </w:r>
      <w:proofErr w:type="spellStart"/>
      <w:r w:rsidRPr="00737306">
        <w:rPr>
          <w:sz w:val="40"/>
          <w:szCs w:val="40"/>
        </w:rPr>
        <w:t>Rodriguez</w:t>
      </w:r>
      <w:proofErr w:type="spellEnd"/>
      <w:r w:rsidRPr="00737306">
        <w:rPr>
          <w:sz w:val="40"/>
          <w:szCs w:val="40"/>
        </w:rPr>
        <w:t xml:space="preserve"> Palacios</w:t>
      </w:r>
    </w:p>
    <w:p w14:paraId="186ECF56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>Modulo:</w:t>
      </w:r>
      <w:r w:rsidR="00BE10D7">
        <w:rPr>
          <w:color w:val="5B9BD5" w:themeColor="accent5"/>
        </w:rPr>
        <w:tab/>
      </w:r>
      <w:r w:rsidRPr="00BE10D7">
        <w:rPr>
          <w:color w:val="5B9BD5" w:themeColor="accent5"/>
        </w:rPr>
        <w:t xml:space="preserve"> </w:t>
      </w:r>
      <w:r w:rsidR="00401EC6" w:rsidRPr="00737306">
        <w:rPr>
          <w:sz w:val="40"/>
          <w:szCs w:val="40"/>
        </w:rPr>
        <w:t>Entornos de Desarrollo</w:t>
      </w:r>
    </w:p>
    <w:p w14:paraId="6E14D9C0" w14:textId="77777777" w:rsidR="00F72418" w:rsidRPr="00BE10D7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Ciclo: </w:t>
      </w:r>
      <w:r w:rsidR="00BE10D7">
        <w:rPr>
          <w:color w:val="5B9BD5" w:themeColor="accent5"/>
        </w:rPr>
        <w:tab/>
      </w:r>
      <w:r w:rsidRPr="00BE10D7">
        <w:t xml:space="preserve">Grado superior </w:t>
      </w:r>
      <w:r w:rsidR="00E41249" w:rsidRPr="00BE10D7">
        <w:t>D</w:t>
      </w:r>
      <w:r w:rsidRPr="00BE10D7">
        <w:t xml:space="preserve">esarrollo de </w:t>
      </w:r>
      <w:r w:rsidR="00E41249" w:rsidRPr="00BE10D7">
        <w:t>A</w:t>
      </w:r>
      <w:r w:rsidRPr="00BE10D7">
        <w:t xml:space="preserve">plicaciones </w:t>
      </w:r>
      <w:r w:rsidR="00E41249" w:rsidRPr="00BE10D7">
        <w:t>M</w:t>
      </w:r>
      <w:r w:rsidRPr="00BE10D7">
        <w:t>ultiplataforma</w:t>
      </w:r>
    </w:p>
    <w:p w14:paraId="30F28DD7" w14:textId="77777777" w:rsidR="00F72418" w:rsidRDefault="00F72418" w:rsidP="00F72418">
      <w:pPr>
        <w:tabs>
          <w:tab w:val="left" w:pos="2026"/>
        </w:tabs>
      </w:pPr>
      <w:r w:rsidRPr="00BE10D7">
        <w:rPr>
          <w:color w:val="5B9BD5" w:themeColor="accent5"/>
        </w:rPr>
        <w:t xml:space="preserve">Fecha: </w:t>
      </w:r>
      <w:r w:rsidR="00BE10D7">
        <w:rPr>
          <w:color w:val="5B9BD5" w:themeColor="accent5"/>
        </w:rPr>
        <w:tab/>
      </w:r>
      <w:r w:rsidR="0037703B">
        <w:rPr>
          <w:sz w:val="40"/>
          <w:szCs w:val="40"/>
        </w:rPr>
        <w:t>21</w:t>
      </w:r>
      <w:r w:rsidRPr="00737306">
        <w:rPr>
          <w:sz w:val="40"/>
          <w:szCs w:val="40"/>
        </w:rPr>
        <w:t>/1</w:t>
      </w:r>
      <w:r w:rsidR="0037703B">
        <w:rPr>
          <w:sz w:val="40"/>
          <w:szCs w:val="40"/>
        </w:rPr>
        <w:t>1</w:t>
      </w:r>
      <w:r w:rsidRPr="00737306">
        <w:rPr>
          <w:sz w:val="40"/>
          <w:szCs w:val="40"/>
        </w:rPr>
        <w:t>/2025</w:t>
      </w:r>
    </w:p>
    <w:p w14:paraId="64384AF1" w14:textId="77777777" w:rsidR="00E41249" w:rsidRDefault="00E41249" w:rsidP="00F72418">
      <w:pPr>
        <w:tabs>
          <w:tab w:val="left" w:pos="2026"/>
        </w:tabs>
        <w:rPr>
          <w:sz w:val="40"/>
          <w:szCs w:val="40"/>
        </w:rPr>
      </w:pPr>
      <w:r w:rsidRPr="00BE10D7">
        <w:rPr>
          <w:color w:val="5B9BD5" w:themeColor="accent5"/>
        </w:rPr>
        <w:t xml:space="preserve">Profesor: </w:t>
      </w:r>
      <w:r w:rsidR="00BE10D7">
        <w:rPr>
          <w:color w:val="5B9BD5" w:themeColor="accent5"/>
        </w:rPr>
        <w:tab/>
      </w:r>
      <w:r w:rsidRPr="00737306">
        <w:rPr>
          <w:sz w:val="40"/>
          <w:szCs w:val="40"/>
        </w:rPr>
        <w:t xml:space="preserve">Cesar </w:t>
      </w:r>
      <w:proofErr w:type="spellStart"/>
      <w:r w:rsidRPr="00737306">
        <w:rPr>
          <w:sz w:val="40"/>
          <w:szCs w:val="40"/>
        </w:rPr>
        <w:t>Brera</w:t>
      </w:r>
      <w:proofErr w:type="spellEnd"/>
      <w:r w:rsidRPr="00737306">
        <w:rPr>
          <w:sz w:val="40"/>
          <w:szCs w:val="40"/>
        </w:rPr>
        <w:t xml:space="preserve"> </w:t>
      </w:r>
      <w:proofErr w:type="spellStart"/>
      <w:r w:rsidRPr="00737306">
        <w:rPr>
          <w:sz w:val="40"/>
          <w:szCs w:val="40"/>
        </w:rPr>
        <w:t>Marquez</w:t>
      </w:r>
      <w:proofErr w:type="spellEnd"/>
    </w:p>
    <w:p w14:paraId="5E9FF796" w14:textId="77777777" w:rsidR="00BE10D7" w:rsidRDefault="00BE10D7" w:rsidP="00F72418">
      <w:pPr>
        <w:tabs>
          <w:tab w:val="left" w:pos="2026"/>
        </w:tabs>
      </w:pPr>
    </w:p>
    <w:p w14:paraId="39EA0EE2" w14:textId="77777777" w:rsidR="00BE10D7" w:rsidRDefault="00BE10D7" w:rsidP="00F72418">
      <w:pPr>
        <w:tabs>
          <w:tab w:val="left" w:pos="2026"/>
        </w:tabs>
      </w:pPr>
    </w:p>
    <w:p w14:paraId="6349C253" w14:textId="77777777" w:rsidR="00BE10D7" w:rsidRDefault="00BE10D7" w:rsidP="00F72418">
      <w:pPr>
        <w:tabs>
          <w:tab w:val="left" w:pos="2026"/>
        </w:tabs>
      </w:pPr>
    </w:p>
    <w:p w14:paraId="1FB0DC45" w14:textId="77777777" w:rsidR="00BE10D7" w:rsidRDefault="00BE10D7" w:rsidP="00F72418">
      <w:pPr>
        <w:tabs>
          <w:tab w:val="left" w:pos="2026"/>
        </w:tabs>
      </w:pPr>
    </w:p>
    <w:p w14:paraId="5EFF0F0B" w14:textId="77777777" w:rsidR="00BE10D7" w:rsidRDefault="00BE10D7" w:rsidP="00F72418">
      <w:pPr>
        <w:tabs>
          <w:tab w:val="left" w:pos="2026"/>
        </w:tabs>
      </w:pPr>
    </w:p>
    <w:p w14:paraId="79F0F9E0" w14:textId="77777777" w:rsidR="00BE10D7" w:rsidRDefault="00BE10D7" w:rsidP="00F72418">
      <w:pPr>
        <w:tabs>
          <w:tab w:val="left" w:pos="2026"/>
        </w:tabs>
      </w:pPr>
    </w:p>
    <w:p w14:paraId="2CAF0142" w14:textId="77777777" w:rsidR="00BE10D7" w:rsidRDefault="00BE10D7" w:rsidP="00F72418">
      <w:pPr>
        <w:tabs>
          <w:tab w:val="left" w:pos="2026"/>
        </w:tabs>
      </w:pPr>
    </w:p>
    <w:p w14:paraId="50D0169E" w14:textId="77777777" w:rsidR="00BE10D7" w:rsidRDefault="00BE10D7" w:rsidP="00F72418">
      <w:pPr>
        <w:tabs>
          <w:tab w:val="left" w:pos="2026"/>
        </w:tabs>
      </w:pPr>
    </w:p>
    <w:p w14:paraId="5A009CD7" w14:textId="77777777" w:rsidR="00BE10D7" w:rsidRDefault="00BE10D7" w:rsidP="00F72418">
      <w:pPr>
        <w:tabs>
          <w:tab w:val="left" w:pos="2026"/>
        </w:tabs>
      </w:pPr>
    </w:p>
    <w:p w14:paraId="648DBE18" w14:textId="77777777" w:rsidR="00BE10D7" w:rsidRDefault="00BE10D7" w:rsidP="00F72418">
      <w:pPr>
        <w:tabs>
          <w:tab w:val="left" w:pos="2026"/>
        </w:tabs>
      </w:pPr>
    </w:p>
    <w:p w14:paraId="2CC27E54" w14:textId="42D95952" w:rsidR="00BE10D7" w:rsidRPr="00BE10D7" w:rsidRDefault="00BE10D7" w:rsidP="00F72418">
      <w:pPr>
        <w:tabs>
          <w:tab w:val="left" w:pos="2026"/>
        </w:tabs>
        <w:rPr>
          <w:color w:val="5B9BD5" w:themeColor="accent5"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353317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8B992D" w14:textId="0A6484BB" w:rsidR="00083204" w:rsidRDefault="00083204">
          <w:pPr>
            <w:pStyle w:val="TtuloTDC"/>
          </w:pPr>
          <w:r>
            <w:t>INDICE:</w:t>
          </w:r>
        </w:p>
        <w:p w14:paraId="4D44A05F" w14:textId="77777777" w:rsidR="00083204" w:rsidRPr="00083204" w:rsidRDefault="00083204" w:rsidP="00083204">
          <w:pPr>
            <w:rPr>
              <w:lang w:eastAsia="es-ES"/>
            </w:rPr>
          </w:pPr>
        </w:p>
        <w:p w14:paraId="23F4B7D8" w14:textId="32E1AD56" w:rsidR="00083204" w:rsidRDefault="00083204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39846" w:history="1">
            <w:r w:rsidRPr="00F1564C">
              <w:rPr>
                <w:rStyle w:val="Hipervnculo"/>
                <w:noProof/>
              </w:rPr>
              <w:t>LOGGER EN JAVA USANDO VISUALCODE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659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D909D" w14:textId="704F8105" w:rsidR="00083204" w:rsidRDefault="001065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639847" w:history="1">
            <w:r w:rsidR="00083204" w:rsidRPr="00F1564C">
              <w:rPr>
                <w:rStyle w:val="Hipervnculo"/>
                <w:noProof/>
              </w:rPr>
              <w:t>Descarga el programa e impórtalo en VisualCode, debería ser visible tanto la carpeta Debugger como la de Logger.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_Toc214639847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1AE1E241" w14:textId="1A0D30F1" w:rsidR="00083204" w:rsidRDefault="001065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639848" w:history="1">
            <w:r w:rsidR="00083204" w:rsidRPr="00F1564C">
              <w:rPr>
                <w:rStyle w:val="Hipervnculo"/>
                <w:noProof/>
              </w:rPr>
              <w:t>Modifica el programa para que se muestren por consola los siguientes mensajes: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_Toc214639848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66B19DF8" w14:textId="3D4C87B0" w:rsidR="00083204" w:rsidRDefault="0010659B">
          <w:pPr>
            <w:pStyle w:val="TDC3"/>
            <w:tabs>
              <w:tab w:val="left" w:pos="1100"/>
              <w:tab w:val="right" w:leader="dot" w:pos="8494"/>
            </w:tabs>
            <w:rPr>
              <w:noProof/>
            </w:rPr>
          </w:pPr>
          <w:hyperlink w:anchor="_Toc214639849" w:history="1">
            <w:r w:rsidR="00083204" w:rsidRPr="00F1564C">
              <w:rPr>
                <w:rStyle w:val="Hipervnculo"/>
                <w:noProof/>
              </w:rPr>
              <w:t>1.1</w:t>
            </w:r>
            <w:r w:rsidR="00083204">
              <w:rPr>
                <w:noProof/>
              </w:rPr>
              <w:tab/>
            </w:r>
            <w:r w:rsidR="00083204" w:rsidRPr="00F1564C">
              <w:rPr>
                <w:rStyle w:val="Hipervnculo"/>
                <w:noProof/>
              </w:rPr>
              <w:t>Cuando se inicia la aplicación: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_Toc214639849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47062270" w14:textId="234B475B" w:rsidR="00083204" w:rsidRDefault="0010659B">
          <w:pPr>
            <w:pStyle w:val="TDC3"/>
            <w:tabs>
              <w:tab w:val="left" w:pos="1100"/>
              <w:tab w:val="right" w:leader="dot" w:pos="8494"/>
            </w:tabs>
            <w:rPr>
              <w:noProof/>
            </w:rPr>
          </w:pPr>
          <w:hyperlink w:anchor="_Toc214639850" w:history="1">
            <w:r w:rsidR="00083204" w:rsidRPr="00F1564C">
              <w:rPr>
                <w:rStyle w:val="Hipervnculo"/>
                <w:noProof/>
              </w:rPr>
              <w:t>1.2</w:t>
            </w:r>
            <w:r w:rsidR="00083204">
              <w:rPr>
                <w:noProof/>
              </w:rPr>
              <w:tab/>
            </w:r>
            <w:r w:rsidR="00083204" w:rsidRPr="00F1564C">
              <w:rPr>
                <w:rStyle w:val="Hipervnculo"/>
                <w:noProof/>
              </w:rPr>
              <w:t>Cada vez que el programa lea una nueva línea de código deberá mostrar: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_Toc214639850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5163F961" w14:textId="236BC35C" w:rsidR="00083204" w:rsidRDefault="0010659B">
          <w:pPr>
            <w:pStyle w:val="TDC3"/>
            <w:tabs>
              <w:tab w:val="left" w:pos="1100"/>
              <w:tab w:val="right" w:leader="dot" w:pos="8494"/>
            </w:tabs>
            <w:rPr>
              <w:noProof/>
            </w:rPr>
          </w:pPr>
          <w:hyperlink w:anchor="_Toc214639851" w:history="1">
            <w:r w:rsidR="00083204" w:rsidRPr="00F1564C">
              <w:rPr>
                <w:rStyle w:val="Hipervnculo"/>
                <w:noProof/>
              </w:rPr>
              <w:t>1.3</w:t>
            </w:r>
            <w:r w:rsidR="00083204">
              <w:rPr>
                <w:noProof/>
              </w:rPr>
              <w:tab/>
            </w:r>
            <w:r w:rsidR="00083204" w:rsidRPr="00F1564C">
              <w:rPr>
                <w:rStyle w:val="Hipervnculo"/>
                <w:noProof/>
              </w:rPr>
              <w:t xml:space="preserve">Cada vez que el programa reciba una línea e identifique el valor de </w:t>
            </w:r>
            <w:r w:rsidR="00083204" w:rsidRPr="00F1564C">
              <w:rPr>
                <w:rStyle w:val="Hipervnculo"/>
                <w:b/>
                <w:bCs/>
                <w:noProof/>
              </w:rPr>
              <w:t xml:space="preserve">n </w:t>
            </w:r>
            <w:r w:rsidR="00083204" w:rsidRPr="00F1564C">
              <w:rPr>
                <w:rStyle w:val="Hipervnculo"/>
                <w:noProof/>
              </w:rPr>
              <w:t xml:space="preserve">y de </w:t>
            </w:r>
            <w:r w:rsidR="00083204" w:rsidRPr="00F1564C">
              <w:rPr>
                <w:rStyle w:val="Hipervnculo"/>
                <w:b/>
                <w:bCs/>
                <w:noProof/>
              </w:rPr>
              <w:t xml:space="preserve">m </w:t>
            </w:r>
            <w:r w:rsidR="00083204" w:rsidRPr="00F1564C">
              <w:rPr>
                <w:rStyle w:val="Hipervnculo"/>
                <w:noProof/>
              </w:rPr>
              <w:t>deberá mostrar: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_Toc214639851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0362DE27" w14:textId="40FCAB5E" w:rsidR="00083204" w:rsidRDefault="0010659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639852" w:history="1">
            <w:r w:rsidR="00083204" w:rsidRPr="00F1564C">
              <w:rPr>
                <w:rStyle w:val="Hipervnculo"/>
                <w:noProof/>
              </w:rPr>
              <w:t>1.4 Antes de que se devuelva el resultado de nModuloM se tiene que mostrar: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_Toc214639852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02F11E77" w14:textId="1B3EB8C1" w:rsidR="00083204" w:rsidRDefault="0010659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639853" w:history="1">
            <w:r w:rsidR="00083204" w:rsidRPr="00F1564C">
              <w:rPr>
                <w:rStyle w:val="Hipervnculo"/>
                <w:noProof/>
              </w:rPr>
              <w:t>1.5 En caso de que se vaya a devolver un -1 mostrar: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_Toc214639853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772A79B8" w14:textId="2309557A" w:rsidR="00083204" w:rsidRDefault="0010659B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639854" w:history="1">
            <w:r w:rsidR="00083204" w:rsidRPr="00F1564C">
              <w:rPr>
                <w:rStyle w:val="Hipervnculo"/>
                <w:noProof/>
              </w:rPr>
              <w:t>1.6 Cuando finaliza la aplicación: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_Toc214639854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338C746B" w14:textId="5FCECF43" w:rsidR="00083204" w:rsidRDefault="001065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639855" w:history="1">
            <w:r w:rsidR="00083204" w:rsidRPr="00F1564C">
              <w:rPr>
                <w:rStyle w:val="Hipervnculo"/>
                <w:noProof/>
              </w:rPr>
              <w:t>2 Modifica el programa para que se guarde en un fichero de log, llamado app.log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_Toc214639855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2E5AFEEB" w14:textId="34A62C66" w:rsidR="00083204" w:rsidRDefault="001065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639856" w:history="1">
            <w:r w:rsidR="00083204" w:rsidRPr="00F1564C">
              <w:rPr>
                <w:rStyle w:val="Hipervnculo"/>
                <w:noProof/>
              </w:rPr>
              <w:t>3 Modifica el programa para que se guarde el fichero en un directorio de logs.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_Toc214639856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73F2533C" w14:textId="762F397D" w:rsidR="00083204" w:rsidRDefault="001065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639857" w:history="1">
            <w:r w:rsidR="00083204" w:rsidRPr="00F1564C">
              <w:rPr>
                <w:rStyle w:val="Hipervnculo"/>
                <w:noProof/>
              </w:rPr>
              <w:t>3 Modifica el programa para que no se muestre por consola, solo por el fichero.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_Toc214639857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32702B25" w14:textId="5703F1E8" w:rsidR="00083204" w:rsidRDefault="0010659B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639858" w:history="1">
            <w:r w:rsidR="00083204" w:rsidRPr="00F1564C">
              <w:rPr>
                <w:rStyle w:val="Hipervnculo"/>
                <w:noProof/>
              </w:rPr>
              <w:t>4 ¿Cómo modificarías para que solo salgan los mensajes de WARN o superiores?</w:t>
            </w:r>
            <w:r w:rsidR="00083204">
              <w:rPr>
                <w:noProof/>
                <w:webHidden/>
              </w:rPr>
              <w:tab/>
            </w:r>
            <w:r w:rsidR="00083204">
              <w:rPr>
                <w:noProof/>
                <w:webHidden/>
              </w:rPr>
              <w:fldChar w:fldCharType="begin"/>
            </w:r>
            <w:r w:rsidR="00083204">
              <w:rPr>
                <w:noProof/>
                <w:webHidden/>
              </w:rPr>
              <w:instrText xml:space="preserve"> PAGEREF _Toc214639858 \h </w:instrText>
            </w:r>
            <w:r w:rsidR="00083204">
              <w:rPr>
                <w:noProof/>
                <w:webHidden/>
              </w:rPr>
            </w:r>
            <w:r w:rsidR="0008320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083204">
              <w:rPr>
                <w:noProof/>
                <w:webHidden/>
              </w:rPr>
              <w:fldChar w:fldCharType="end"/>
            </w:r>
          </w:hyperlink>
        </w:p>
        <w:p w14:paraId="758021B8" w14:textId="0BBD4B70" w:rsidR="00083204" w:rsidRDefault="00083204">
          <w:r>
            <w:rPr>
              <w:b/>
              <w:bCs/>
            </w:rPr>
            <w:fldChar w:fldCharType="end"/>
          </w:r>
        </w:p>
      </w:sdtContent>
    </w:sdt>
    <w:p w14:paraId="3C752DAA" w14:textId="77777777" w:rsidR="00BE10D7" w:rsidRDefault="00BE10D7" w:rsidP="00F72418">
      <w:pPr>
        <w:tabs>
          <w:tab w:val="left" w:pos="2026"/>
        </w:tabs>
      </w:pPr>
    </w:p>
    <w:p w14:paraId="7665A1BB" w14:textId="18AA17BE" w:rsidR="00BE10D7" w:rsidRDefault="00BE10D7" w:rsidP="00F72418">
      <w:pPr>
        <w:tabs>
          <w:tab w:val="left" w:pos="2026"/>
        </w:tabs>
      </w:pPr>
    </w:p>
    <w:p w14:paraId="505D9A88" w14:textId="31FE2A53" w:rsidR="00704B89" w:rsidRDefault="00704B89" w:rsidP="00F72418">
      <w:pPr>
        <w:tabs>
          <w:tab w:val="left" w:pos="2026"/>
        </w:tabs>
      </w:pPr>
    </w:p>
    <w:p w14:paraId="7EAA8099" w14:textId="6E14749A" w:rsidR="00704B89" w:rsidRDefault="00704B89" w:rsidP="00F72418">
      <w:pPr>
        <w:tabs>
          <w:tab w:val="left" w:pos="2026"/>
        </w:tabs>
      </w:pPr>
    </w:p>
    <w:p w14:paraId="21CA1E13" w14:textId="61F0888E" w:rsidR="00704B89" w:rsidRDefault="00704B89" w:rsidP="00F72418">
      <w:pPr>
        <w:tabs>
          <w:tab w:val="left" w:pos="2026"/>
        </w:tabs>
      </w:pPr>
    </w:p>
    <w:p w14:paraId="63B39EA1" w14:textId="7CD967AB" w:rsidR="00704B89" w:rsidRDefault="00704B89" w:rsidP="00F72418">
      <w:pPr>
        <w:tabs>
          <w:tab w:val="left" w:pos="2026"/>
        </w:tabs>
      </w:pPr>
    </w:p>
    <w:p w14:paraId="3B6AFB84" w14:textId="123FBC1D" w:rsidR="00704B89" w:rsidRDefault="00704B89" w:rsidP="00F72418">
      <w:pPr>
        <w:tabs>
          <w:tab w:val="left" w:pos="2026"/>
        </w:tabs>
      </w:pPr>
    </w:p>
    <w:p w14:paraId="3220711D" w14:textId="21A03171" w:rsidR="00704B89" w:rsidRDefault="00704B89" w:rsidP="00F72418">
      <w:pPr>
        <w:tabs>
          <w:tab w:val="left" w:pos="2026"/>
        </w:tabs>
      </w:pPr>
    </w:p>
    <w:p w14:paraId="19956F9B" w14:textId="14E73F97" w:rsidR="00704B89" w:rsidRDefault="00704B89" w:rsidP="00F72418">
      <w:pPr>
        <w:tabs>
          <w:tab w:val="left" w:pos="2026"/>
        </w:tabs>
      </w:pPr>
    </w:p>
    <w:p w14:paraId="067F32C4" w14:textId="58CB3170" w:rsidR="00704B89" w:rsidRDefault="00704B89" w:rsidP="00F72418">
      <w:pPr>
        <w:tabs>
          <w:tab w:val="left" w:pos="2026"/>
        </w:tabs>
      </w:pPr>
    </w:p>
    <w:p w14:paraId="06348449" w14:textId="27C39BE5" w:rsidR="00704B89" w:rsidRDefault="00704B89" w:rsidP="00F72418">
      <w:pPr>
        <w:tabs>
          <w:tab w:val="left" w:pos="2026"/>
        </w:tabs>
      </w:pPr>
    </w:p>
    <w:p w14:paraId="16405C96" w14:textId="3E2CA967" w:rsidR="00704B89" w:rsidRDefault="00704B89" w:rsidP="00F72418">
      <w:pPr>
        <w:tabs>
          <w:tab w:val="left" w:pos="2026"/>
        </w:tabs>
      </w:pPr>
    </w:p>
    <w:p w14:paraId="526BB620" w14:textId="0936BE13" w:rsidR="00704B89" w:rsidRDefault="00704B89" w:rsidP="00F72418">
      <w:pPr>
        <w:tabs>
          <w:tab w:val="left" w:pos="2026"/>
        </w:tabs>
      </w:pPr>
    </w:p>
    <w:p w14:paraId="14268737" w14:textId="251E182F" w:rsidR="00704B89" w:rsidRDefault="00704B89" w:rsidP="00F72418">
      <w:pPr>
        <w:tabs>
          <w:tab w:val="left" w:pos="2026"/>
        </w:tabs>
      </w:pPr>
    </w:p>
    <w:p w14:paraId="6DA607E0" w14:textId="77777777" w:rsidR="00704B89" w:rsidRDefault="00704B89" w:rsidP="00704B89">
      <w:pPr>
        <w:pStyle w:val="Ttulo1"/>
      </w:pPr>
      <w:bookmarkStart w:id="1" w:name="_Toc214639846"/>
      <w:r>
        <w:lastRenderedPageBreak/>
        <w:t>LOGGER EN JAVA USANDO VISUALCODE</w:t>
      </w:r>
      <w:bookmarkEnd w:id="1"/>
    </w:p>
    <w:p w14:paraId="15890ABF" w14:textId="77777777" w:rsidR="00704B89" w:rsidRPr="0054362B" w:rsidRDefault="00704B89" w:rsidP="00704B89"/>
    <w:p w14:paraId="368D7073" w14:textId="37BD20BC" w:rsidR="00083204" w:rsidRPr="0074419A" w:rsidRDefault="00704B89" w:rsidP="00083204">
      <w:bookmarkStart w:id="2" w:name="_Toc214639847"/>
      <w:r w:rsidRPr="00704B89">
        <w:rPr>
          <w:rStyle w:val="Ttulo2Car"/>
        </w:rPr>
        <w:t xml:space="preserve">Descarga el programa e impórtalo en </w:t>
      </w:r>
      <w:proofErr w:type="spellStart"/>
      <w:r w:rsidRPr="00704B89">
        <w:rPr>
          <w:rStyle w:val="Ttulo2Car"/>
        </w:rPr>
        <w:t>VisualCode</w:t>
      </w:r>
      <w:proofErr w:type="spellEnd"/>
      <w:r w:rsidRPr="00704B89">
        <w:rPr>
          <w:rStyle w:val="Ttulo2Car"/>
        </w:rPr>
        <w:t xml:space="preserve">, debería ser visible tanto la carpeta </w:t>
      </w:r>
      <w:proofErr w:type="spellStart"/>
      <w:r w:rsidRPr="00704B89">
        <w:rPr>
          <w:rStyle w:val="Ttulo2Car"/>
        </w:rPr>
        <w:t>Debugger</w:t>
      </w:r>
      <w:proofErr w:type="spellEnd"/>
      <w:r w:rsidRPr="00704B89">
        <w:rPr>
          <w:rStyle w:val="Ttulo2Car"/>
        </w:rPr>
        <w:t xml:space="preserve"> como la de </w:t>
      </w:r>
      <w:proofErr w:type="spellStart"/>
      <w:r w:rsidRPr="00704B89">
        <w:rPr>
          <w:rStyle w:val="Ttulo2Car"/>
        </w:rPr>
        <w:t>Logger</w:t>
      </w:r>
      <w:proofErr w:type="spellEnd"/>
      <w:r w:rsidRPr="00704B89">
        <w:rPr>
          <w:rStyle w:val="Ttulo2Car"/>
        </w:rPr>
        <w:t>.</w:t>
      </w:r>
      <w:bookmarkEnd w:id="2"/>
      <w:r w:rsidRPr="0074419A">
        <w:t xml:space="preserve"> </w:t>
      </w: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4"/>
      </w:tblGrid>
      <w:tr w:rsidR="00083204" w14:paraId="3087CF35" w14:textId="77777777" w:rsidTr="00083204">
        <w:tc>
          <w:tcPr>
            <w:tcW w:w="8494" w:type="dxa"/>
          </w:tcPr>
          <w:p w14:paraId="3CCD717E" w14:textId="6FF38EB4" w:rsidR="00083204" w:rsidRDefault="00083204" w:rsidP="00083204">
            <w:r>
              <w:rPr>
                <w:noProof/>
              </w:rPr>
              <w:drawing>
                <wp:inline distT="0" distB="0" distL="0" distR="0" wp14:anchorId="6DB68B8B" wp14:editId="0F1452F4">
                  <wp:extent cx="4682242" cy="4379495"/>
                  <wp:effectExtent l="0" t="0" r="4445" b="254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694" cy="438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E0A4B" w14:textId="3D3F0AC8" w:rsidR="00704B89" w:rsidRPr="0074419A" w:rsidRDefault="00704B89" w:rsidP="00083204"/>
    <w:p w14:paraId="07DE236A" w14:textId="596822EA" w:rsidR="00704B89" w:rsidRDefault="00704B89" w:rsidP="00704B89">
      <w:pPr>
        <w:rPr>
          <w:b/>
          <w:bCs/>
        </w:rPr>
      </w:pPr>
    </w:p>
    <w:p w14:paraId="0B1061FF" w14:textId="0E8C3833" w:rsidR="00704B89" w:rsidRDefault="00704B89" w:rsidP="00704B89">
      <w:pPr>
        <w:rPr>
          <w:b/>
          <w:bCs/>
        </w:rPr>
      </w:pPr>
    </w:p>
    <w:p w14:paraId="3454B7B9" w14:textId="3118FAB7" w:rsidR="00704B89" w:rsidRDefault="00704B89" w:rsidP="00704B89">
      <w:pPr>
        <w:rPr>
          <w:b/>
          <w:bCs/>
        </w:rPr>
      </w:pPr>
    </w:p>
    <w:p w14:paraId="26571566" w14:textId="75DCB880" w:rsidR="00704B89" w:rsidRDefault="00704B89" w:rsidP="00704B89">
      <w:pPr>
        <w:rPr>
          <w:b/>
          <w:bCs/>
        </w:rPr>
      </w:pPr>
    </w:p>
    <w:p w14:paraId="2F9F0D86" w14:textId="03D68D73" w:rsidR="00704B89" w:rsidRDefault="00704B89" w:rsidP="00704B89">
      <w:pPr>
        <w:rPr>
          <w:b/>
          <w:bCs/>
        </w:rPr>
      </w:pPr>
    </w:p>
    <w:p w14:paraId="58FD17FE" w14:textId="008E535A" w:rsidR="00704B89" w:rsidRDefault="00704B89" w:rsidP="00704B89">
      <w:pPr>
        <w:rPr>
          <w:b/>
          <w:bCs/>
        </w:rPr>
      </w:pPr>
    </w:p>
    <w:p w14:paraId="6F2062A2" w14:textId="4874D0DF" w:rsidR="00704B89" w:rsidRDefault="00704B89" w:rsidP="00704B89">
      <w:pPr>
        <w:rPr>
          <w:b/>
          <w:bCs/>
        </w:rPr>
      </w:pPr>
    </w:p>
    <w:p w14:paraId="447DCF4E" w14:textId="2986CA70" w:rsidR="00704B89" w:rsidRDefault="00704B89" w:rsidP="00704B89">
      <w:pPr>
        <w:rPr>
          <w:b/>
          <w:bCs/>
        </w:rPr>
      </w:pPr>
    </w:p>
    <w:p w14:paraId="33110221" w14:textId="2E8B84DB" w:rsidR="00704B89" w:rsidRDefault="00704B89" w:rsidP="00704B89">
      <w:pPr>
        <w:rPr>
          <w:b/>
          <w:bCs/>
        </w:rPr>
      </w:pPr>
    </w:p>
    <w:p w14:paraId="298DAEF9" w14:textId="77777777" w:rsidR="00704B89" w:rsidRPr="006A316D" w:rsidRDefault="00704B89" w:rsidP="00704B89"/>
    <w:p w14:paraId="3B7E4420" w14:textId="77777777" w:rsidR="00704B89" w:rsidRPr="006A316D" w:rsidRDefault="00704B89" w:rsidP="00083204">
      <w:pPr>
        <w:pStyle w:val="Ttulo2"/>
      </w:pPr>
      <w:bookmarkStart w:id="3" w:name="_Toc214639848"/>
      <w:r w:rsidRPr="006A316D">
        <w:lastRenderedPageBreak/>
        <w:t>Modifica el programa para que se muestren por consola los siguientes mensajes:</w:t>
      </w:r>
      <w:bookmarkEnd w:id="3"/>
      <w:r w:rsidRPr="006A316D">
        <w:t xml:space="preserve"> </w:t>
      </w:r>
    </w:p>
    <w:p w14:paraId="760845E8" w14:textId="1BF15F9C" w:rsidR="00704B89" w:rsidRDefault="00704B89" w:rsidP="00083204">
      <w:pPr>
        <w:pStyle w:val="Ttulo3"/>
        <w:numPr>
          <w:ilvl w:val="1"/>
          <w:numId w:val="13"/>
        </w:numPr>
      </w:pPr>
      <w:bookmarkStart w:id="4" w:name="_Toc214639849"/>
      <w:r w:rsidRPr="006A316D">
        <w:t>Cuando se inicia la aplicación:</w:t>
      </w:r>
      <w:bookmarkEnd w:id="4"/>
      <w:r w:rsidRPr="006A316D">
        <w:t xml:space="preserve"> </w:t>
      </w:r>
    </w:p>
    <w:p w14:paraId="66745381" w14:textId="6C2CC34B" w:rsidR="00083204" w:rsidRPr="0074419A" w:rsidRDefault="00704B89" w:rsidP="00083204">
      <w:pPr>
        <w:rPr>
          <w:b/>
          <w:bCs/>
        </w:rPr>
      </w:pPr>
      <w:r w:rsidRPr="0074419A">
        <w:rPr>
          <w:b/>
          <w:bCs/>
        </w:rPr>
        <w:t>INFO – “Aplicación iniciada”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083204" w14:paraId="2BCF54B8" w14:textId="77777777" w:rsidTr="00083204">
        <w:tc>
          <w:tcPr>
            <w:tcW w:w="8494" w:type="dxa"/>
          </w:tcPr>
          <w:p w14:paraId="003C7E8B" w14:textId="612CB313" w:rsidR="00083204" w:rsidRDefault="00083204" w:rsidP="0008320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ADEB8BB" wp14:editId="1D61837A">
                  <wp:extent cx="4475521" cy="4395537"/>
                  <wp:effectExtent l="0" t="0" r="1270" b="508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257" cy="440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2FC88" w14:textId="5D00100B" w:rsidR="00083204" w:rsidRPr="0074419A" w:rsidRDefault="00083204" w:rsidP="00083204">
      <w:pPr>
        <w:rPr>
          <w:b/>
          <w:bCs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083204" w14:paraId="5F53319D" w14:textId="77777777" w:rsidTr="00083204">
        <w:tc>
          <w:tcPr>
            <w:tcW w:w="8494" w:type="dxa"/>
          </w:tcPr>
          <w:p w14:paraId="64DBCCF8" w14:textId="3286EA37" w:rsidR="00083204" w:rsidRDefault="00083204" w:rsidP="0008320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CD41B2A" wp14:editId="70231CA1">
                  <wp:extent cx="4543926" cy="2481823"/>
                  <wp:effectExtent l="0" t="0" r="952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952" cy="2494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FCAAA" w14:textId="72DF37F7" w:rsidR="00083204" w:rsidRPr="0074419A" w:rsidRDefault="00083204" w:rsidP="00083204">
      <w:pPr>
        <w:rPr>
          <w:b/>
          <w:bCs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6"/>
      </w:tblGrid>
      <w:tr w:rsidR="00083204" w14:paraId="6AFD911F" w14:textId="77777777" w:rsidTr="00083204">
        <w:tc>
          <w:tcPr>
            <w:tcW w:w="7064" w:type="dxa"/>
          </w:tcPr>
          <w:p w14:paraId="66767F46" w14:textId="3645257B" w:rsidR="00083204" w:rsidRDefault="00083204" w:rsidP="00083204">
            <w:r>
              <w:rPr>
                <w:noProof/>
              </w:rPr>
              <w:lastRenderedPageBreak/>
              <w:drawing>
                <wp:inline distT="0" distB="0" distL="0" distR="0" wp14:anchorId="15BBB554" wp14:editId="5D282298">
                  <wp:extent cx="4552950" cy="1382414"/>
                  <wp:effectExtent l="0" t="0" r="0" b="825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824" cy="138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60DE0" w14:textId="17C9D51F" w:rsidR="00704B89" w:rsidRPr="00704B89" w:rsidRDefault="00704B89" w:rsidP="00083204">
      <w:pPr>
        <w:pStyle w:val="Ttulo3"/>
        <w:numPr>
          <w:ilvl w:val="1"/>
          <w:numId w:val="12"/>
        </w:numPr>
      </w:pPr>
      <w:bookmarkStart w:id="5" w:name="_Toc214639850"/>
      <w:r w:rsidRPr="00704B89">
        <w:t>Cada vez que el programa lea una nueva línea de código deberá mostrar:</w:t>
      </w:r>
      <w:bookmarkEnd w:id="5"/>
      <w:r w:rsidRPr="00704B89">
        <w:t xml:space="preserve"> </w:t>
      </w:r>
    </w:p>
    <w:p w14:paraId="17CF1070" w14:textId="77777777" w:rsidR="00704B89" w:rsidRPr="0074419A" w:rsidRDefault="00704B89" w:rsidP="0074419A">
      <w:pPr>
        <w:pStyle w:val="Prrafodelista"/>
        <w:numPr>
          <w:ilvl w:val="0"/>
          <w:numId w:val="8"/>
        </w:numPr>
        <w:rPr>
          <w:b/>
          <w:bCs/>
        </w:rPr>
      </w:pPr>
      <w:r w:rsidRPr="0074419A">
        <w:rPr>
          <w:b/>
          <w:bCs/>
        </w:rPr>
        <w:t>INFO – “Línea leída” &lt;se debe añadir la línea&gt;</w:t>
      </w:r>
    </w:p>
    <w:tbl>
      <w:tblPr>
        <w:tblStyle w:val="Tablaconcuadrcula"/>
        <w:tblW w:w="8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083204" w14:paraId="0CA8255C" w14:textId="77777777" w:rsidTr="00083204">
        <w:tc>
          <w:tcPr>
            <w:tcW w:w="8504" w:type="dxa"/>
          </w:tcPr>
          <w:p w14:paraId="13D5D063" w14:textId="6A610560" w:rsidR="00083204" w:rsidRDefault="00083204" w:rsidP="00083204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71828C4" wp14:editId="64E0A877">
                  <wp:extent cx="5485603" cy="4924926"/>
                  <wp:effectExtent l="0" t="0" r="1270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570" cy="493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3204" w14:paraId="3AC062E3" w14:textId="77777777" w:rsidTr="000832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504" w:type="dxa"/>
          </w:tcPr>
          <w:p w14:paraId="22FF6487" w14:textId="77777777" w:rsidR="00083204" w:rsidRDefault="00083204" w:rsidP="007302A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9E8220" wp14:editId="38F2A911">
                  <wp:extent cx="5711695" cy="1732547"/>
                  <wp:effectExtent l="0" t="0" r="3810" b="127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57" cy="1736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7C70E" w14:textId="5C0825E0" w:rsidR="00704B89" w:rsidRDefault="00704B89" w:rsidP="00083204">
      <w:pPr>
        <w:pStyle w:val="Ttulo3"/>
        <w:numPr>
          <w:ilvl w:val="1"/>
          <w:numId w:val="11"/>
        </w:numPr>
      </w:pPr>
      <w:bookmarkStart w:id="6" w:name="_Toc214639851"/>
      <w:r w:rsidRPr="006A316D">
        <w:lastRenderedPageBreak/>
        <w:t xml:space="preserve">Cada vez que el programa reciba una línea e identifique el valor de </w:t>
      </w:r>
      <w:r w:rsidRPr="00704B89">
        <w:rPr>
          <w:b/>
          <w:bCs/>
        </w:rPr>
        <w:t xml:space="preserve">n </w:t>
      </w:r>
      <w:r w:rsidRPr="006A316D">
        <w:t xml:space="preserve">y de </w:t>
      </w:r>
      <w:r w:rsidRPr="00704B89">
        <w:rPr>
          <w:b/>
          <w:bCs/>
        </w:rPr>
        <w:t xml:space="preserve">m </w:t>
      </w:r>
      <w:r w:rsidRPr="006A316D">
        <w:t>deberá mostrar:</w:t>
      </w:r>
      <w:bookmarkEnd w:id="6"/>
      <w:r w:rsidRPr="006A316D">
        <w:t xml:space="preserve"> </w:t>
      </w:r>
    </w:p>
    <w:p w14:paraId="5B921F30" w14:textId="77777777" w:rsidR="00704B89" w:rsidRPr="00083204" w:rsidRDefault="00704B89" w:rsidP="00083204">
      <w:pPr>
        <w:rPr>
          <w:b/>
          <w:bCs/>
        </w:rPr>
      </w:pPr>
      <w:r w:rsidRPr="00083204">
        <w:rPr>
          <w:b/>
          <w:bCs/>
        </w:rPr>
        <w:t xml:space="preserve">DEBUG – “El valor de n: </w:t>
      </w:r>
      <w:proofErr w:type="gramStart"/>
      <w:r w:rsidRPr="00083204">
        <w:rPr>
          <w:b/>
          <w:bCs/>
        </w:rPr>
        <w:t>“ &lt;</w:t>
      </w:r>
      <w:proofErr w:type="gramEnd"/>
      <w:r w:rsidRPr="00083204">
        <w:rPr>
          <w:b/>
          <w:bCs/>
        </w:rPr>
        <w:t>se debe añadir el valor de n&gt;</w:t>
      </w:r>
    </w:p>
    <w:p w14:paraId="51C7352A" w14:textId="01544A7B" w:rsidR="00704B89" w:rsidRPr="0074419A" w:rsidRDefault="00704B89" w:rsidP="00083204">
      <w:pPr>
        <w:rPr>
          <w:b/>
          <w:bCs/>
        </w:rPr>
      </w:pPr>
      <w:r w:rsidRPr="0074419A">
        <w:rPr>
          <w:b/>
          <w:bCs/>
        </w:rPr>
        <w:t xml:space="preserve">DEBUG – “El valor de m: </w:t>
      </w:r>
      <w:proofErr w:type="gramStart"/>
      <w:r w:rsidRPr="0074419A">
        <w:rPr>
          <w:b/>
          <w:bCs/>
        </w:rPr>
        <w:t>“ &lt;</w:t>
      </w:r>
      <w:proofErr w:type="gramEnd"/>
      <w:r w:rsidRPr="0074419A">
        <w:rPr>
          <w:b/>
          <w:bCs/>
        </w:rPr>
        <w:t>se debe añadir el valor de m&gt;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6"/>
      </w:tblGrid>
      <w:tr w:rsidR="00083204" w14:paraId="06655849" w14:textId="77777777" w:rsidTr="00083204">
        <w:tc>
          <w:tcPr>
            <w:tcW w:w="8494" w:type="dxa"/>
          </w:tcPr>
          <w:p w14:paraId="14F7EDAA" w14:textId="621792E3" w:rsidR="00083204" w:rsidRDefault="00083204" w:rsidP="0074419A">
            <w:r>
              <w:rPr>
                <w:noProof/>
              </w:rPr>
              <w:drawing>
                <wp:inline distT="0" distB="0" distL="0" distR="0" wp14:anchorId="3D6B0A19" wp14:editId="4E6F2FAE">
                  <wp:extent cx="5257438" cy="3609474"/>
                  <wp:effectExtent l="0" t="0" r="63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038" cy="3622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563AB6" w14:textId="3BBE0192" w:rsidR="0074419A" w:rsidRPr="0074419A" w:rsidRDefault="0074419A" w:rsidP="0074419A"/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4"/>
      </w:tblGrid>
      <w:tr w:rsidR="0074419A" w14:paraId="014ED935" w14:textId="77777777" w:rsidTr="00083204">
        <w:tc>
          <w:tcPr>
            <w:tcW w:w="8494" w:type="dxa"/>
          </w:tcPr>
          <w:p w14:paraId="5C2E8FC8" w14:textId="5EA2512D" w:rsidR="0074419A" w:rsidRDefault="0074419A" w:rsidP="0074419A">
            <w:bookmarkStart w:id="7" w:name="_GoBack"/>
            <w:r>
              <w:rPr>
                <w:noProof/>
              </w:rPr>
              <w:drawing>
                <wp:inline distT="0" distB="0" distL="0" distR="0" wp14:anchorId="14111334" wp14:editId="42129A80">
                  <wp:extent cx="3417024" cy="3583416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332" cy="361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7"/>
          </w:p>
        </w:tc>
      </w:tr>
    </w:tbl>
    <w:p w14:paraId="06F3690C" w14:textId="15B58FB1" w:rsidR="00704B89" w:rsidRPr="0074419A" w:rsidRDefault="00704B89" w:rsidP="0074419A"/>
    <w:p w14:paraId="4311A296" w14:textId="1B0100C6" w:rsidR="00704B89" w:rsidRDefault="009C307C" w:rsidP="00083204">
      <w:pPr>
        <w:pStyle w:val="Ttulo3"/>
      </w:pPr>
      <w:bookmarkStart w:id="8" w:name="_Toc214639852"/>
      <w:r>
        <w:lastRenderedPageBreak/>
        <w:t>1.4</w:t>
      </w:r>
      <w:r w:rsidR="0074419A">
        <w:t xml:space="preserve"> </w:t>
      </w:r>
      <w:r w:rsidR="00704B89" w:rsidRPr="006A316D">
        <w:t xml:space="preserve">Antes de que se devuelva el resultado de </w:t>
      </w:r>
      <w:proofErr w:type="spellStart"/>
      <w:r w:rsidR="00704B89" w:rsidRPr="006A316D">
        <w:t>nModuloM</w:t>
      </w:r>
      <w:proofErr w:type="spellEnd"/>
      <w:r w:rsidR="00704B89" w:rsidRPr="006A316D">
        <w:t xml:space="preserve"> se tiene que mostrar:</w:t>
      </w:r>
      <w:bookmarkEnd w:id="8"/>
      <w:r w:rsidR="00704B89" w:rsidRPr="006A316D">
        <w:t xml:space="preserve"> </w:t>
      </w:r>
    </w:p>
    <w:p w14:paraId="375713C7" w14:textId="47540000" w:rsidR="0074419A" w:rsidRPr="0074419A" w:rsidRDefault="00704B89" w:rsidP="0074419A">
      <w:pPr>
        <w:rPr>
          <w:b/>
          <w:bCs/>
        </w:rPr>
      </w:pPr>
      <w:r w:rsidRPr="0074419A">
        <w:rPr>
          <w:b/>
          <w:bCs/>
        </w:rPr>
        <w:t>INFO – “Resultado</w:t>
      </w:r>
      <w:proofErr w:type="gramStart"/>
      <w:r w:rsidRPr="0074419A">
        <w:rPr>
          <w:b/>
          <w:bCs/>
        </w:rPr>
        <w:t>: ”</w:t>
      </w:r>
      <w:proofErr w:type="gramEnd"/>
      <w:r w:rsidRPr="0074419A">
        <w:rPr>
          <w:b/>
          <w:bCs/>
        </w:rPr>
        <w:t xml:space="preserve"> &lt;se debe añadir el resultado&gt;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4419A" w14:paraId="293DCC0C" w14:textId="77777777" w:rsidTr="0074419A">
        <w:tc>
          <w:tcPr>
            <w:tcW w:w="8494" w:type="dxa"/>
          </w:tcPr>
          <w:p w14:paraId="35E18F28" w14:textId="73C3835C" w:rsidR="0074419A" w:rsidRDefault="0074419A" w:rsidP="0074419A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E934E7E" wp14:editId="64370B2B">
                  <wp:extent cx="4736432" cy="3552324"/>
                  <wp:effectExtent l="0" t="0" r="762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735" cy="3564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E19E7" w14:textId="2F610059" w:rsidR="0074419A" w:rsidRPr="0074419A" w:rsidRDefault="0074419A" w:rsidP="0074419A">
      <w:pPr>
        <w:rPr>
          <w:b/>
          <w:bCs/>
        </w:rPr>
      </w:pPr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4"/>
      </w:tblGrid>
      <w:tr w:rsidR="0074419A" w14:paraId="3D6E48F6" w14:textId="77777777" w:rsidTr="0074419A">
        <w:tc>
          <w:tcPr>
            <w:tcW w:w="8494" w:type="dxa"/>
          </w:tcPr>
          <w:p w14:paraId="5E7EB18D" w14:textId="300D211F" w:rsidR="0074419A" w:rsidRDefault="0074419A" w:rsidP="0074419A">
            <w:r>
              <w:rPr>
                <w:noProof/>
              </w:rPr>
              <w:drawing>
                <wp:inline distT="0" distB="0" distL="0" distR="0" wp14:anchorId="02BC6327" wp14:editId="10348E30">
                  <wp:extent cx="4759993" cy="2060778"/>
                  <wp:effectExtent l="0" t="0" r="254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5747" cy="206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73B4C" w14:textId="30463077" w:rsidR="00704B89" w:rsidRPr="0074419A" w:rsidRDefault="00704B89" w:rsidP="0074419A"/>
    <w:p w14:paraId="56C7E290" w14:textId="4242B239" w:rsidR="00704B89" w:rsidRDefault="00704B89" w:rsidP="00704B89">
      <w:pPr>
        <w:ind w:left="708"/>
        <w:rPr>
          <w:b/>
          <w:bCs/>
        </w:rPr>
      </w:pPr>
    </w:p>
    <w:p w14:paraId="13BC1717" w14:textId="31CE93CA" w:rsidR="00704B89" w:rsidRDefault="00704B89" w:rsidP="00704B89">
      <w:pPr>
        <w:ind w:left="708"/>
        <w:rPr>
          <w:b/>
          <w:bCs/>
        </w:rPr>
      </w:pPr>
    </w:p>
    <w:p w14:paraId="5D087C54" w14:textId="29969B74" w:rsidR="00704B89" w:rsidRDefault="00704B89" w:rsidP="00704B89">
      <w:pPr>
        <w:ind w:left="708"/>
        <w:rPr>
          <w:b/>
          <w:bCs/>
        </w:rPr>
      </w:pPr>
    </w:p>
    <w:p w14:paraId="11D66B10" w14:textId="69D607F2" w:rsidR="00704B89" w:rsidRDefault="00704B89" w:rsidP="00704B89">
      <w:pPr>
        <w:ind w:left="708"/>
        <w:rPr>
          <w:b/>
          <w:bCs/>
        </w:rPr>
      </w:pPr>
    </w:p>
    <w:p w14:paraId="52FBC586" w14:textId="1FD59420" w:rsidR="00704B89" w:rsidRDefault="00704B89" w:rsidP="00704B89">
      <w:pPr>
        <w:ind w:left="708"/>
        <w:rPr>
          <w:b/>
          <w:bCs/>
        </w:rPr>
      </w:pPr>
    </w:p>
    <w:p w14:paraId="5FA05F6C" w14:textId="26799D3C" w:rsidR="00704B89" w:rsidRDefault="00704B89" w:rsidP="00704B89">
      <w:pPr>
        <w:ind w:left="708"/>
        <w:rPr>
          <w:b/>
          <w:bCs/>
        </w:rPr>
      </w:pPr>
    </w:p>
    <w:p w14:paraId="2291C8F6" w14:textId="4DD747C1" w:rsidR="00704B89" w:rsidRDefault="00704B89" w:rsidP="00704B89">
      <w:pPr>
        <w:ind w:left="708"/>
        <w:rPr>
          <w:b/>
          <w:bCs/>
        </w:rPr>
      </w:pPr>
    </w:p>
    <w:p w14:paraId="56E88E67" w14:textId="32ABF6B6" w:rsidR="00704B89" w:rsidRDefault="00704B89" w:rsidP="00704B89">
      <w:pPr>
        <w:ind w:left="708"/>
        <w:rPr>
          <w:b/>
          <w:bCs/>
        </w:rPr>
      </w:pPr>
    </w:p>
    <w:p w14:paraId="0A24702C" w14:textId="77777777" w:rsidR="00704B89" w:rsidRPr="006A316D" w:rsidRDefault="00704B89" w:rsidP="00704B89">
      <w:pPr>
        <w:ind w:left="708"/>
        <w:rPr>
          <w:b/>
          <w:bCs/>
        </w:rPr>
      </w:pPr>
    </w:p>
    <w:p w14:paraId="42CA8E2D" w14:textId="46C5F4B3" w:rsidR="00704B89" w:rsidRDefault="0074419A" w:rsidP="00083204">
      <w:pPr>
        <w:pStyle w:val="Ttulo3"/>
        <w:ind w:left="720"/>
      </w:pPr>
      <w:bookmarkStart w:id="9" w:name="_Toc214639853"/>
      <w:r>
        <w:t xml:space="preserve">1.5 </w:t>
      </w:r>
      <w:r w:rsidR="00704B89" w:rsidRPr="006A316D">
        <w:t>En caso de que se vaya a devolver un -1 mostrar:</w:t>
      </w:r>
      <w:bookmarkEnd w:id="9"/>
      <w:r w:rsidR="00704B89" w:rsidRPr="006A316D">
        <w:t xml:space="preserve"> </w:t>
      </w:r>
      <w:r w:rsidR="00704B89">
        <w:t xml:space="preserve"> </w:t>
      </w:r>
    </w:p>
    <w:p w14:paraId="6FBD3DB2" w14:textId="77777777" w:rsidR="00704B89" w:rsidRPr="0074419A" w:rsidRDefault="00704B89" w:rsidP="0074419A">
      <w:pPr>
        <w:pStyle w:val="Prrafodelista"/>
        <w:numPr>
          <w:ilvl w:val="1"/>
          <w:numId w:val="8"/>
        </w:numPr>
        <w:rPr>
          <w:b/>
          <w:bCs/>
        </w:rPr>
      </w:pPr>
      <w:r w:rsidRPr="0074419A">
        <w:rPr>
          <w:b/>
          <w:bCs/>
        </w:rPr>
        <w:t>WARN – “Se devuelve -1”</w:t>
      </w:r>
    </w:p>
    <w:p w14:paraId="3E13DCB2" w14:textId="37F8282E" w:rsidR="0074419A" w:rsidRPr="0074419A" w:rsidRDefault="0074419A" w:rsidP="0074419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4419A" w14:paraId="5508EFF2" w14:textId="77777777" w:rsidTr="0074419A">
        <w:tc>
          <w:tcPr>
            <w:tcW w:w="8494" w:type="dxa"/>
          </w:tcPr>
          <w:p w14:paraId="63913772" w14:textId="2C822732" w:rsidR="0074419A" w:rsidRDefault="0074419A" w:rsidP="0074419A">
            <w:r>
              <w:rPr>
                <w:noProof/>
              </w:rPr>
              <w:drawing>
                <wp:inline distT="0" distB="0" distL="0" distR="0" wp14:anchorId="182669FB" wp14:editId="14BC7A3C">
                  <wp:extent cx="4832684" cy="3684679"/>
                  <wp:effectExtent l="0" t="0" r="635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710" cy="3693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4BE57" w14:textId="354BF572" w:rsidR="00704B89" w:rsidRPr="0074419A" w:rsidRDefault="00704B89" w:rsidP="0074419A"/>
    <w:tbl>
      <w:tblPr>
        <w:tblStyle w:val="Tablaconcuadrcula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12"/>
      </w:tblGrid>
      <w:tr w:rsidR="0074419A" w14:paraId="1FEA7E1D" w14:textId="77777777" w:rsidTr="0074419A">
        <w:tc>
          <w:tcPr>
            <w:tcW w:w="8494" w:type="dxa"/>
          </w:tcPr>
          <w:p w14:paraId="45426A08" w14:textId="3B0CF8F4" w:rsidR="0074419A" w:rsidRDefault="0074419A" w:rsidP="0074419A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BB77524" wp14:editId="4815DFC3">
                  <wp:extent cx="4835190" cy="2126273"/>
                  <wp:effectExtent l="0" t="0" r="381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658" cy="2134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F1841" w14:textId="44EB1EE0" w:rsidR="00704B89" w:rsidRDefault="00704B89" w:rsidP="00704B89">
      <w:pPr>
        <w:ind w:left="792"/>
        <w:rPr>
          <w:b/>
          <w:bCs/>
        </w:rPr>
      </w:pPr>
    </w:p>
    <w:p w14:paraId="0B0C51D1" w14:textId="72AB7B9D" w:rsidR="00704B89" w:rsidRDefault="00704B89" w:rsidP="00704B89">
      <w:pPr>
        <w:ind w:left="792"/>
        <w:rPr>
          <w:b/>
          <w:bCs/>
        </w:rPr>
      </w:pPr>
    </w:p>
    <w:p w14:paraId="37B23B2F" w14:textId="4B954B5F" w:rsidR="00704B89" w:rsidRDefault="00704B89" w:rsidP="00704B89">
      <w:pPr>
        <w:ind w:left="792"/>
        <w:rPr>
          <w:b/>
          <w:bCs/>
        </w:rPr>
      </w:pPr>
    </w:p>
    <w:p w14:paraId="3979586C" w14:textId="7F420A10" w:rsidR="00704B89" w:rsidRDefault="00704B89" w:rsidP="00704B89">
      <w:pPr>
        <w:ind w:left="792"/>
        <w:rPr>
          <w:b/>
          <w:bCs/>
        </w:rPr>
      </w:pPr>
    </w:p>
    <w:p w14:paraId="2388F80F" w14:textId="58A10ED2" w:rsidR="00704B89" w:rsidRDefault="00704B89" w:rsidP="00704B89">
      <w:pPr>
        <w:ind w:left="792"/>
        <w:rPr>
          <w:b/>
          <w:bCs/>
        </w:rPr>
      </w:pPr>
    </w:p>
    <w:p w14:paraId="35C2710C" w14:textId="7F779C44" w:rsidR="00704B89" w:rsidRDefault="00704B89" w:rsidP="00704B89">
      <w:pPr>
        <w:ind w:left="792"/>
        <w:rPr>
          <w:b/>
          <w:bCs/>
        </w:rPr>
      </w:pPr>
    </w:p>
    <w:p w14:paraId="2AB2E4C6" w14:textId="2BFF5460" w:rsidR="00704B89" w:rsidRDefault="00704B89" w:rsidP="00704B89">
      <w:pPr>
        <w:ind w:left="792"/>
        <w:rPr>
          <w:b/>
          <w:bCs/>
        </w:rPr>
      </w:pPr>
    </w:p>
    <w:p w14:paraId="7D54B58C" w14:textId="77777777" w:rsidR="00704B89" w:rsidRPr="006A316D" w:rsidRDefault="00704B89" w:rsidP="00704B89">
      <w:pPr>
        <w:ind w:left="792"/>
        <w:rPr>
          <w:b/>
          <w:bCs/>
        </w:rPr>
      </w:pPr>
    </w:p>
    <w:p w14:paraId="4D36E001" w14:textId="081C47A5" w:rsidR="00704B89" w:rsidRDefault="0074419A" w:rsidP="00083204">
      <w:pPr>
        <w:pStyle w:val="Ttulo3"/>
        <w:ind w:firstLine="708"/>
      </w:pPr>
      <w:bookmarkStart w:id="10" w:name="_Toc214639854"/>
      <w:r>
        <w:t xml:space="preserve">1.6 </w:t>
      </w:r>
      <w:r w:rsidR="00704B89" w:rsidRPr="006A316D">
        <w:t>Cuando finaliza la aplicación</w:t>
      </w:r>
      <w:r w:rsidR="00704B89">
        <w:t>:</w:t>
      </w:r>
      <w:bookmarkEnd w:id="10"/>
      <w:r w:rsidR="00704B89">
        <w:t xml:space="preserve"> </w:t>
      </w:r>
    </w:p>
    <w:p w14:paraId="4D3C5C61" w14:textId="77777777" w:rsidR="00704B89" w:rsidRPr="0074419A" w:rsidRDefault="00704B89" w:rsidP="0074419A">
      <w:pPr>
        <w:pStyle w:val="Prrafodelista"/>
        <w:numPr>
          <w:ilvl w:val="1"/>
          <w:numId w:val="8"/>
        </w:numPr>
        <w:rPr>
          <w:b/>
          <w:bCs/>
        </w:rPr>
      </w:pPr>
      <w:r w:rsidRPr="0074419A">
        <w:rPr>
          <w:b/>
          <w:bCs/>
        </w:rPr>
        <w:t>INFO – “Aplicación finalizada”</w:t>
      </w:r>
    </w:p>
    <w:p w14:paraId="1FB0E329" w14:textId="77777777" w:rsidR="00704B89" w:rsidRDefault="00704B89" w:rsidP="00704B89">
      <w:pPr>
        <w:ind w:left="792"/>
        <w:rPr>
          <w:b/>
          <w:bCs/>
        </w:rPr>
      </w:pPr>
    </w:p>
    <w:p w14:paraId="56E05424" w14:textId="6B6D22B2" w:rsidR="0074419A" w:rsidRPr="0074419A" w:rsidRDefault="0074419A" w:rsidP="0074419A">
      <w:pPr>
        <w:rPr>
          <w:b/>
          <w:bCs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74419A" w14:paraId="47B3DC2C" w14:textId="77777777" w:rsidTr="0074419A">
        <w:tc>
          <w:tcPr>
            <w:tcW w:w="8494" w:type="dxa"/>
          </w:tcPr>
          <w:p w14:paraId="27A0323B" w14:textId="5D324650" w:rsidR="0074419A" w:rsidRDefault="0074419A" w:rsidP="0074419A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CC059E1" wp14:editId="2A44FF61">
                  <wp:extent cx="5320095" cy="3384884"/>
                  <wp:effectExtent l="0" t="0" r="0" b="635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945" cy="3396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076147" w14:textId="1ACD73CE" w:rsidR="00704B89" w:rsidRPr="0074419A" w:rsidRDefault="00704B89" w:rsidP="0074419A">
      <w:pPr>
        <w:rPr>
          <w:b/>
          <w:bCs/>
        </w:rPr>
      </w:pPr>
    </w:p>
    <w:tbl>
      <w:tblPr>
        <w:tblStyle w:val="Tablaconcuadrcula"/>
        <w:tblW w:w="0" w:type="auto"/>
        <w:tblInd w:w="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12"/>
      </w:tblGrid>
      <w:tr w:rsidR="0074419A" w14:paraId="0D67F5BC" w14:textId="77777777" w:rsidTr="0074419A">
        <w:tc>
          <w:tcPr>
            <w:tcW w:w="8494" w:type="dxa"/>
          </w:tcPr>
          <w:p w14:paraId="1CA1FCB2" w14:textId="1A138C6E" w:rsidR="0074419A" w:rsidRDefault="0074419A" w:rsidP="00704B89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AFF12B4" wp14:editId="267D6CD1">
                  <wp:extent cx="5353050" cy="2543175"/>
                  <wp:effectExtent l="0" t="0" r="0" b="952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455EC" w14:textId="1C516A58" w:rsidR="00704B89" w:rsidRDefault="00704B89" w:rsidP="00704B89">
      <w:pPr>
        <w:ind w:left="792"/>
        <w:rPr>
          <w:b/>
          <w:bCs/>
        </w:rPr>
      </w:pPr>
    </w:p>
    <w:p w14:paraId="7A697CD2" w14:textId="3BE66FBD" w:rsidR="00704B89" w:rsidRDefault="00704B89" w:rsidP="00704B89">
      <w:pPr>
        <w:ind w:left="792"/>
        <w:rPr>
          <w:b/>
          <w:bCs/>
        </w:rPr>
      </w:pPr>
    </w:p>
    <w:p w14:paraId="12596B6C" w14:textId="0B7AC5D6" w:rsidR="00704B89" w:rsidRDefault="00704B89" w:rsidP="00704B89">
      <w:pPr>
        <w:ind w:left="792"/>
        <w:rPr>
          <w:b/>
          <w:bCs/>
        </w:rPr>
      </w:pPr>
    </w:p>
    <w:p w14:paraId="00044DAE" w14:textId="4024C2C2" w:rsidR="00704B89" w:rsidRDefault="00704B89" w:rsidP="00704B89">
      <w:pPr>
        <w:ind w:left="792"/>
        <w:rPr>
          <w:b/>
          <w:bCs/>
        </w:rPr>
      </w:pPr>
    </w:p>
    <w:p w14:paraId="3053175C" w14:textId="06AECC30" w:rsidR="00704B89" w:rsidRDefault="00704B89" w:rsidP="00704B89">
      <w:pPr>
        <w:ind w:left="792"/>
        <w:rPr>
          <w:b/>
          <w:bCs/>
        </w:rPr>
      </w:pPr>
    </w:p>
    <w:p w14:paraId="7ADBFB97" w14:textId="77777777" w:rsidR="00704B89" w:rsidRPr="006A316D" w:rsidRDefault="00704B89" w:rsidP="00704B89">
      <w:pPr>
        <w:ind w:left="792"/>
        <w:rPr>
          <w:b/>
          <w:bCs/>
        </w:rPr>
      </w:pPr>
    </w:p>
    <w:p w14:paraId="162BC247" w14:textId="77777777" w:rsidR="00704B89" w:rsidRPr="006A316D" w:rsidRDefault="00704B89" w:rsidP="0074419A"/>
    <w:p w14:paraId="5C476EC8" w14:textId="50BB10F0" w:rsidR="0074419A" w:rsidRPr="00083204" w:rsidRDefault="00083204" w:rsidP="00083204">
      <w:pPr>
        <w:pStyle w:val="Ttulo2"/>
        <w:rPr>
          <w:rStyle w:val="Ttulo2Car"/>
        </w:rPr>
      </w:pPr>
      <w:bookmarkStart w:id="11" w:name="_Toc214639855"/>
      <w:r>
        <w:rPr>
          <w:rStyle w:val="Ttulo2Car"/>
        </w:rPr>
        <w:t xml:space="preserve">2 </w:t>
      </w:r>
      <w:proofErr w:type="gramStart"/>
      <w:r w:rsidR="00704B89" w:rsidRPr="00083204">
        <w:rPr>
          <w:rStyle w:val="Ttulo2Car"/>
        </w:rPr>
        <w:t>Modifica</w:t>
      </w:r>
      <w:proofErr w:type="gramEnd"/>
      <w:r w:rsidR="00704B89" w:rsidRPr="00083204">
        <w:rPr>
          <w:rStyle w:val="Ttulo2Car"/>
        </w:rPr>
        <w:t xml:space="preserve"> el programa para que se guarde en un fichero de log, llamado app.log</w:t>
      </w:r>
      <w:bookmarkEnd w:id="11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4419A" w14:paraId="16B9828C" w14:textId="77777777" w:rsidTr="0074419A">
        <w:tc>
          <w:tcPr>
            <w:tcW w:w="8494" w:type="dxa"/>
          </w:tcPr>
          <w:p w14:paraId="1847D4C0" w14:textId="41B1404B" w:rsidR="0074419A" w:rsidRDefault="0074419A" w:rsidP="0074419A">
            <w:r>
              <w:rPr>
                <w:noProof/>
              </w:rPr>
              <w:drawing>
                <wp:inline distT="0" distB="0" distL="0" distR="0" wp14:anchorId="47FC598F" wp14:editId="37049466">
                  <wp:extent cx="5162397" cy="2598821"/>
                  <wp:effectExtent l="0" t="0" r="63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849" cy="260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4E6B92" w14:textId="62DD3BAE" w:rsidR="0074419A" w:rsidRPr="0074419A" w:rsidRDefault="0074419A" w:rsidP="0074419A"/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4"/>
      </w:tblGrid>
      <w:tr w:rsidR="0074419A" w14:paraId="7519C3BD" w14:textId="77777777" w:rsidTr="0074419A">
        <w:tc>
          <w:tcPr>
            <w:tcW w:w="8494" w:type="dxa"/>
          </w:tcPr>
          <w:p w14:paraId="46137FC7" w14:textId="42367A4A" w:rsidR="0074419A" w:rsidRDefault="0074419A" w:rsidP="0074419A">
            <w:r>
              <w:rPr>
                <w:noProof/>
              </w:rPr>
              <w:drawing>
                <wp:inline distT="0" distB="0" distL="0" distR="0" wp14:anchorId="3EFE3B4E" wp14:editId="3A35F1AF">
                  <wp:extent cx="4925219" cy="4219074"/>
                  <wp:effectExtent l="0" t="0" r="889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782" cy="429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7B52D" w14:textId="1880ABE0" w:rsidR="0074419A" w:rsidRPr="0074419A" w:rsidRDefault="0074419A" w:rsidP="0074419A"/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4"/>
      </w:tblGrid>
      <w:tr w:rsidR="0074419A" w14:paraId="1DD0564F" w14:textId="77777777" w:rsidTr="0074419A">
        <w:tc>
          <w:tcPr>
            <w:tcW w:w="8494" w:type="dxa"/>
          </w:tcPr>
          <w:p w14:paraId="14BC7B3C" w14:textId="366A0CF4" w:rsidR="0074419A" w:rsidRDefault="0074419A" w:rsidP="0074419A">
            <w:r>
              <w:rPr>
                <w:noProof/>
              </w:rPr>
              <w:lastRenderedPageBreak/>
              <w:drawing>
                <wp:inline distT="0" distB="0" distL="0" distR="0" wp14:anchorId="1D7FBADE" wp14:editId="4830A267">
                  <wp:extent cx="4794945" cy="4427621"/>
                  <wp:effectExtent l="0" t="0" r="5715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309" cy="4439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FE0EA" w14:textId="57774891" w:rsidR="00704B89" w:rsidRPr="0074419A" w:rsidRDefault="00704B89" w:rsidP="0074419A"/>
    <w:p w14:paraId="2AC46573" w14:textId="2A8A83AE" w:rsidR="00704B89" w:rsidRPr="0074419A" w:rsidRDefault="00083204" w:rsidP="00083204">
      <w:pPr>
        <w:pStyle w:val="Ttulo2"/>
        <w:rPr>
          <w:b/>
          <w:bCs/>
        </w:rPr>
      </w:pPr>
      <w:bookmarkStart w:id="12" w:name="_Toc214639856"/>
      <w:r>
        <w:rPr>
          <w:rStyle w:val="Ttulo2Car"/>
        </w:rPr>
        <w:lastRenderedPageBreak/>
        <w:t xml:space="preserve">3 </w:t>
      </w:r>
      <w:proofErr w:type="gramStart"/>
      <w:r w:rsidR="00704B89" w:rsidRPr="0074419A">
        <w:rPr>
          <w:rStyle w:val="Ttulo2Car"/>
        </w:rPr>
        <w:t>Modifica</w:t>
      </w:r>
      <w:proofErr w:type="gramEnd"/>
      <w:r w:rsidR="00704B89" w:rsidRPr="0074419A">
        <w:rPr>
          <w:rStyle w:val="Ttulo2Car"/>
        </w:rPr>
        <w:t xml:space="preserve"> el programa para que se guarde el fichero en un directorio de logs.</w:t>
      </w:r>
      <w:bookmarkEnd w:id="12"/>
      <w:r w:rsidR="00704B89" w:rsidRPr="0074419A">
        <w:rPr>
          <w:b/>
          <w:bCs/>
          <w:noProof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4419A" w14:paraId="6D40259F" w14:textId="77777777" w:rsidTr="0074419A">
        <w:tc>
          <w:tcPr>
            <w:tcW w:w="8494" w:type="dxa"/>
          </w:tcPr>
          <w:p w14:paraId="251D39D3" w14:textId="6703638C" w:rsidR="0074419A" w:rsidRDefault="0074419A" w:rsidP="00BD2F17">
            <w:pPr>
              <w:spacing w:line="360" w:lineRule="auto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80EDE6F" wp14:editId="3D78035E">
                  <wp:extent cx="4722621" cy="4700336"/>
                  <wp:effectExtent l="0" t="0" r="1905" b="508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15" cy="4709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9C488" w14:textId="2C41AC38" w:rsidR="00BD2F17" w:rsidRDefault="00BD2F17" w:rsidP="00BD2F17">
      <w:pPr>
        <w:spacing w:line="360" w:lineRule="auto"/>
        <w:rPr>
          <w:b/>
          <w:bCs/>
        </w:rPr>
      </w:pPr>
    </w:p>
    <w:p w14:paraId="6E78BC6E" w14:textId="28E1C1DF" w:rsidR="00BD2F17" w:rsidRDefault="00BD2F17" w:rsidP="00BD2F17">
      <w:pPr>
        <w:spacing w:line="360" w:lineRule="auto"/>
        <w:rPr>
          <w:b/>
          <w:bCs/>
        </w:rPr>
      </w:pPr>
    </w:p>
    <w:p w14:paraId="77D74FDD" w14:textId="1A1FD8E8" w:rsidR="00BD2F17" w:rsidRDefault="00BD2F17" w:rsidP="00BD2F17">
      <w:pPr>
        <w:spacing w:line="360" w:lineRule="auto"/>
        <w:rPr>
          <w:b/>
          <w:bCs/>
        </w:rPr>
      </w:pPr>
    </w:p>
    <w:p w14:paraId="52D10D6E" w14:textId="38FD03F0" w:rsidR="00BD2F17" w:rsidRDefault="00BD2F17" w:rsidP="00BD2F17">
      <w:pPr>
        <w:spacing w:line="360" w:lineRule="auto"/>
        <w:rPr>
          <w:b/>
          <w:bCs/>
        </w:rPr>
      </w:pPr>
    </w:p>
    <w:p w14:paraId="5D8CD2E5" w14:textId="7E838AAE" w:rsidR="00BD2F17" w:rsidRDefault="00BD2F17" w:rsidP="00BD2F17">
      <w:pPr>
        <w:spacing w:line="360" w:lineRule="auto"/>
        <w:rPr>
          <w:b/>
          <w:bCs/>
        </w:rPr>
      </w:pPr>
    </w:p>
    <w:p w14:paraId="176C4035" w14:textId="2EE7E2A2" w:rsidR="00BD2F17" w:rsidRDefault="00BD2F17" w:rsidP="00BD2F17">
      <w:pPr>
        <w:spacing w:line="360" w:lineRule="auto"/>
        <w:rPr>
          <w:b/>
          <w:bCs/>
        </w:rPr>
      </w:pPr>
    </w:p>
    <w:p w14:paraId="10EE2F3B" w14:textId="1C969DC3" w:rsidR="00BD2F17" w:rsidRDefault="00BD2F17" w:rsidP="00BD2F17">
      <w:pPr>
        <w:spacing w:line="360" w:lineRule="auto"/>
        <w:rPr>
          <w:b/>
          <w:bCs/>
        </w:rPr>
      </w:pPr>
    </w:p>
    <w:p w14:paraId="592F0593" w14:textId="7BF5BA08" w:rsidR="00BD2F17" w:rsidRDefault="00BD2F17" w:rsidP="00BD2F17">
      <w:pPr>
        <w:spacing w:line="360" w:lineRule="auto"/>
        <w:rPr>
          <w:b/>
          <w:bCs/>
        </w:rPr>
      </w:pPr>
    </w:p>
    <w:p w14:paraId="1CEEB8BF" w14:textId="0D324A56" w:rsidR="00BD2F17" w:rsidRDefault="00BD2F17" w:rsidP="00BD2F17">
      <w:pPr>
        <w:spacing w:line="360" w:lineRule="auto"/>
        <w:rPr>
          <w:b/>
          <w:bCs/>
        </w:rPr>
      </w:pPr>
    </w:p>
    <w:p w14:paraId="6AC810A6" w14:textId="51F542D3" w:rsidR="0074419A" w:rsidRPr="00083204" w:rsidRDefault="00083204" w:rsidP="00083204">
      <w:pPr>
        <w:pStyle w:val="Ttulo2"/>
      </w:pPr>
      <w:bookmarkStart w:id="13" w:name="_Toc214639857"/>
      <w:r w:rsidRPr="00083204">
        <w:lastRenderedPageBreak/>
        <w:t xml:space="preserve">3 </w:t>
      </w:r>
      <w:proofErr w:type="gramStart"/>
      <w:r w:rsidR="00704B89" w:rsidRPr="00083204">
        <w:t>Modifica</w:t>
      </w:r>
      <w:proofErr w:type="gramEnd"/>
      <w:r w:rsidR="00704B89" w:rsidRPr="00083204">
        <w:t xml:space="preserve"> el programa para que no se muestre por consola, solo por el fichero.</w:t>
      </w:r>
      <w:bookmarkEnd w:id="13"/>
    </w:p>
    <w:tbl>
      <w:tblPr>
        <w:tblStyle w:val="Tablaconcuadrcula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84"/>
      </w:tblGrid>
      <w:tr w:rsidR="0074419A" w14:paraId="62B69FCD" w14:textId="77777777" w:rsidTr="0074419A">
        <w:tc>
          <w:tcPr>
            <w:tcW w:w="8494" w:type="dxa"/>
          </w:tcPr>
          <w:p w14:paraId="0E6F665C" w14:textId="697EF7E3" w:rsidR="0074419A" w:rsidRDefault="0074419A" w:rsidP="0074419A">
            <w:r>
              <w:rPr>
                <w:noProof/>
              </w:rPr>
              <w:drawing>
                <wp:inline distT="0" distB="0" distL="0" distR="0" wp14:anchorId="46F8A01F" wp14:editId="4B23AB3D">
                  <wp:extent cx="4675128" cy="4090737"/>
                  <wp:effectExtent l="0" t="0" r="0" b="508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678" cy="4097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15D70" w14:textId="0DBB7018" w:rsidR="00704B89" w:rsidRDefault="00704B89" w:rsidP="0074419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4419A" w14:paraId="7A5E4F12" w14:textId="77777777" w:rsidTr="0074419A">
        <w:tc>
          <w:tcPr>
            <w:tcW w:w="8494" w:type="dxa"/>
          </w:tcPr>
          <w:p w14:paraId="1DDE75EA" w14:textId="4EF80AEE" w:rsidR="0074419A" w:rsidRDefault="0074419A" w:rsidP="0074419A">
            <w:r>
              <w:rPr>
                <w:noProof/>
              </w:rPr>
              <w:drawing>
                <wp:inline distT="0" distB="0" distL="0" distR="0" wp14:anchorId="1CC81AC3" wp14:editId="43B77D90">
                  <wp:extent cx="4226629" cy="4235116"/>
                  <wp:effectExtent l="0" t="0" r="254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658" cy="4267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8B4D6" w14:textId="77777777" w:rsidR="0074419A" w:rsidRPr="0074419A" w:rsidRDefault="0074419A" w:rsidP="0074419A"/>
    <w:p w14:paraId="0233A9AA" w14:textId="3F228945" w:rsidR="00704B89" w:rsidRPr="00083204" w:rsidRDefault="00083204" w:rsidP="00083204">
      <w:pPr>
        <w:pStyle w:val="Ttulo2"/>
      </w:pPr>
      <w:bookmarkStart w:id="14" w:name="_Toc214639858"/>
      <w:r w:rsidRPr="00083204">
        <w:t xml:space="preserve">4 </w:t>
      </w:r>
      <w:r w:rsidR="00704B89" w:rsidRPr="00083204">
        <w:t>¿Cómo modificarías para que solo salgan los mensajes de WARN o superiores?</w:t>
      </w:r>
      <w:bookmarkEnd w:id="14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74419A" w14:paraId="71C6295D" w14:textId="77777777" w:rsidTr="0074419A">
        <w:tc>
          <w:tcPr>
            <w:tcW w:w="8494" w:type="dxa"/>
          </w:tcPr>
          <w:p w14:paraId="04EC214D" w14:textId="2002B5C3" w:rsidR="0074419A" w:rsidRDefault="0074419A" w:rsidP="0074419A">
            <w:r>
              <w:rPr>
                <w:noProof/>
              </w:rPr>
              <w:drawing>
                <wp:inline distT="0" distB="0" distL="0" distR="0" wp14:anchorId="2303CF09" wp14:editId="642A53E6">
                  <wp:extent cx="5317196" cy="3561347"/>
                  <wp:effectExtent l="0" t="0" r="0" b="127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354" cy="356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6FEB8" w14:textId="3316A652" w:rsidR="0074419A" w:rsidRDefault="0074419A" w:rsidP="0074419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4419A" w14:paraId="5FE2FE1C" w14:textId="77777777" w:rsidTr="0074419A">
        <w:tc>
          <w:tcPr>
            <w:tcW w:w="8494" w:type="dxa"/>
          </w:tcPr>
          <w:p w14:paraId="4F1125C6" w14:textId="769B7AB0" w:rsidR="0074419A" w:rsidRDefault="0074419A" w:rsidP="0074419A">
            <w:r>
              <w:rPr>
                <w:noProof/>
              </w:rPr>
              <w:lastRenderedPageBreak/>
              <w:drawing>
                <wp:inline distT="0" distB="0" distL="0" distR="0" wp14:anchorId="45BEB237" wp14:editId="3FC7C09F">
                  <wp:extent cx="4515202" cy="4684295"/>
                  <wp:effectExtent l="0" t="0" r="0" b="254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520" cy="469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76A97" w14:textId="77777777" w:rsidR="0074419A" w:rsidRPr="0074419A" w:rsidRDefault="0074419A" w:rsidP="0074419A"/>
    <w:sectPr w:rsidR="0074419A" w:rsidRPr="0074419A" w:rsidSect="00896576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45001D" w14:textId="77777777" w:rsidR="0037703B" w:rsidRDefault="0037703B" w:rsidP="00F72418">
      <w:pPr>
        <w:spacing w:after="0" w:line="240" w:lineRule="auto"/>
      </w:pPr>
      <w:r>
        <w:separator/>
      </w:r>
    </w:p>
  </w:endnote>
  <w:endnote w:type="continuationSeparator" w:id="0">
    <w:p w14:paraId="2D4BE381" w14:textId="77777777" w:rsidR="0037703B" w:rsidRDefault="0037703B" w:rsidP="00F72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EC7F1" w14:textId="77777777" w:rsidR="00896576" w:rsidRDefault="008965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879D77" w14:textId="77777777" w:rsidR="00F72418" w:rsidRDefault="00F7241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/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2B0D78A" w14:textId="77777777" w:rsidR="00F72418" w:rsidRDefault="00F7241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77A92" w14:textId="77777777" w:rsidR="00896576" w:rsidRDefault="008965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9433FF" w14:textId="77777777" w:rsidR="0037703B" w:rsidRDefault="0037703B" w:rsidP="00F72418">
      <w:pPr>
        <w:spacing w:after="0" w:line="240" w:lineRule="auto"/>
      </w:pPr>
      <w:r>
        <w:separator/>
      </w:r>
    </w:p>
  </w:footnote>
  <w:footnote w:type="continuationSeparator" w:id="0">
    <w:p w14:paraId="3F5A3429" w14:textId="77777777" w:rsidR="0037703B" w:rsidRDefault="0037703B" w:rsidP="00F724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17262" w14:textId="77777777" w:rsidR="00896576" w:rsidRDefault="008965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C82F4" w14:textId="77777777" w:rsidR="00896576" w:rsidRDefault="0089657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0F6F4" w14:textId="77777777" w:rsidR="00896576" w:rsidRDefault="008965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7C8303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AB6C5F"/>
    <w:multiLevelType w:val="hybridMultilevel"/>
    <w:tmpl w:val="8A3A48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06738"/>
    <w:multiLevelType w:val="hybridMultilevel"/>
    <w:tmpl w:val="900492F6"/>
    <w:lvl w:ilvl="0" w:tplc="CF30178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5710"/>
    <w:multiLevelType w:val="multilevel"/>
    <w:tmpl w:val="9FD41A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207D1150"/>
    <w:multiLevelType w:val="multilevel"/>
    <w:tmpl w:val="D7C8A0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2E1F2351"/>
    <w:multiLevelType w:val="multilevel"/>
    <w:tmpl w:val="134245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2E8846C7"/>
    <w:multiLevelType w:val="hybridMultilevel"/>
    <w:tmpl w:val="71040462"/>
    <w:lvl w:ilvl="0" w:tplc="1D78E78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1517C3"/>
    <w:multiLevelType w:val="hybridMultilevel"/>
    <w:tmpl w:val="1018D762"/>
    <w:lvl w:ilvl="0" w:tplc="AEFA465E">
      <w:start w:val="3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2F7069"/>
    <w:multiLevelType w:val="hybridMultilevel"/>
    <w:tmpl w:val="8EE0BD1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0121E5"/>
    <w:multiLevelType w:val="multilevel"/>
    <w:tmpl w:val="00E0F4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3FA14075"/>
    <w:multiLevelType w:val="multilevel"/>
    <w:tmpl w:val="FC2858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72B12F0A"/>
    <w:multiLevelType w:val="hybridMultilevel"/>
    <w:tmpl w:val="49E8B460"/>
    <w:lvl w:ilvl="0" w:tplc="0C0A000F">
      <w:start w:val="1"/>
      <w:numFmt w:val="decimal"/>
      <w:lvlText w:val="%1."/>
      <w:lvlJc w:val="left"/>
      <w:pPr>
        <w:ind w:left="7590" w:hanging="360"/>
      </w:pPr>
      <w:rPr>
        <w:rFonts w:hint="default"/>
      </w:rPr>
    </w:lvl>
    <w:lvl w:ilvl="1" w:tplc="5AA03512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A2E072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7"/>
  </w:num>
  <w:num w:numId="10">
    <w:abstractNumId w:val="6"/>
  </w:num>
  <w:num w:numId="11">
    <w:abstractNumId w:val="10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03B"/>
    <w:rsid w:val="00042753"/>
    <w:rsid w:val="00070417"/>
    <w:rsid w:val="00083204"/>
    <w:rsid w:val="0010659B"/>
    <w:rsid w:val="0037703B"/>
    <w:rsid w:val="003B32A9"/>
    <w:rsid w:val="00401EC6"/>
    <w:rsid w:val="006B2AC2"/>
    <w:rsid w:val="006D3B30"/>
    <w:rsid w:val="00704B89"/>
    <w:rsid w:val="00737306"/>
    <w:rsid w:val="0074419A"/>
    <w:rsid w:val="00896576"/>
    <w:rsid w:val="009C307C"/>
    <w:rsid w:val="00B84460"/>
    <w:rsid w:val="00BD2F17"/>
    <w:rsid w:val="00BE10D7"/>
    <w:rsid w:val="00C350FE"/>
    <w:rsid w:val="00E41249"/>
    <w:rsid w:val="00F72418"/>
    <w:rsid w:val="00F8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1B184"/>
  <w15:chartTrackingRefBased/>
  <w15:docId w15:val="{928288B3-A990-4AB5-B3C0-A0C8AAF0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B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B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2418"/>
  </w:style>
  <w:style w:type="paragraph" w:styleId="Piedepgina">
    <w:name w:val="footer"/>
    <w:basedOn w:val="Normal"/>
    <w:link w:val="PiedepginaCar"/>
    <w:uiPriority w:val="99"/>
    <w:unhideWhenUsed/>
    <w:rsid w:val="00F724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2418"/>
  </w:style>
  <w:style w:type="character" w:customStyle="1" w:styleId="Ttulo1Car">
    <w:name w:val="Título 1 Car"/>
    <w:basedOn w:val="Fuentedeprrafopredeter"/>
    <w:link w:val="Ttulo1"/>
    <w:uiPriority w:val="9"/>
    <w:rsid w:val="00704B89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Prrafodelista">
    <w:name w:val="List Paragraph"/>
    <w:basedOn w:val="Normal"/>
    <w:uiPriority w:val="34"/>
    <w:qFormat/>
    <w:rsid w:val="00704B89"/>
    <w:pPr>
      <w:ind w:left="720"/>
      <w:contextualSpacing/>
    </w:pPr>
    <w:rPr>
      <w:kern w:val="2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B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04B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7441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083204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8320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320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8320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832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ebp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spertino.C12PC10\Documents\Plantillas%20personalizadas%20de%20Office\PlantillaLFR_EntornosDeDesarrol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EC6F4F51F0EA4C8C2D93155C66C017" ma:contentTypeVersion="9" ma:contentTypeDescription="Crear nuevo documento." ma:contentTypeScope="" ma:versionID="67cfee0e194f1ed0eb45300aa84d0b99">
  <xsd:schema xmlns:xsd="http://www.w3.org/2001/XMLSchema" xmlns:xs="http://www.w3.org/2001/XMLSchema" xmlns:p="http://schemas.microsoft.com/office/2006/metadata/properties" xmlns:ns3="918234d9-d9af-4a5d-b29b-d98d865060eb" targetNamespace="http://schemas.microsoft.com/office/2006/metadata/properties" ma:root="true" ma:fieldsID="351a5368ea25e008e09b5c552693f2f7" ns3:_="">
    <xsd:import namespace="918234d9-d9af-4a5d-b29b-d98d865060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234d9-d9af-4a5d-b29b-d98d865060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53B4A-7FD8-42E7-964B-09C8AFCADE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234d9-d9af-4a5d-b29b-d98d865060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D64F19-C400-47FA-86DA-BD27940AD015}">
  <ds:schemaRefs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918234d9-d9af-4a5d-b29b-d98d865060eb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D1692B4-E26E-4ADD-A2E0-C1639455C9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BE1252-A092-4BDB-AC3C-C234BEDD2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PlantillaLFR_EntornosDeDesarrollo.dotx</Template>
  <TotalTime>54</TotalTime>
  <Pages>15</Pages>
  <Words>514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6</cp:revision>
  <cp:lastPrinted>2025-11-21T16:53:00Z</cp:lastPrinted>
  <dcterms:created xsi:type="dcterms:W3CDTF">2025-11-21T16:03:00Z</dcterms:created>
  <dcterms:modified xsi:type="dcterms:W3CDTF">2025-11-21T16:58:00Z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0x010100E6EC6F4F51F0EA4C8C2D93155C66C017</vt:lpwstr>
  </property>
</Properties>
</file>