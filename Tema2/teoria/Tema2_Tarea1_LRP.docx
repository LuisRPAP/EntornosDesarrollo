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97AD6" w14:textId="77777777" w:rsidR="00F72418" w:rsidRDefault="00F72418">
      <w:bookmarkStart w:id="0" w:name="_GoBack"/>
      <w:bookmarkEnd w:id="0"/>
      <w:r>
        <w:rPr>
          <w:noProof/>
        </w:rPr>
        <w:drawing>
          <wp:inline distT="0" distB="0" distL="0" distR="0" wp14:anchorId="1F80C3EF" wp14:editId="29E96F9B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2E85" w14:textId="77777777" w:rsidR="00F72418" w:rsidRDefault="00F72418" w:rsidP="00F72418"/>
    <w:p w14:paraId="4A9788CC" w14:textId="77777777" w:rsidR="00F72418" w:rsidRDefault="00F72418" w:rsidP="00F72418"/>
    <w:p w14:paraId="3267C3D7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51D0DEC1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54FE6F2C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3FFBDBC0" w14:textId="54925538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>0</w:t>
      </w:r>
      <w:r w:rsidR="00496DE9">
        <w:rPr>
          <w:sz w:val="40"/>
          <w:szCs w:val="40"/>
        </w:rPr>
        <w:t>7</w:t>
      </w:r>
      <w:r w:rsidRPr="00737306">
        <w:rPr>
          <w:sz w:val="40"/>
          <w:szCs w:val="40"/>
        </w:rPr>
        <w:t>/1</w:t>
      </w:r>
      <w:r w:rsidR="00496DE9">
        <w:rPr>
          <w:sz w:val="40"/>
          <w:szCs w:val="40"/>
        </w:rPr>
        <w:t>1</w:t>
      </w:r>
      <w:r w:rsidRPr="00737306">
        <w:rPr>
          <w:sz w:val="40"/>
          <w:szCs w:val="40"/>
        </w:rPr>
        <w:t>/2025</w:t>
      </w:r>
    </w:p>
    <w:p w14:paraId="3C2A3CC0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3B697016" w14:textId="77777777" w:rsidR="00BE10D7" w:rsidRDefault="00BE10D7" w:rsidP="00F72418">
      <w:pPr>
        <w:tabs>
          <w:tab w:val="left" w:pos="2026"/>
        </w:tabs>
      </w:pPr>
    </w:p>
    <w:p w14:paraId="56FDC9C4" w14:textId="77777777" w:rsidR="00BE10D7" w:rsidRDefault="00BE10D7" w:rsidP="00F72418">
      <w:pPr>
        <w:tabs>
          <w:tab w:val="left" w:pos="2026"/>
        </w:tabs>
      </w:pPr>
    </w:p>
    <w:p w14:paraId="613252DF" w14:textId="77777777" w:rsidR="00BE10D7" w:rsidRDefault="00BE10D7" w:rsidP="00F72418">
      <w:pPr>
        <w:tabs>
          <w:tab w:val="left" w:pos="2026"/>
        </w:tabs>
      </w:pPr>
    </w:p>
    <w:p w14:paraId="62A219B7" w14:textId="77777777" w:rsidR="00BE10D7" w:rsidRDefault="00BE10D7" w:rsidP="00F72418">
      <w:pPr>
        <w:tabs>
          <w:tab w:val="left" w:pos="2026"/>
        </w:tabs>
      </w:pPr>
    </w:p>
    <w:p w14:paraId="7FC1601D" w14:textId="77777777" w:rsidR="00BE10D7" w:rsidRDefault="00BE10D7" w:rsidP="00F72418">
      <w:pPr>
        <w:tabs>
          <w:tab w:val="left" w:pos="2026"/>
        </w:tabs>
      </w:pPr>
    </w:p>
    <w:p w14:paraId="3891222F" w14:textId="77777777" w:rsidR="00BE10D7" w:rsidRDefault="00BE10D7" w:rsidP="00F72418">
      <w:pPr>
        <w:tabs>
          <w:tab w:val="left" w:pos="2026"/>
        </w:tabs>
      </w:pPr>
    </w:p>
    <w:p w14:paraId="32D94369" w14:textId="77777777" w:rsidR="00BE10D7" w:rsidRDefault="00BE10D7" w:rsidP="00F72418">
      <w:pPr>
        <w:tabs>
          <w:tab w:val="left" w:pos="2026"/>
        </w:tabs>
      </w:pPr>
    </w:p>
    <w:p w14:paraId="53FBE0EB" w14:textId="77777777" w:rsidR="00BE10D7" w:rsidRDefault="00BE10D7" w:rsidP="00F72418">
      <w:pPr>
        <w:tabs>
          <w:tab w:val="left" w:pos="2026"/>
        </w:tabs>
      </w:pPr>
    </w:p>
    <w:p w14:paraId="00F0860B" w14:textId="77777777" w:rsidR="00BE10D7" w:rsidRDefault="00BE10D7" w:rsidP="00F72418">
      <w:pPr>
        <w:tabs>
          <w:tab w:val="left" w:pos="2026"/>
        </w:tabs>
      </w:pPr>
    </w:p>
    <w:p w14:paraId="26531257" w14:textId="77777777" w:rsidR="00BE10D7" w:rsidRDefault="00BE10D7" w:rsidP="00F72418">
      <w:pPr>
        <w:tabs>
          <w:tab w:val="left" w:pos="2026"/>
        </w:tabs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10179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E89345" w14:textId="21AC119B" w:rsidR="00496DE9" w:rsidRDefault="00496DE9">
          <w:pPr>
            <w:pStyle w:val="TtuloTDC"/>
          </w:pPr>
          <w:r>
            <w:t>Contenido</w:t>
          </w:r>
        </w:p>
        <w:p w14:paraId="3ADC6B00" w14:textId="5514D41B" w:rsidR="00496DE9" w:rsidRDefault="00496DE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26058" w:history="1">
            <w:r w:rsidRPr="003D7897">
              <w:rPr>
                <w:rStyle w:val="Hipervnculo"/>
                <w:noProof/>
              </w:rPr>
              <w:t>JDK 25 Y JDK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08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AD27" w14:textId="1B6B0DB5" w:rsidR="00496DE9" w:rsidRDefault="002B08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26059" w:history="1">
            <w:r w:rsidR="00496DE9" w:rsidRPr="003D7897">
              <w:rPr>
                <w:rStyle w:val="Hipervnculo"/>
                <w:noProof/>
              </w:rPr>
              <w:t>ECLIPSE</w:t>
            </w:r>
            <w:r w:rsidR="00496DE9">
              <w:rPr>
                <w:noProof/>
                <w:webHidden/>
              </w:rPr>
              <w:tab/>
            </w:r>
            <w:r w:rsidR="00496DE9">
              <w:rPr>
                <w:noProof/>
                <w:webHidden/>
              </w:rPr>
              <w:fldChar w:fldCharType="begin"/>
            </w:r>
            <w:r w:rsidR="00496DE9">
              <w:rPr>
                <w:noProof/>
                <w:webHidden/>
              </w:rPr>
              <w:instrText xml:space="preserve"> PAGEREF _Toc213426059 \h </w:instrText>
            </w:r>
            <w:r w:rsidR="00496DE9">
              <w:rPr>
                <w:noProof/>
                <w:webHidden/>
              </w:rPr>
            </w:r>
            <w:r w:rsidR="00496DE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96DE9">
              <w:rPr>
                <w:noProof/>
                <w:webHidden/>
              </w:rPr>
              <w:fldChar w:fldCharType="end"/>
            </w:r>
          </w:hyperlink>
        </w:p>
        <w:p w14:paraId="1C5C75F4" w14:textId="2509BF29" w:rsidR="00496DE9" w:rsidRDefault="002B08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26060" w:history="1">
            <w:r w:rsidR="00496DE9" w:rsidRPr="003D7897">
              <w:rPr>
                <w:rStyle w:val="Hipervnculo"/>
                <w:noProof/>
              </w:rPr>
              <w:t>NETBEANS</w:t>
            </w:r>
            <w:r w:rsidR="00496DE9">
              <w:rPr>
                <w:noProof/>
                <w:webHidden/>
              </w:rPr>
              <w:tab/>
            </w:r>
            <w:r w:rsidR="00496DE9">
              <w:rPr>
                <w:noProof/>
                <w:webHidden/>
              </w:rPr>
              <w:fldChar w:fldCharType="begin"/>
            </w:r>
            <w:r w:rsidR="00496DE9">
              <w:rPr>
                <w:noProof/>
                <w:webHidden/>
              </w:rPr>
              <w:instrText xml:space="preserve"> PAGEREF _Toc213426060 \h </w:instrText>
            </w:r>
            <w:r w:rsidR="00496DE9">
              <w:rPr>
                <w:noProof/>
                <w:webHidden/>
              </w:rPr>
            </w:r>
            <w:r w:rsidR="00496DE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96DE9">
              <w:rPr>
                <w:noProof/>
                <w:webHidden/>
              </w:rPr>
              <w:fldChar w:fldCharType="end"/>
            </w:r>
          </w:hyperlink>
        </w:p>
        <w:p w14:paraId="2225E1BE" w14:textId="04F27A15" w:rsidR="00496DE9" w:rsidRDefault="002B08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26061" w:history="1">
            <w:r w:rsidR="00496DE9" w:rsidRPr="003D7897">
              <w:rPr>
                <w:rStyle w:val="Hipervnculo"/>
                <w:noProof/>
              </w:rPr>
              <w:t>INTELIJ IDEA COMUNITY</w:t>
            </w:r>
            <w:r w:rsidR="00496DE9">
              <w:rPr>
                <w:noProof/>
                <w:webHidden/>
              </w:rPr>
              <w:tab/>
            </w:r>
            <w:r w:rsidR="00496DE9">
              <w:rPr>
                <w:noProof/>
                <w:webHidden/>
              </w:rPr>
              <w:fldChar w:fldCharType="begin"/>
            </w:r>
            <w:r w:rsidR="00496DE9">
              <w:rPr>
                <w:noProof/>
                <w:webHidden/>
              </w:rPr>
              <w:instrText xml:space="preserve"> PAGEREF _Toc213426061 \h </w:instrText>
            </w:r>
            <w:r w:rsidR="00496DE9">
              <w:rPr>
                <w:noProof/>
                <w:webHidden/>
              </w:rPr>
            </w:r>
            <w:r w:rsidR="00496DE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96DE9">
              <w:rPr>
                <w:noProof/>
                <w:webHidden/>
              </w:rPr>
              <w:fldChar w:fldCharType="end"/>
            </w:r>
          </w:hyperlink>
        </w:p>
        <w:p w14:paraId="2251F02C" w14:textId="38D83851" w:rsidR="00496DE9" w:rsidRDefault="002B08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26062" w:history="1">
            <w:r w:rsidR="00496DE9" w:rsidRPr="003D7897">
              <w:rPr>
                <w:rStyle w:val="Hipervnculo"/>
                <w:noProof/>
              </w:rPr>
              <w:t>NOTEPAD++</w:t>
            </w:r>
            <w:r w:rsidR="00496DE9">
              <w:rPr>
                <w:noProof/>
                <w:webHidden/>
              </w:rPr>
              <w:tab/>
            </w:r>
            <w:r w:rsidR="00496DE9">
              <w:rPr>
                <w:noProof/>
                <w:webHidden/>
              </w:rPr>
              <w:fldChar w:fldCharType="begin"/>
            </w:r>
            <w:r w:rsidR="00496DE9">
              <w:rPr>
                <w:noProof/>
                <w:webHidden/>
              </w:rPr>
              <w:instrText xml:space="preserve"> PAGEREF _Toc213426062 \h </w:instrText>
            </w:r>
            <w:r w:rsidR="00496DE9">
              <w:rPr>
                <w:noProof/>
                <w:webHidden/>
              </w:rPr>
            </w:r>
            <w:r w:rsidR="00496DE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96DE9">
              <w:rPr>
                <w:noProof/>
                <w:webHidden/>
              </w:rPr>
              <w:fldChar w:fldCharType="end"/>
            </w:r>
          </w:hyperlink>
        </w:p>
        <w:p w14:paraId="3C7779AA" w14:textId="32A710F5" w:rsidR="00496DE9" w:rsidRDefault="002B08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26063" w:history="1">
            <w:r w:rsidR="00496DE9" w:rsidRPr="003D7897">
              <w:rPr>
                <w:rStyle w:val="Hipervnculo"/>
                <w:noProof/>
              </w:rPr>
              <w:t>VISUAL CODE</w:t>
            </w:r>
            <w:r w:rsidR="00496DE9">
              <w:rPr>
                <w:noProof/>
                <w:webHidden/>
              </w:rPr>
              <w:tab/>
            </w:r>
            <w:r w:rsidR="00496DE9">
              <w:rPr>
                <w:noProof/>
                <w:webHidden/>
              </w:rPr>
              <w:fldChar w:fldCharType="begin"/>
            </w:r>
            <w:r w:rsidR="00496DE9">
              <w:rPr>
                <w:noProof/>
                <w:webHidden/>
              </w:rPr>
              <w:instrText xml:space="preserve"> PAGEREF _Toc213426063 \h </w:instrText>
            </w:r>
            <w:r w:rsidR="00496DE9">
              <w:rPr>
                <w:noProof/>
                <w:webHidden/>
              </w:rPr>
            </w:r>
            <w:r w:rsidR="00496DE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96DE9">
              <w:rPr>
                <w:noProof/>
                <w:webHidden/>
              </w:rPr>
              <w:fldChar w:fldCharType="end"/>
            </w:r>
          </w:hyperlink>
        </w:p>
        <w:p w14:paraId="4E8332A4" w14:textId="5F5420A3" w:rsidR="00496DE9" w:rsidRDefault="002B083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26064" w:history="1">
            <w:r w:rsidR="00496DE9" w:rsidRPr="003D7897">
              <w:rPr>
                <w:rStyle w:val="Hipervnculo"/>
                <w:noProof/>
              </w:rPr>
              <w:t>INTALACIONES E INSTALABLES</w:t>
            </w:r>
            <w:r w:rsidR="00496DE9">
              <w:rPr>
                <w:noProof/>
                <w:webHidden/>
              </w:rPr>
              <w:tab/>
            </w:r>
            <w:r w:rsidR="00496DE9">
              <w:rPr>
                <w:noProof/>
                <w:webHidden/>
              </w:rPr>
              <w:fldChar w:fldCharType="begin"/>
            </w:r>
            <w:r w:rsidR="00496DE9">
              <w:rPr>
                <w:noProof/>
                <w:webHidden/>
              </w:rPr>
              <w:instrText xml:space="preserve"> PAGEREF _Toc213426064 \h </w:instrText>
            </w:r>
            <w:r w:rsidR="00496DE9">
              <w:rPr>
                <w:noProof/>
                <w:webHidden/>
              </w:rPr>
            </w:r>
            <w:r w:rsidR="00496DE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496DE9">
              <w:rPr>
                <w:noProof/>
                <w:webHidden/>
              </w:rPr>
              <w:fldChar w:fldCharType="end"/>
            </w:r>
          </w:hyperlink>
        </w:p>
        <w:p w14:paraId="3466A731" w14:textId="0D4C155E" w:rsidR="00496DE9" w:rsidRDefault="00496DE9">
          <w:r>
            <w:rPr>
              <w:b/>
              <w:bCs/>
            </w:rPr>
            <w:fldChar w:fldCharType="end"/>
          </w:r>
        </w:p>
      </w:sdtContent>
    </w:sdt>
    <w:p w14:paraId="1FB2C587" w14:textId="77777777" w:rsidR="00BE10D7" w:rsidRDefault="00BE10D7" w:rsidP="00F72418">
      <w:pPr>
        <w:tabs>
          <w:tab w:val="left" w:pos="2026"/>
        </w:tabs>
      </w:pPr>
    </w:p>
    <w:p w14:paraId="2850927A" w14:textId="77777777" w:rsidR="00BE10D7" w:rsidRDefault="00BE10D7" w:rsidP="00F72418">
      <w:pPr>
        <w:tabs>
          <w:tab w:val="left" w:pos="2026"/>
        </w:tabs>
      </w:pPr>
    </w:p>
    <w:p w14:paraId="36102245" w14:textId="77777777" w:rsidR="00EC6C7A" w:rsidRDefault="00EC6C7A" w:rsidP="00F72418">
      <w:pPr>
        <w:tabs>
          <w:tab w:val="left" w:pos="2026"/>
        </w:tabs>
      </w:pPr>
    </w:p>
    <w:p w14:paraId="23FF83A4" w14:textId="77777777" w:rsidR="00EC6C7A" w:rsidRDefault="00EC6C7A" w:rsidP="00F72418">
      <w:pPr>
        <w:tabs>
          <w:tab w:val="left" w:pos="2026"/>
        </w:tabs>
      </w:pPr>
    </w:p>
    <w:p w14:paraId="1C69E480" w14:textId="77777777" w:rsidR="00EC6C7A" w:rsidRDefault="00EC6C7A" w:rsidP="00F72418">
      <w:pPr>
        <w:tabs>
          <w:tab w:val="left" w:pos="2026"/>
        </w:tabs>
      </w:pPr>
    </w:p>
    <w:p w14:paraId="256FC5A3" w14:textId="77777777" w:rsidR="00EC6C7A" w:rsidRDefault="00EC6C7A" w:rsidP="00F72418">
      <w:pPr>
        <w:tabs>
          <w:tab w:val="left" w:pos="2026"/>
        </w:tabs>
      </w:pPr>
    </w:p>
    <w:p w14:paraId="4BFDCE76" w14:textId="77777777" w:rsidR="00EC6C7A" w:rsidRDefault="00EC6C7A" w:rsidP="00F72418">
      <w:pPr>
        <w:tabs>
          <w:tab w:val="left" w:pos="2026"/>
        </w:tabs>
      </w:pPr>
    </w:p>
    <w:p w14:paraId="62E6734F" w14:textId="77777777" w:rsidR="00EC6C7A" w:rsidRDefault="00EC6C7A" w:rsidP="00F72418">
      <w:pPr>
        <w:tabs>
          <w:tab w:val="left" w:pos="2026"/>
        </w:tabs>
      </w:pPr>
    </w:p>
    <w:p w14:paraId="3DE293DD" w14:textId="77777777" w:rsidR="00EC6C7A" w:rsidRDefault="00EC6C7A" w:rsidP="00F72418">
      <w:pPr>
        <w:tabs>
          <w:tab w:val="left" w:pos="2026"/>
        </w:tabs>
      </w:pPr>
    </w:p>
    <w:p w14:paraId="384F49EC" w14:textId="77777777" w:rsidR="00EC6C7A" w:rsidRDefault="00EC6C7A" w:rsidP="00F72418">
      <w:pPr>
        <w:tabs>
          <w:tab w:val="left" w:pos="2026"/>
        </w:tabs>
      </w:pPr>
    </w:p>
    <w:p w14:paraId="54D3A4E5" w14:textId="77777777" w:rsidR="00EC6C7A" w:rsidRDefault="00EC6C7A" w:rsidP="00F72418">
      <w:pPr>
        <w:tabs>
          <w:tab w:val="left" w:pos="2026"/>
        </w:tabs>
      </w:pPr>
    </w:p>
    <w:p w14:paraId="5669CDF1" w14:textId="77777777" w:rsidR="00EC6C7A" w:rsidRDefault="00EC6C7A" w:rsidP="00F72418">
      <w:pPr>
        <w:tabs>
          <w:tab w:val="left" w:pos="2026"/>
        </w:tabs>
      </w:pPr>
    </w:p>
    <w:p w14:paraId="340E6DD8" w14:textId="77777777" w:rsidR="00EC6C7A" w:rsidRDefault="00EC6C7A" w:rsidP="00F72418">
      <w:pPr>
        <w:tabs>
          <w:tab w:val="left" w:pos="2026"/>
        </w:tabs>
      </w:pPr>
    </w:p>
    <w:p w14:paraId="2898C266" w14:textId="77777777" w:rsidR="00EC6C7A" w:rsidRDefault="00EC6C7A" w:rsidP="00F72418">
      <w:pPr>
        <w:tabs>
          <w:tab w:val="left" w:pos="2026"/>
        </w:tabs>
      </w:pPr>
    </w:p>
    <w:p w14:paraId="07668F1C" w14:textId="77777777" w:rsidR="00EC6C7A" w:rsidRDefault="00EC6C7A" w:rsidP="00F72418">
      <w:pPr>
        <w:tabs>
          <w:tab w:val="left" w:pos="2026"/>
        </w:tabs>
      </w:pPr>
    </w:p>
    <w:p w14:paraId="048CE6AA" w14:textId="77777777" w:rsidR="00EC6C7A" w:rsidRDefault="00EC6C7A" w:rsidP="00F72418">
      <w:pPr>
        <w:tabs>
          <w:tab w:val="left" w:pos="2026"/>
        </w:tabs>
      </w:pPr>
    </w:p>
    <w:p w14:paraId="2C79B1CB" w14:textId="77777777" w:rsidR="00EC6C7A" w:rsidRDefault="00EC6C7A" w:rsidP="00F72418">
      <w:pPr>
        <w:tabs>
          <w:tab w:val="left" w:pos="2026"/>
        </w:tabs>
      </w:pPr>
    </w:p>
    <w:p w14:paraId="53A68EC3" w14:textId="77777777" w:rsidR="00EC6C7A" w:rsidRDefault="00EC6C7A" w:rsidP="00F72418">
      <w:pPr>
        <w:tabs>
          <w:tab w:val="left" w:pos="2026"/>
        </w:tabs>
      </w:pPr>
    </w:p>
    <w:p w14:paraId="37BFBCC3" w14:textId="77777777" w:rsidR="00EC6C7A" w:rsidRDefault="00EC6C7A" w:rsidP="00F72418">
      <w:pPr>
        <w:tabs>
          <w:tab w:val="left" w:pos="2026"/>
        </w:tabs>
      </w:pPr>
    </w:p>
    <w:p w14:paraId="51B94A39" w14:textId="77777777" w:rsidR="00EC6C7A" w:rsidRDefault="00EC6C7A" w:rsidP="00F72418">
      <w:pPr>
        <w:tabs>
          <w:tab w:val="left" w:pos="2026"/>
        </w:tabs>
      </w:pPr>
    </w:p>
    <w:p w14:paraId="4C614E30" w14:textId="6E5495DF" w:rsidR="00EC6C7A" w:rsidRDefault="00EC6C7A" w:rsidP="00F72418">
      <w:pPr>
        <w:tabs>
          <w:tab w:val="left" w:pos="2026"/>
        </w:tabs>
      </w:pPr>
    </w:p>
    <w:p w14:paraId="3E06882B" w14:textId="77777777" w:rsidR="00496DE9" w:rsidRDefault="00496DE9" w:rsidP="00F72418">
      <w:pPr>
        <w:tabs>
          <w:tab w:val="left" w:pos="2026"/>
        </w:tabs>
      </w:pPr>
    </w:p>
    <w:p w14:paraId="2DF5047F" w14:textId="697BF5AD" w:rsidR="00F54780" w:rsidRDefault="00F54780" w:rsidP="00F54780">
      <w:pPr>
        <w:pStyle w:val="Ttulo1"/>
        <w:rPr>
          <w:noProof/>
        </w:rPr>
      </w:pPr>
      <w:bookmarkStart w:id="1" w:name="_Toc213426058"/>
      <w:r>
        <w:rPr>
          <w:noProof/>
        </w:rPr>
        <w:lastRenderedPageBreak/>
        <w:t>JDK 25 Y JDK 21</w:t>
      </w:r>
      <w:bookmarkEnd w:id="1"/>
    </w:p>
    <w:p w14:paraId="241A052B" w14:textId="77777777" w:rsidR="00F54780" w:rsidRDefault="00F54780" w:rsidP="00F72418">
      <w:pPr>
        <w:tabs>
          <w:tab w:val="left" w:pos="2026"/>
        </w:tabs>
      </w:pPr>
    </w:p>
    <w:p w14:paraId="15E921CD" w14:textId="0F4F110E" w:rsidR="00F54780" w:rsidRDefault="002C71D6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68AF1B21" wp14:editId="28F4FACE">
            <wp:extent cx="5400040" cy="27774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EDCC" w14:textId="5C091E46" w:rsidR="00F54780" w:rsidRDefault="00F54780" w:rsidP="00F54780">
      <w:pPr>
        <w:pStyle w:val="Ttulo1"/>
      </w:pPr>
      <w:bookmarkStart w:id="2" w:name="_Toc213426059"/>
      <w:r>
        <w:t>ECLIPSE</w:t>
      </w:r>
      <w:bookmarkEnd w:id="2"/>
    </w:p>
    <w:p w14:paraId="64DB4CDA" w14:textId="7FE5A5C5" w:rsidR="00F54780" w:rsidRDefault="00F54780" w:rsidP="00F54780">
      <w:r>
        <w:rPr>
          <w:noProof/>
        </w:rPr>
        <w:drawing>
          <wp:inline distT="0" distB="0" distL="0" distR="0" wp14:anchorId="00338021" wp14:editId="7638E63D">
            <wp:extent cx="5400040" cy="31210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EF72" w14:textId="77777777" w:rsidR="00496DE9" w:rsidRDefault="00F54780" w:rsidP="00F54780">
      <w:pPr>
        <w:pStyle w:val="Ttulo1"/>
      </w:pPr>
      <w:bookmarkStart w:id="3" w:name="_Toc213426060"/>
      <w:r>
        <w:lastRenderedPageBreak/>
        <w:t>NETBEANS</w:t>
      </w:r>
      <w:bookmarkEnd w:id="3"/>
    </w:p>
    <w:p w14:paraId="28158143" w14:textId="0450A9EF" w:rsidR="00F54780" w:rsidRDefault="00A86CF2" w:rsidP="00496DE9">
      <w:r>
        <w:rPr>
          <w:noProof/>
        </w:rPr>
        <w:drawing>
          <wp:inline distT="0" distB="0" distL="0" distR="0" wp14:anchorId="6F800905" wp14:editId="68AD07F5">
            <wp:extent cx="5400040" cy="34201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5F8D" w14:textId="564068FC" w:rsidR="00A86CF2" w:rsidRPr="00A86CF2" w:rsidRDefault="00A86CF2" w:rsidP="00A86CF2">
      <w:pPr>
        <w:pStyle w:val="Ttulo1"/>
      </w:pPr>
      <w:bookmarkStart w:id="4" w:name="_Toc213426061"/>
      <w:r>
        <w:t>INTELIJ IDEA COMUNITY</w:t>
      </w:r>
      <w:bookmarkEnd w:id="4"/>
      <w:r>
        <w:t xml:space="preserve"> </w:t>
      </w:r>
    </w:p>
    <w:p w14:paraId="27203D8E" w14:textId="38E9A91E" w:rsidR="00F54780" w:rsidRPr="00F54780" w:rsidRDefault="00812424" w:rsidP="00F54780">
      <w:r>
        <w:rPr>
          <w:noProof/>
        </w:rPr>
        <w:drawing>
          <wp:inline distT="0" distB="0" distL="0" distR="0" wp14:anchorId="7709AF33" wp14:editId="048BD0F5">
            <wp:extent cx="5400040" cy="28390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144" w14:textId="0705F455" w:rsidR="00F54780" w:rsidRDefault="00F54780" w:rsidP="00F54780">
      <w:pPr>
        <w:pStyle w:val="Ttulo1"/>
      </w:pPr>
      <w:bookmarkStart w:id="5" w:name="_Toc213426062"/>
      <w:r>
        <w:lastRenderedPageBreak/>
        <w:t>NOTEPAD++</w:t>
      </w:r>
      <w:bookmarkEnd w:id="5"/>
    </w:p>
    <w:p w14:paraId="5B250F06" w14:textId="66B3EE9D" w:rsidR="00F54780" w:rsidRDefault="002C71D6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7152B1A2" wp14:editId="61AF6A34">
            <wp:extent cx="5400040" cy="47777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85BF" w14:textId="511738B1" w:rsidR="00EC6C7A" w:rsidRDefault="003F2C42" w:rsidP="00F72418">
      <w:pPr>
        <w:tabs>
          <w:tab w:val="left" w:pos="2026"/>
        </w:tabs>
      </w:pPr>
      <w:r>
        <w:rPr>
          <w:noProof/>
        </w:rPr>
        <w:lastRenderedPageBreak/>
        <w:drawing>
          <wp:inline distT="0" distB="0" distL="0" distR="0" wp14:anchorId="4C7B1FEA" wp14:editId="1E60A403">
            <wp:extent cx="5400040" cy="47345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AD5B" w14:textId="2DCE3B74" w:rsidR="00A86CF2" w:rsidRDefault="00A86CF2" w:rsidP="00A86CF2">
      <w:pPr>
        <w:pStyle w:val="Ttulo1"/>
      </w:pPr>
      <w:bookmarkStart w:id="6" w:name="_Toc213426063"/>
      <w:r>
        <w:t>VISUAL CODE</w:t>
      </w:r>
      <w:bookmarkEnd w:id="6"/>
    </w:p>
    <w:p w14:paraId="5BCBA13D" w14:textId="787B62B5" w:rsidR="00A86CF2" w:rsidRDefault="00A86CF2" w:rsidP="00A86CF2">
      <w:r>
        <w:rPr>
          <w:noProof/>
        </w:rPr>
        <w:drawing>
          <wp:inline distT="0" distB="0" distL="0" distR="0" wp14:anchorId="42DBF025" wp14:editId="4DF2D8FE">
            <wp:extent cx="5400040" cy="32359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C32C" w14:textId="0A687255" w:rsidR="00A86CF2" w:rsidRPr="00A86CF2" w:rsidRDefault="00496DE9" w:rsidP="00A86CF2">
      <w:r>
        <w:rPr>
          <w:noProof/>
        </w:rPr>
        <w:lastRenderedPageBreak/>
        <w:drawing>
          <wp:inline distT="0" distB="0" distL="0" distR="0" wp14:anchorId="5C4B4D17" wp14:editId="63F6E66B">
            <wp:extent cx="5400040" cy="26212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5F76A" wp14:editId="585F08DF">
            <wp:extent cx="5400040" cy="250952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47DF" w14:textId="3E15AE97" w:rsidR="00F54780" w:rsidRDefault="00496DE9" w:rsidP="00496DE9">
      <w:pPr>
        <w:pStyle w:val="Ttulo1"/>
      </w:pPr>
      <w:bookmarkStart w:id="7" w:name="_Toc213426064"/>
      <w:r>
        <w:t>INTALACIONES E INSTALABLES</w:t>
      </w:r>
      <w:bookmarkEnd w:id="7"/>
    </w:p>
    <w:p w14:paraId="7A460581" w14:textId="05B193A8" w:rsidR="00F54780" w:rsidRPr="00F72418" w:rsidRDefault="00496DE9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087A3527" wp14:editId="688B6F76">
            <wp:extent cx="5400040" cy="22866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780" w:rsidRPr="00F72418" w:rsidSect="0089657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AE0E2" w14:textId="77777777" w:rsidR="00EC6C7A" w:rsidRDefault="00EC6C7A" w:rsidP="00F72418">
      <w:pPr>
        <w:spacing w:after="0" w:line="240" w:lineRule="auto"/>
      </w:pPr>
      <w:r>
        <w:separator/>
      </w:r>
    </w:p>
  </w:endnote>
  <w:endnote w:type="continuationSeparator" w:id="0">
    <w:p w14:paraId="7584D1DE" w14:textId="77777777" w:rsidR="00EC6C7A" w:rsidRDefault="00EC6C7A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43A26" w14:textId="77777777" w:rsidR="00896576" w:rsidRDefault="008965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35A8F" w14:textId="77777777"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1A61D74" w14:textId="77777777" w:rsidR="00F72418" w:rsidRDefault="00F724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24674" w14:textId="77777777" w:rsidR="00896576" w:rsidRDefault="00896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04F5FB" w14:textId="77777777" w:rsidR="00EC6C7A" w:rsidRDefault="00EC6C7A" w:rsidP="00F72418">
      <w:pPr>
        <w:spacing w:after="0" w:line="240" w:lineRule="auto"/>
      </w:pPr>
      <w:r>
        <w:separator/>
      </w:r>
    </w:p>
  </w:footnote>
  <w:footnote w:type="continuationSeparator" w:id="0">
    <w:p w14:paraId="45AA11A9" w14:textId="77777777" w:rsidR="00EC6C7A" w:rsidRDefault="00EC6C7A" w:rsidP="00F7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96B0D" w14:textId="77777777" w:rsidR="00896576" w:rsidRDefault="008965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8BAD8" w14:textId="77777777" w:rsidR="00896576" w:rsidRDefault="008965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5924D" w14:textId="77777777" w:rsidR="00896576" w:rsidRDefault="0089657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7A"/>
    <w:rsid w:val="00042753"/>
    <w:rsid w:val="00055D88"/>
    <w:rsid w:val="002B0836"/>
    <w:rsid w:val="002C71D6"/>
    <w:rsid w:val="003B32A9"/>
    <w:rsid w:val="003F2C42"/>
    <w:rsid w:val="00401EC6"/>
    <w:rsid w:val="00496DE9"/>
    <w:rsid w:val="006B2AC2"/>
    <w:rsid w:val="006D3B30"/>
    <w:rsid w:val="00737306"/>
    <w:rsid w:val="00812424"/>
    <w:rsid w:val="00896576"/>
    <w:rsid w:val="00A86CF2"/>
    <w:rsid w:val="00B84460"/>
    <w:rsid w:val="00BE10D7"/>
    <w:rsid w:val="00C350FE"/>
    <w:rsid w:val="00E41249"/>
    <w:rsid w:val="00EC6C7A"/>
    <w:rsid w:val="00F54780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4128"/>
  <w15:chartTrackingRefBased/>
  <w15:docId w15:val="{7E1A141C-2968-4C84-ADCE-4D3DB88F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7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customStyle="1" w:styleId="Ttulo1Car">
    <w:name w:val="Título 1 Car"/>
    <w:basedOn w:val="Fuentedeprrafopredeter"/>
    <w:link w:val="Ttulo1"/>
    <w:uiPriority w:val="9"/>
    <w:rsid w:val="00F5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96DE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96DE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96D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webp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9cc9f97b8098b4f3b11443c144528a10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4c88c4cc78f3da59d2cd196c03488659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CE8C7-15BD-43B1-90DC-A26E29D43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E1159-E6B7-45C5-9D66-312DE2CE6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57ECF-3297-4EED-ABAD-B51A3FF6340A}">
  <ds:schemaRefs>
    <ds:schemaRef ds:uri="http://schemas.openxmlformats.org/package/2006/metadata/core-properties"/>
    <ds:schemaRef ds:uri="918234d9-d9af-4a5d-b29b-d98d865060eb"/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7D87C49-671A-4313-B1A6-F19120454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85</TotalTime>
  <Pages>7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4</cp:revision>
  <cp:lastPrinted>2025-11-07T15:43:00Z</cp:lastPrinted>
  <dcterms:created xsi:type="dcterms:W3CDTF">2025-11-05T18:15:00Z</dcterms:created>
  <dcterms:modified xsi:type="dcterms:W3CDTF">2025-11-07T15:43:00Z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