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00E40" w14:textId="77777777" w:rsidR="00F72418" w:rsidRDefault="00F72418">
      <w:r>
        <w:rPr>
          <w:noProof/>
        </w:rPr>
        <w:drawing>
          <wp:inline distT="0" distB="0" distL="0" distR="0" wp14:anchorId="72CDC68E" wp14:editId="5B473497">
            <wp:extent cx="5400040" cy="3175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ies-comercio.web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903B" w14:textId="77777777" w:rsidR="00F72418" w:rsidRDefault="00F72418" w:rsidP="00F72418"/>
    <w:p w14:paraId="301CFF40" w14:textId="77777777" w:rsidR="00F72418" w:rsidRDefault="00F72418" w:rsidP="00F72418"/>
    <w:p w14:paraId="63790F97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Alumno: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Luis </w:t>
      </w:r>
      <w:proofErr w:type="spellStart"/>
      <w:r w:rsidRPr="00737306">
        <w:rPr>
          <w:sz w:val="40"/>
          <w:szCs w:val="40"/>
        </w:rPr>
        <w:t>Rodriguez</w:t>
      </w:r>
      <w:proofErr w:type="spellEnd"/>
      <w:r w:rsidRPr="00737306">
        <w:rPr>
          <w:sz w:val="40"/>
          <w:szCs w:val="40"/>
        </w:rPr>
        <w:t xml:space="preserve"> Palacios</w:t>
      </w:r>
    </w:p>
    <w:p w14:paraId="36580FCA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>Modulo:</w:t>
      </w:r>
      <w:r w:rsidR="00BE10D7">
        <w:rPr>
          <w:color w:val="5B9BD5" w:themeColor="accent5"/>
        </w:rPr>
        <w:tab/>
      </w:r>
      <w:r w:rsidRPr="00BE10D7">
        <w:rPr>
          <w:color w:val="5B9BD5" w:themeColor="accent5"/>
        </w:rPr>
        <w:t xml:space="preserve"> </w:t>
      </w:r>
      <w:r w:rsidR="00401EC6" w:rsidRPr="00737306">
        <w:rPr>
          <w:sz w:val="40"/>
          <w:szCs w:val="40"/>
        </w:rPr>
        <w:t>Entornos de Desarrollo</w:t>
      </w:r>
    </w:p>
    <w:p w14:paraId="6B627C7E" w14:textId="77777777" w:rsidR="00F72418" w:rsidRPr="00BE10D7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Ciclo: </w:t>
      </w:r>
      <w:r w:rsidR="00BE10D7">
        <w:rPr>
          <w:color w:val="5B9BD5" w:themeColor="accent5"/>
        </w:rPr>
        <w:tab/>
      </w:r>
      <w:r w:rsidRPr="00BE10D7">
        <w:t xml:space="preserve">Grado superior </w:t>
      </w:r>
      <w:r w:rsidR="00E41249" w:rsidRPr="00BE10D7">
        <w:t>D</w:t>
      </w:r>
      <w:r w:rsidRPr="00BE10D7">
        <w:t xml:space="preserve">esarrollo de </w:t>
      </w:r>
      <w:r w:rsidR="00E41249" w:rsidRPr="00705A71">
        <w:rPr>
          <w:u w:val="single"/>
        </w:rPr>
        <w:t>A</w:t>
      </w:r>
      <w:bookmarkStart w:id="0" w:name="_GoBack"/>
      <w:bookmarkEnd w:id="0"/>
      <w:r w:rsidRPr="00705A71">
        <w:rPr>
          <w:u w:val="single"/>
        </w:rPr>
        <w:t>plicaciones</w:t>
      </w:r>
      <w:r w:rsidRPr="00BE10D7">
        <w:t xml:space="preserve"> </w:t>
      </w:r>
      <w:r w:rsidR="00E41249" w:rsidRPr="00BE10D7">
        <w:t>M</w:t>
      </w:r>
      <w:r w:rsidRPr="00BE10D7">
        <w:t>ultiplataforma</w:t>
      </w:r>
    </w:p>
    <w:p w14:paraId="3C4ECBE2" w14:textId="1F22C1D4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Fecha: </w:t>
      </w:r>
      <w:r w:rsidR="00BE10D7">
        <w:rPr>
          <w:color w:val="5B9BD5" w:themeColor="accent5"/>
        </w:rPr>
        <w:tab/>
      </w:r>
      <w:r w:rsidR="00705A71">
        <w:rPr>
          <w:sz w:val="40"/>
          <w:szCs w:val="40"/>
        </w:rPr>
        <w:t>14</w:t>
      </w:r>
      <w:r w:rsidRPr="00737306">
        <w:rPr>
          <w:sz w:val="40"/>
          <w:szCs w:val="40"/>
        </w:rPr>
        <w:t>/1</w:t>
      </w:r>
      <w:r w:rsidR="00705A71">
        <w:rPr>
          <w:sz w:val="40"/>
          <w:szCs w:val="40"/>
        </w:rPr>
        <w:t>1</w:t>
      </w:r>
      <w:r w:rsidRPr="00737306">
        <w:rPr>
          <w:sz w:val="40"/>
          <w:szCs w:val="40"/>
        </w:rPr>
        <w:t>/2025</w:t>
      </w:r>
    </w:p>
    <w:p w14:paraId="35F07C56" w14:textId="77777777" w:rsidR="00E41249" w:rsidRDefault="00E41249" w:rsidP="00F72418">
      <w:pPr>
        <w:tabs>
          <w:tab w:val="left" w:pos="2026"/>
        </w:tabs>
        <w:rPr>
          <w:sz w:val="40"/>
          <w:szCs w:val="40"/>
        </w:rPr>
      </w:pPr>
      <w:r w:rsidRPr="00BE10D7">
        <w:rPr>
          <w:color w:val="5B9BD5" w:themeColor="accent5"/>
        </w:rPr>
        <w:t xml:space="preserve">Profesor: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Cesar </w:t>
      </w:r>
      <w:proofErr w:type="spellStart"/>
      <w:r w:rsidRPr="00737306">
        <w:rPr>
          <w:sz w:val="40"/>
          <w:szCs w:val="40"/>
        </w:rPr>
        <w:t>Brera</w:t>
      </w:r>
      <w:proofErr w:type="spellEnd"/>
      <w:r w:rsidRPr="00737306">
        <w:rPr>
          <w:sz w:val="40"/>
          <w:szCs w:val="40"/>
        </w:rPr>
        <w:t xml:space="preserve"> </w:t>
      </w:r>
      <w:proofErr w:type="spellStart"/>
      <w:r w:rsidRPr="00737306">
        <w:rPr>
          <w:sz w:val="40"/>
          <w:szCs w:val="40"/>
        </w:rPr>
        <w:t>Marquez</w:t>
      </w:r>
      <w:proofErr w:type="spellEnd"/>
    </w:p>
    <w:p w14:paraId="65DEC3E9" w14:textId="77777777" w:rsidR="00BE10D7" w:rsidRDefault="00BE10D7" w:rsidP="00F72418">
      <w:pPr>
        <w:tabs>
          <w:tab w:val="left" w:pos="2026"/>
        </w:tabs>
      </w:pPr>
    </w:p>
    <w:p w14:paraId="2E0EA53A" w14:textId="77777777" w:rsidR="00BE10D7" w:rsidRDefault="00BE10D7" w:rsidP="00F72418">
      <w:pPr>
        <w:tabs>
          <w:tab w:val="left" w:pos="2026"/>
        </w:tabs>
      </w:pPr>
    </w:p>
    <w:p w14:paraId="02E564E9" w14:textId="77777777" w:rsidR="00BE10D7" w:rsidRDefault="00BE10D7" w:rsidP="00F72418">
      <w:pPr>
        <w:tabs>
          <w:tab w:val="left" w:pos="2026"/>
        </w:tabs>
      </w:pPr>
    </w:p>
    <w:p w14:paraId="355CF305" w14:textId="77777777" w:rsidR="00BE10D7" w:rsidRDefault="00BE10D7" w:rsidP="00F72418">
      <w:pPr>
        <w:tabs>
          <w:tab w:val="left" w:pos="2026"/>
        </w:tabs>
      </w:pPr>
    </w:p>
    <w:p w14:paraId="49E3DF62" w14:textId="77777777" w:rsidR="00BE10D7" w:rsidRDefault="00BE10D7" w:rsidP="00F72418">
      <w:pPr>
        <w:tabs>
          <w:tab w:val="left" w:pos="2026"/>
        </w:tabs>
      </w:pPr>
    </w:p>
    <w:p w14:paraId="45FD97E8" w14:textId="77777777" w:rsidR="00BE10D7" w:rsidRDefault="00BE10D7" w:rsidP="00F72418">
      <w:pPr>
        <w:tabs>
          <w:tab w:val="left" w:pos="2026"/>
        </w:tabs>
      </w:pPr>
    </w:p>
    <w:p w14:paraId="2CB968F0" w14:textId="77777777" w:rsidR="00BE10D7" w:rsidRDefault="00BE10D7" w:rsidP="00F72418">
      <w:pPr>
        <w:tabs>
          <w:tab w:val="left" w:pos="2026"/>
        </w:tabs>
      </w:pPr>
    </w:p>
    <w:p w14:paraId="5FFB87DE" w14:textId="77777777" w:rsidR="00BE10D7" w:rsidRDefault="00BE10D7" w:rsidP="00F72418">
      <w:pPr>
        <w:tabs>
          <w:tab w:val="left" w:pos="2026"/>
        </w:tabs>
      </w:pPr>
    </w:p>
    <w:p w14:paraId="4F9830D4" w14:textId="77777777" w:rsidR="00BE10D7" w:rsidRDefault="00BE10D7" w:rsidP="00F72418">
      <w:pPr>
        <w:tabs>
          <w:tab w:val="left" w:pos="2026"/>
        </w:tabs>
      </w:pPr>
    </w:p>
    <w:p w14:paraId="1C962569" w14:textId="77777777" w:rsidR="00BE10D7" w:rsidRDefault="00BE10D7" w:rsidP="00F72418">
      <w:pPr>
        <w:tabs>
          <w:tab w:val="left" w:pos="2026"/>
        </w:tabs>
      </w:pPr>
    </w:p>
    <w:p w14:paraId="4725F24E" w14:textId="77777777" w:rsidR="00BE10D7" w:rsidRPr="00BE10D7" w:rsidRDefault="00BE10D7" w:rsidP="00F72418">
      <w:pPr>
        <w:tabs>
          <w:tab w:val="left" w:pos="2026"/>
        </w:tabs>
        <w:rPr>
          <w:color w:val="5B9BD5" w:themeColor="accent5"/>
          <w:sz w:val="40"/>
          <w:szCs w:val="40"/>
        </w:rPr>
      </w:pPr>
      <w:r w:rsidRPr="00BE10D7">
        <w:rPr>
          <w:color w:val="5B9BD5" w:themeColor="accent5"/>
          <w:sz w:val="40"/>
          <w:szCs w:val="40"/>
        </w:rPr>
        <w:lastRenderedPageBreak/>
        <w:t>INDICE:</w:t>
      </w:r>
    </w:p>
    <w:p w14:paraId="15CD66EA" w14:textId="77777777" w:rsidR="00BE10D7" w:rsidRDefault="00BE10D7" w:rsidP="00F72418">
      <w:pPr>
        <w:tabs>
          <w:tab w:val="left" w:pos="2026"/>
        </w:tabs>
      </w:pPr>
    </w:p>
    <w:p w14:paraId="03F1EAEA" w14:textId="4CF03665" w:rsidR="00BE10D7" w:rsidRDefault="00BE10D7" w:rsidP="00F72418">
      <w:pPr>
        <w:tabs>
          <w:tab w:val="left" w:pos="2026"/>
        </w:tabs>
      </w:pPr>
    </w:p>
    <w:sdt>
      <w:sdtPr>
        <w:id w:val="17186156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0FB2BF6" w14:textId="6135B39E" w:rsidR="00D81462" w:rsidRDefault="00D81462">
          <w:pPr>
            <w:pStyle w:val="TtuloTDC"/>
          </w:pPr>
          <w:r>
            <w:t>INDICE:</w:t>
          </w:r>
        </w:p>
        <w:p w14:paraId="501C92BD" w14:textId="32380915" w:rsidR="00D81462" w:rsidRDefault="00D81462" w:rsidP="00D81462">
          <w:pPr>
            <w:rPr>
              <w:lang w:eastAsia="es-ES"/>
            </w:rPr>
          </w:pPr>
        </w:p>
        <w:p w14:paraId="2AC13C4D" w14:textId="50DB2BD7" w:rsidR="00D81462" w:rsidRDefault="00D81462" w:rsidP="00D81462">
          <w:pPr>
            <w:rPr>
              <w:lang w:eastAsia="es-ES"/>
            </w:rPr>
          </w:pPr>
        </w:p>
        <w:p w14:paraId="032DC973" w14:textId="77777777" w:rsidR="00D81462" w:rsidRPr="00D81462" w:rsidRDefault="00D81462" w:rsidP="00D81462">
          <w:pPr>
            <w:rPr>
              <w:lang w:eastAsia="es-ES"/>
            </w:rPr>
          </w:pPr>
        </w:p>
        <w:p w14:paraId="2279C8A5" w14:textId="11A40A4C" w:rsidR="00D81462" w:rsidRDefault="00D814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44661" w:history="1">
            <w:r w:rsidRPr="00934435">
              <w:rPr>
                <w:rStyle w:val="Hipervnculo"/>
                <w:noProof/>
              </w:rPr>
              <w:t>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3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3180A" w14:textId="75880E88" w:rsidR="00D81462" w:rsidRDefault="00D814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044662" w:history="1">
            <w:r w:rsidRPr="00934435">
              <w:rPr>
                <w:rStyle w:val="Hipervnculo"/>
                <w:noProof/>
              </w:rPr>
              <w:t>EJERCICIO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3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E1704" w14:textId="12A33DBC" w:rsidR="00D81462" w:rsidRDefault="00D814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044663" w:history="1">
            <w:r w:rsidRPr="00934435">
              <w:rPr>
                <w:rStyle w:val="Hipervnculo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34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5D70F" w14:textId="35BE49AB" w:rsidR="00D81462" w:rsidRDefault="00D814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044664" w:history="1">
            <w:r w:rsidRPr="00934435">
              <w:rPr>
                <w:rStyle w:val="Hipervnculo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34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835C9" w14:textId="5231C344" w:rsidR="00D81462" w:rsidRDefault="00D814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044665" w:history="1">
            <w:r w:rsidRPr="00934435">
              <w:rPr>
                <w:rStyle w:val="Hipervnculo"/>
                <w:noProof/>
              </w:rPr>
              <w:t>EJERCICIO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34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49F7" w14:textId="1FE5F01A" w:rsidR="00D81462" w:rsidRDefault="00D814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044666" w:history="1">
            <w:r w:rsidRPr="00934435">
              <w:rPr>
                <w:rStyle w:val="Hipervnculo"/>
                <w:noProof/>
              </w:rPr>
              <w:t>EJERCICIO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34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2650B" w14:textId="462C099E" w:rsidR="00D81462" w:rsidRDefault="00D81462">
          <w:r>
            <w:rPr>
              <w:b/>
              <w:bCs/>
            </w:rPr>
            <w:fldChar w:fldCharType="end"/>
          </w:r>
        </w:p>
      </w:sdtContent>
    </w:sdt>
    <w:p w14:paraId="36639FA0" w14:textId="26EF9C49" w:rsidR="003771F6" w:rsidRDefault="003771F6" w:rsidP="00F72418">
      <w:pPr>
        <w:tabs>
          <w:tab w:val="left" w:pos="2026"/>
        </w:tabs>
      </w:pPr>
    </w:p>
    <w:p w14:paraId="514B6A38" w14:textId="5536CE0B" w:rsidR="003771F6" w:rsidRDefault="003771F6" w:rsidP="00F72418">
      <w:pPr>
        <w:tabs>
          <w:tab w:val="left" w:pos="2026"/>
        </w:tabs>
      </w:pPr>
    </w:p>
    <w:p w14:paraId="328B64D2" w14:textId="28A7AA8D" w:rsidR="003771F6" w:rsidRDefault="003771F6" w:rsidP="00F72418">
      <w:pPr>
        <w:tabs>
          <w:tab w:val="left" w:pos="2026"/>
        </w:tabs>
      </w:pPr>
    </w:p>
    <w:p w14:paraId="4346AA08" w14:textId="08F5C156" w:rsidR="003771F6" w:rsidRDefault="003771F6" w:rsidP="00F72418">
      <w:pPr>
        <w:tabs>
          <w:tab w:val="left" w:pos="2026"/>
        </w:tabs>
      </w:pPr>
    </w:p>
    <w:p w14:paraId="5706BE35" w14:textId="38BBD969" w:rsidR="003771F6" w:rsidRDefault="003771F6" w:rsidP="00F72418">
      <w:pPr>
        <w:tabs>
          <w:tab w:val="left" w:pos="2026"/>
        </w:tabs>
      </w:pPr>
    </w:p>
    <w:p w14:paraId="1990690A" w14:textId="541A5A95" w:rsidR="003771F6" w:rsidRDefault="003771F6" w:rsidP="00F72418">
      <w:pPr>
        <w:tabs>
          <w:tab w:val="left" w:pos="2026"/>
        </w:tabs>
      </w:pPr>
    </w:p>
    <w:p w14:paraId="1211D794" w14:textId="51880D40" w:rsidR="003771F6" w:rsidRDefault="003771F6" w:rsidP="00F72418">
      <w:pPr>
        <w:tabs>
          <w:tab w:val="left" w:pos="2026"/>
        </w:tabs>
      </w:pPr>
    </w:p>
    <w:p w14:paraId="6B712AD6" w14:textId="6F8544BB" w:rsidR="003771F6" w:rsidRDefault="003771F6" w:rsidP="00F72418">
      <w:pPr>
        <w:tabs>
          <w:tab w:val="left" w:pos="2026"/>
        </w:tabs>
      </w:pPr>
    </w:p>
    <w:p w14:paraId="66AAB6D6" w14:textId="3E352827" w:rsidR="003771F6" w:rsidRDefault="003771F6" w:rsidP="00F72418">
      <w:pPr>
        <w:tabs>
          <w:tab w:val="left" w:pos="2026"/>
        </w:tabs>
      </w:pPr>
    </w:p>
    <w:p w14:paraId="1852360A" w14:textId="24EFD741" w:rsidR="003771F6" w:rsidRDefault="003771F6" w:rsidP="00F72418">
      <w:pPr>
        <w:tabs>
          <w:tab w:val="left" w:pos="2026"/>
        </w:tabs>
      </w:pPr>
    </w:p>
    <w:p w14:paraId="2021A63E" w14:textId="45F352E4" w:rsidR="003771F6" w:rsidRDefault="003771F6" w:rsidP="00F72418">
      <w:pPr>
        <w:tabs>
          <w:tab w:val="left" w:pos="2026"/>
        </w:tabs>
      </w:pPr>
    </w:p>
    <w:p w14:paraId="22BFE1C7" w14:textId="364546D1" w:rsidR="003771F6" w:rsidRDefault="003771F6" w:rsidP="00F72418">
      <w:pPr>
        <w:tabs>
          <w:tab w:val="left" w:pos="2026"/>
        </w:tabs>
      </w:pPr>
    </w:p>
    <w:p w14:paraId="1ABA8A42" w14:textId="0156C0A6" w:rsidR="003771F6" w:rsidRDefault="003771F6" w:rsidP="00F72418">
      <w:pPr>
        <w:tabs>
          <w:tab w:val="left" w:pos="2026"/>
        </w:tabs>
      </w:pPr>
    </w:p>
    <w:p w14:paraId="78295C65" w14:textId="65CA8274" w:rsidR="003771F6" w:rsidRDefault="003771F6" w:rsidP="00F72418">
      <w:pPr>
        <w:tabs>
          <w:tab w:val="left" w:pos="2026"/>
        </w:tabs>
      </w:pPr>
    </w:p>
    <w:p w14:paraId="24FB99F2" w14:textId="634DB1C7" w:rsidR="003771F6" w:rsidRDefault="003771F6" w:rsidP="00F72418">
      <w:pPr>
        <w:tabs>
          <w:tab w:val="left" w:pos="2026"/>
        </w:tabs>
      </w:pPr>
    </w:p>
    <w:p w14:paraId="36AA0978" w14:textId="343A02D5" w:rsidR="003771F6" w:rsidRDefault="003771F6" w:rsidP="00F72418">
      <w:pPr>
        <w:tabs>
          <w:tab w:val="left" w:pos="2026"/>
        </w:tabs>
      </w:pPr>
    </w:p>
    <w:p w14:paraId="308B6EBC" w14:textId="7023F577" w:rsidR="003771F6" w:rsidRDefault="003771F6" w:rsidP="00F72418">
      <w:pPr>
        <w:tabs>
          <w:tab w:val="left" w:pos="2026"/>
        </w:tabs>
      </w:pPr>
    </w:p>
    <w:p w14:paraId="2E8CC7E6" w14:textId="69DD8B28" w:rsidR="003771F6" w:rsidRDefault="003771F6" w:rsidP="00F72418">
      <w:pPr>
        <w:tabs>
          <w:tab w:val="left" w:pos="2026"/>
        </w:tabs>
      </w:pPr>
    </w:p>
    <w:p w14:paraId="73307E1B" w14:textId="2662C653" w:rsidR="003771F6" w:rsidRDefault="003771F6" w:rsidP="00F72418">
      <w:pPr>
        <w:tabs>
          <w:tab w:val="left" w:pos="2026"/>
        </w:tabs>
      </w:pPr>
    </w:p>
    <w:p w14:paraId="365F2303" w14:textId="7ACF0127" w:rsidR="003771F6" w:rsidRDefault="003771F6" w:rsidP="00F72418">
      <w:pPr>
        <w:tabs>
          <w:tab w:val="left" w:pos="2026"/>
        </w:tabs>
      </w:pPr>
    </w:p>
    <w:p w14:paraId="726C37EA" w14:textId="3CAA0ADD" w:rsidR="003771F6" w:rsidRDefault="003771F6" w:rsidP="00F72418">
      <w:pPr>
        <w:tabs>
          <w:tab w:val="left" w:pos="2026"/>
        </w:tabs>
      </w:pPr>
    </w:p>
    <w:p w14:paraId="626F87B1" w14:textId="6BB56F1C" w:rsidR="003771F6" w:rsidRDefault="003771F6" w:rsidP="00F72418">
      <w:pPr>
        <w:tabs>
          <w:tab w:val="left" w:pos="2026"/>
        </w:tabs>
      </w:pPr>
    </w:p>
    <w:p w14:paraId="2A746EE6" w14:textId="4FCF2C6B" w:rsidR="003771F6" w:rsidRDefault="003771F6" w:rsidP="00F72418">
      <w:pPr>
        <w:tabs>
          <w:tab w:val="left" w:pos="2026"/>
        </w:tabs>
      </w:pPr>
    </w:p>
    <w:p w14:paraId="59E7EDEB" w14:textId="319F4389" w:rsidR="003771F6" w:rsidRDefault="003771F6" w:rsidP="00F72418">
      <w:pPr>
        <w:tabs>
          <w:tab w:val="left" w:pos="2026"/>
        </w:tabs>
      </w:pPr>
    </w:p>
    <w:p w14:paraId="45EEBF94" w14:textId="73385E50" w:rsidR="003771F6" w:rsidRDefault="003771F6" w:rsidP="00F72418">
      <w:pPr>
        <w:tabs>
          <w:tab w:val="left" w:pos="2026"/>
        </w:tabs>
      </w:pPr>
    </w:p>
    <w:p w14:paraId="54872330" w14:textId="5F5DD9A7" w:rsidR="003771F6" w:rsidRDefault="003771F6" w:rsidP="00F72418">
      <w:pPr>
        <w:tabs>
          <w:tab w:val="left" w:pos="2026"/>
        </w:tabs>
      </w:pPr>
    </w:p>
    <w:p w14:paraId="2E73C71E" w14:textId="3D51CF7F" w:rsidR="003771F6" w:rsidRDefault="003771F6" w:rsidP="00F72418">
      <w:pPr>
        <w:tabs>
          <w:tab w:val="left" w:pos="2026"/>
        </w:tabs>
      </w:pPr>
    </w:p>
    <w:p w14:paraId="6C503E3F" w14:textId="27DF2283" w:rsidR="003771F6" w:rsidRDefault="00EC3E49" w:rsidP="00F72418">
      <w:pPr>
        <w:tabs>
          <w:tab w:val="left" w:pos="2026"/>
        </w:tabs>
      </w:pPr>
      <w:bookmarkStart w:id="1" w:name="_Toc214044661"/>
      <w:r w:rsidRPr="00EC3E49">
        <w:rPr>
          <w:rStyle w:val="Ttulo2Car"/>
        </w:rPr>
        <w:lastRenderedPageBreak/>
        <w:t>EL PROYECTO</w:t>
      </w:r>
      <w:bookmarkEnd w:id="1"/>
      <w:r w:rsidR="003771F6">
        <w:rPr>
          <w:noProof/>
        </w:rPr>
        <w:drawing>
          <wp:inline distT="0" distB="0" distL="0" distR="0" wp14:anchorId="1C2CBEA0" wp14:editId="4ED5E7E5">
            <wp:extent cx="5400040" cy="53124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1F6">
        <w:rPr>
          <w:noProof/>
        </w:rPr>
        <w:lastRenderedPageBreak/>
        <w:drawing>
          <wp:inline distT="0" distB="0" distL="0" distR="0" wp14:anchorId="2E04C13E" wp14:editId="7F2E0FBC">
            <wp:extent cx="5400040" cy="50711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1F6">
        <w:rPr>
          <w:noProof/>
        </w:rPr>
        <w:lastRenderedPageBreak/>
        <w:drawing>
          <wp:inline distT="0" distB="0" distL="0" distR="0" wp14:anchorId="46DD5877" wp14:editId="3D2C3C56">
            <wp:extent cx="5400040" cy="477710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187F" w14:textId="0919D2DE" w:rsidR="003771F6" w:rsidRDefault="003771F6" w:rsidP="00F72418">
      <w:pPr>
        <w:tabs>
          <w:tab w:val="left" w:pos="2026"/>
        </w:tabs>
      </w:pPr>
      <w:r>
        <w:t>EL BICHO, EL MENU DE LA IZQUIERDA Y EL MENU DE ARRIBA.</w:t>
      </w:r>
    </w:p>
    <w:p w14:paraId="4266B28A" w14:textId="54557AF7" w:rsidR="003771F6" w:rsidRDefault="00EC3E49" w:rsidP="00D81462">
      <w:bookmarkStart w:id="2" w:name="_Toc214044662"/>
      <w:r w:rsidRPr="00D81462">
        <w:rPr>
          <w:rStyle w:val="Ttulo2Car"/>
        </w:rPr>
        <w:lastRenderedPageBreak/>
        <w:t>EJERCICIO 1</w:t>
      </w:r>
      <w:bookmarkEnd w:id="2"/>
      <w:r>
        <w:rPr>
          <w:noProof/>
        </w:rPr>
        <w:drawing>
          <wp:inline distT="0" distB="0" distL="0" distR="0" wp14:anchorId="66514FF9" wp14:editId="3A9167A2">
            <wp:extent cx="5400040" cy="509714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D5F821" wp14:editId="0A7001C9">
            <wp:extent cx="5400040" cy="477837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9CCA44" wp14:editId="15212FF6">
            <wp:extent cx="5400040" cy="485584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60E02C" wp14:editId="4CE7E21A">
            <wp:extent cx="5400040" cy="474154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FBC7" w14:textId="3AB52D94" w:rsidR="00EC3E49" w:rsidRDefault="00EC3E49" w:rsidP="00F72418">
      <w:pPr>
        <w:tabs>
          <w:tab w:val="left" w:pos="2026"/>
        </w:tabs>
      </w:pPr>
      <w:r>
        <w:t>EL VALOR DE LA VARIABLE AUX=0</w:t>
      </w:r>
    </w:p>
    <w:p w14:paraId="53A256B7" w14:textId="20E7D274" w:rsidR="00EC3E49" w:rsidRDefault="00EC3E49" w:rsidP="00F72418">
      <w:pPr>
        <w:tabs>
          <w:tab w:val="left" w:pos="2026"/>
        </w:tabs>
      </w:pPr>
      <w:r>
        <w:rPr>
          <w:noProof/>
        </w:rPr>
        <w:lastRenderedPageBreak/>
        <w:drawing>
          <wp:inline distT="0" distB="0" distL="0" distR="0" wp14:anchorId="0439DBDE" wp14:editId="3E7CC545">
            <wp:extent cx="5400040" cy="467804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F09EE6" wp14:editId="53DB58BB">
            <wp:extent cx="5400040" cy="46710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81C8" w14:textId="3B015F2B" w:rsidR="00EC3E49" w:rsidRDefault="00EC3E49" w:rsidP="00F72418">
      <w:pPr>
        <w:tabs>
          <w:tab w:val="left" w:pos="2026"/>
        </w:tabs>
      </w:pPr>
      <w:r>
        <w:t>8. NO, NO HA MOSTRADO NADA POR CONSOLA</w:t>
      </w:r>
    </w:p>
    <w:p w14:paraId="3EACB7D5" w14:textId="1E7A9C1C" w:rsidR="00EC3E49" w:rsidRDefault="00EC3E49" w:rsidP="00EC3E49">
      <w:pPr>
        <w:pStyle w:val="Ttulo2"/>
      </w:pPr>
      <w:bookmarkStart w:id="3" w:name="_Toc214044663"/>
      <w:r>
        <w:lastRenderedPageBreak/>
        <w:t>EJERCICIO 2</w:t>
      </w:r>
      <w:bookmarkEnd w:id="3"/>
    </w:p>
    <w:p w14:paraId="57A1AC18" w14:textId="77777777" w:rsidR="00EC3E49" w:rsidRDefault="00EC3E49" w:rsidP="00EC3E49">
      <w:r>
        <w:rPr>
          <w:noProof/>
        </w:rPr>
        <w:drawing>
          <wp:inline distT="0" distB="0" distL="0" distR="0" wp14:anchorId="517722AE" wp14:editId="48126342">
            <wp:extent cx="5400040" cy="411035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FFEA58" wp14:editId="4759AA4A">
            <wp:extent cx="5400040" cy="446278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2260" w14:textId="77777777" w:rsidR="00EC3E49" w:rsidRDefault="00EC3E49" w:rsidP="00EC3E49">
      <w:r>
        <w:lastRenderedPageBreak/>
        <w:t>Línea 11</w:t>
      </w:r>
    </w:p>
    <w:p w14:paraId="60C3A2F4" w14:textId="61DE8459" w:rsidR="00EC3E49" w:rsidRDefault="00EC3E49" w:rsidP="00EC3E49">
      <w:r>
        <w:rPr>
          <w:noProof/>
        </w:rPr>
        <w:drawing>
          <wp:inline distT="0" distB="0" distL="0" distR="0" wp14:anchorId="61DBB77B" wp14:editId="7284FADB">
            <wp:extent cx="5400040" cy="473583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D3B1" w14:textId="77141C91" w:rsidR="00EC3E49" w:rsidRDefault="00EC3E49" w:rsidP="00EC3E49">
      <w:r>
        <w:lastRenderedPageBreak/>
        <w:t>LINEA 24</w:t>
      </w:r>
      <w:r w:rsidR="006E4A5E">
        <w:rPr>
          <w:noProof/>
        </w:rPr>
        <w:drawing>
          <wp:inline distT="0" distB="0" distL="0" distR="0" wp14:anchorId="1FF0D64E" wp14:editId="6408CD48">
            <wp:extent cx="5400040" cy="495554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A5E">
        <w:rPr>
          <w:noProof/>
        </w:rPr>
        <w:lastRenderedPageBreak/>
        <w:drawing>
          <wp:inline distT="0" distB="0" distL="0" distR="0" wp14:anchorId="5998DAF7" wp14:editId="11C78FB9">
            <wp:extent cx="5400040" cy="5116195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4EBF" w14:textId="2FE1612F" w:rsidR="00EC3E49" w:rsidRDefault="00EC3E49" w:rsidP="00EC3E49"/>
    <w:p w14:paraId="11F308EB" w14:textId="745A0BA8" w:rsidR="00EC3E49" w:rsidRDefault="00EC3E49" w:rsidP="00EC3E49">
      <w:r>
        <w:t>Valor = 10 % 3</w:t>
      </w:r>
    </w:p>
    <w:p w14:paraId="3D7E2617" w14:textId="166F6D29" w:rsidR="006E4A5E" w:rsidRDefault="006E4A5E" w:rsidP="00EC3E49">
      <w:r>
        <w:rPr>
          <w:noProof/>
        </w:rPr>
        <w:lastRenderedPageBreak/>
        <w:drawing>
          <wp:inline distT="0" distB="0" distL="0" distR="0" wp14:anchorId="164E6198" wp14:editId="2A86F4F0">
            <wp:extent cx="5400040" cy="5080000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8CCB" w14:textId="01A71E44" w:rsidR="006E4A5E" w:rsidRDefault="006E4A5E" w:rsidP="00EC3E49">
      <w:r>
        <w:t>9. VALOR DE M Y N seria 0 respectivamente</w:t>
      </w:r>
    </w:p>
    <w:p w14:paraId="0340C4A3" w14:textId="75A3E0CA" w:rsidR="006E4A5E" w:rsidRDefault="006E4A5E" w:rsidP="00EC3E49">
      <w:r>
        <w:rPr>
          <w:noProof/>
        </w:rPr>
        <w:lastRenderedPageBreak/>
        <w:drawing>
          <wp:inline distT="0" distB="0" distL="0" distR="0" wp14:anchorId="5DF914AD" wp14:editId="05E5B84E">
            <wp:extent cx="5400040" cy="494284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B6250" wp14:editId="17BE2BD2">
            <wp:extent cx="5400040" cy="510857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3BF0" w14:textId="77777777" w:rsidR="00D81462" w:rsidRDefault="006E4A5E" w:rsidP="00D81462">
      <w:r>
        <w:rPr>
          <w:noProof/>
        </w:rPr>
        <w:lastRenderedPageBreak/>
        <w:drawing>
          <wp:inline distT="0" distB="0" distL="0" distR="0" wp14:anchorId="447F024A" wp14:editId="2D87D631">
            <wp:extent cx="5400040" cy="5008880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4AD0" w14:textId="77777777" w:rsidR="00D81462" w:rsidRDefault="00D81462" w:rsidP="006E4A5E">
      <w:pPr>
        <w:pStyle w:val="Ttulo2"/>
      </w:pPr>
    </w:p>
    <w:p w14:paraId="4244F23A" w14:textId="77777777" w:rsidR="00D81462" w:rsidRDefault="00D81462" w:rsidP="006E4A5E">
      <w:pPr>
        <w:pStyle w:val="Ttulo2"/>
      </w:pPr>
    </w:p>
    <w:p w14:paraId="218CFD58" w14:textId="77777777" w:rsidR="00D81462" w:rsidRDefault="00D81462" w:rsidP="006E4A5E">
      <w:pPr>
        <w:pStyle w:val="Ttulo2"/>
      </w:pPr>
    </w:p>
    <w:p w14:paraId="7FACC0D0" w14:textId="77777777" w:rsidR="00D81462" w:rsidRDefault="00D81462" w:rsidP="006E4A5E">
      <w:pPr>
        <w:pStyle w:val="Ttulo2"/>
      </w:pPr>
    </w:p>
    <w:p w14:paraId="0E3A4FB7" w14:textId="77777777" w:rsidR="00D81462" w:rsidRDefault="00D81462" w:rsidP="006E4A5E">
      <w:pPr>
        <w:pStyle w:val="Ttulo2"/>
      </w:pPr>
    </w:p>
    <w:p w14:paraId="14940889" w14:textId="77777777" w:rsidR="00D81462" w:rsidRDefault="00D81462" w:rsidP="006E4A5E">
      <w:pPr>
        <w:pStyle w:val="Ttulo2"/>
      </w:pPr>
    </w:p>
    <w:p w14:paraId="4FE1AFFD" w14:textId="77777777" w:rsidR="00D81462" w:rsidRDefault="00D81462" w:rsidP="006E4A5E">
      <w:pPr>
        <w:pStyle w:val="Ttulo2"/>
      </w:pPr>
    </w:p>
    <w:p w14:paraId="6D2B52D5" w14:textId="77777777" w:rsidR="00D81462" w:rsidRDefault="00D81462" w:rsidP="006E4A5E">
      <w:pPr>
        <w:pStyle w:val="Ttulo2"/>
      </w:pPr>
    </w:p>
    <w:p w14:paraId="04F8317C" w14:textId="77777777" w:rsidR="00D81462" w:rsidRDefault="00D81462" w:rsidP="006E4A5E">
      <w:pPr>
        <w:pStyle w:val="Ttulo2"/>
      </w:pPr>
    </w:p>
    <w:p w14:paraId="4C19E8C6" w14:textId="77777777" w:rsidR="00D81462" w:rsidRDefault="00D81462" w:rsidP="006E4A5E">
      <w:pPr>
        <w:pStyle w:val="Ttulo2"/>
      </w:pPr>
    </w:p>
    <w:p w14:paraId="42F3E4FD" w14:textId="77777777" w:rsidR="00D81462" w:rsidRDefault="00D81462" w:rsidP="006E4A5E">
      <w:pPr>
        <w:pStyle w:val="Ttulo2"/>
      </w:pPr>
    </w:p>
    <w:p w14:paraId="40506A17" w14:textId="77777777" w:rsidR="00D81462" w:rsidRDefault="00D81462" w:rsidP="006E4A5E">
      <w:pPr>
        <w:pStyle w:val="Ttulo2"/>
      </w:pPr>
    </w:p>
    <w:p w14:paraId="4CA4DD3E" w14:textId="77777777" w:rsidR="00D81462" w:rsidRDefault="00D81462" w:rsidP="006E4A5E">
      <w:pPr>
        <w:pStyle w:val="Ttulo2"/>
      </w:pPr>
    </w:p>
    <w:p w14:paraId="05939DE1" w14:textId="77777777" w:rsidR="00D81462" w:rsidRDefault="00D81462" w:rsidP="006E4A5E">
      <w:pPr>
        <w:pStyle w:val="Ttulo2"/>
      </w:pPr>
    </w:p>
    <w:p w14:paraId="5F132319" w14:textId="77777777" w:rsidR="00D81462" w:rsidRDefault="00D81462" w:rsidP="006E4A5E">
      <w:pPr>
        <w:pStyle w:val="Ttulo2"/>
      </w:pPr>
    </w:p>
    <w:p w14:paraId="07F427FD" w14:textId="401CFFD5" w:rsidR="00EC3E49" w:rsidRDefault="006E4A5E" w:rsidP="00D81462">
      <w:bookmarkStart w:id="4" w:name="_Toc214044664"/>
      <w:r w:rsidRPr="00D81462">
        <w:rPr>
          <w:rStyle w:val="Ttulo2Car"/>
        </w:rPr>
        <w:lastRenderedPageBreak/>
        <w:t>EJERCICIO 3</w:t>
      </w:r>
      <w:bookmarkEnd w:id="4"/>
      <w:r>
        <w:rPr>
          <w:noProof/>
        </w:rPr>
        <w:drawing>
          <wp:inline distT="0" distB="0" distL="0" distR="0" wp14:anchorId="3F9E9ED1" wp14:editId="282484C8">
            <wp:extent cx="5400040" cy="504698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F8E4F2" wp14:editId="17262E2B">
            <wp:extent cx="5400040" cy="560451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6E3017" wp14:editId="2F5DBCD4">
            <wp:extent cx="5400040" cy="577278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A0F5" w14:textId="58F68B0D" w:rsidR="006E4A5E" w:rsidRDefault="006E4A5E" w:rsidP="00D81462">
      <w:bookmarkStart w:id="5" w:name="_Toc214044665"/>
      <w:r w:rsidRPr="00D81462">
        <w:rPr>
          <w:rStyle w:val="Ttulo2Car"/>
        </w:rPr>
        <w:lastRenderedPageBreak/>
        <w:t>EJERCICIO 4</w:t>
      </w:r>
      <w:bookmarkEnd w:id="5"/>
      <w:r>
        <w:rPr>
          <w:noProof/>
        </w:rPr>
        <w:drawing>
          <wp:inline distT="0" distB="0" distL="0" distR="0" wp14:anchorId="4B8CC619" wp14:editId="5D72C3A0">
            <wp:extent cx="5400040" cy="5803265"/>
            <wp:effectExtent l="0" t="0" r="0" b="698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7AA85A" wp14:editId="4C49012F">
            <wp:extent cx="5400040" cy="5673725"/>
            <wp:effectExtent l="0" t="0" r="0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69A36C" wp14:editId="5202DF66">
            <wp:extent cx="5400040" cy="5712460"/>
            <wp:effectExtent l="0" t="0" r="0" b="254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B512F5" wp14:editId="46E9C0E5">
            <wp:extent cx="5400040" cy="5764530"/>
            <wp:effectExtent l="0" t="0" r="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3B5D82" wp14:editId="4F8274B2">
            <wp:extent cx="5400040" cy="5579745"/>
            <wp:effectExtent l="0" t="0" r="0" b="190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32DC4C" wp14:editId="55551FFE">
            <wp:extent cx="5400040" cy="5751195"/>
            <wp:effectExtent l="0" t="0" r="0" b="190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8002" w14:textId="78943C88" w:rsidR="00CF418E" w:rsidRPr="00CF418E" w:rsidRDefault="006E4A5E" w:rsidP="00D81462">
      <w:bookmarkStart w:id="6" w:name="_Toc214044666"/>
      <w:r w:rsidRPr="00D81462">
        <w:rPr>
          <w:rStyle w:val="Ttulo2Car"/>
        </w:rPr>
        <w:lastRenderedPageBreak/>
        <w:t>EJERCICIO 5</w:t>
      </w:r>
      <w:bookmarkEnd w:id="6"/>
      <w:r w:rsidR="00D81462">
        <w:rPr>
          <w:noProof/>
        </w:rPr>
        <w:drawing>
          <wp:inline distT="0" distB="0" distL="0" distR="0" wp14:anchorId="554AE17C" wp14:editId="378EF9AF">
            <wp:extent cx="5400040" cy="513334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462">
        <w:rPr>
          <w:noProof/>
        </w:rPr>
        <w:lastRenderedPageBreak/>
        <w:drawing>
          <wp:inline distT="0" distB="0" distL="0" distR="0" wp14:anchorId="4D7FAFF1" wp14:editId="7D461B04">
            <wp:extent cx="5400040" cy="4285615"/>
            <wp:effectExtent l="0" t="0" r="0" b="63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18E" w:rsidRPr="00CF418E" w:rsidSect="00896576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87A97B" w14:textId="77777777" w:rsidR="00397350" w:rsidRDefault="00397350" w:rsidP="00F72418">
      <w:pPr>
        <w:spacing w:after="0" w:line="240" w:lineRule="auto"/>
      </w:pPr>
      <w:r>
        <w:separator/>
      </w:r>
    </w:p>
  </w:endnote>
  <w:endnote w:type="continuationSeparator" w:id="0">
    <w:p w14:paraId="47F7D997" w14:textId="77777777" w:rsidR="00397350" w:rsidRDefault="00397350" w:rsidP="00F7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AABD1" w14:textId="77777777" w:rsidR="00896576" w:rsidRDefault="008965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8521A" w14:textId="77777777" w:rsidR="00F72418" w:rsidRDefault="00F72418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/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362701B" w14:textId="77777777" w:rsidR="00F72418" w:rsidRDefault="00F724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4EA18" w14:textId="77777777" w:rsidR="00896576" w:rsidRDefault="008965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C62C18" w14:textId="77777777" w:rsidR="00397350" w:rsidRDefault="00397350" w:rsidP="00F72418">
      <w:pPr>
        <w:spacing w:after="0" w:line="240" w:lineRule="auto"/>
      </w:pPr>
      <w:r>
        <w:separator/>
      </w:r>
    </w:p>
  </w:footnote>
  <w:footnote w:type="continuationSeparator" w:id="0">
    <w:p w14:paraId="739A58E8" w14:textId="77777777" w:rsidR="00397350" w:rsidRDefault="00397350" w:rsidP="00F72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D592C3" w14:textId="77777777" w:rsidR="00896576" w:rsidRDefault="008965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CF67DA" w14:textId="77777777" w:rsidR="00896576" w:rsidRDefault="0089657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94114" w14:textId="77777777" w:rsidR="00896576" w:rsidRDefault="0089657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8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50"/>
    <w:rsid w:val="00042753"/>
    <w:rsid w:val="003771F6"/>
    <w:rsid w:val="00397350"/>
    <w:rsid w:val="003B32A9"/>
    <w:rsid w:val="00401EC6"/>
    <w:rsid w:val="006B2AC2"/>
    <w:rsid w:val="006D3B30"/>
    <w:rsid w:val="006E4A5E"/>
    <w:rsid w:val="00705A71"/>
    <w:rsid w:val="00737306"/>
    <w:rsid w:val="00896576"/>
    <w:rsid w:val="00B84460"/>
    <w:rsid w:val="00BE10D7"/>
    <w:rsid w:val="00C236CD"/>
    <w:rsid w:val="00C350FE"/>
    <w:rsid w:val="00CF418E"/>
    <w:rsid w:val="00D81462"/>
    <w:rsid w:val="00E41249"/>
    <w:rsid w:val="00EC3E49"/>
    <w:rsid w:val="00F02346"/>
    <w:rsid w:val="00F7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59793"/>
  <w15:chartTrackingRefBased/>
  <w15:docId w15:val="{8C5F4B55-F9F5-45FA-96CE-75212B6B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14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3E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418"/>
  </w:style>
  <w:style w:type="paragraph" w:styleId="Piedepgina">
    <w:name w:val="footer"/>
    <w:basedOn w:val="Normal"/>
    <w:link w:val="Piedepgina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418"/>
  </w:style>
  <w:style w:type="character" w:customStyle="1" w:styleId="Ttulo2Car">
    <w:name w:val="Título 2 Car"/>
    <w:basedOn w:val="Fuentedeprrafopredeter"/>
    <w:link w:val="Ttulo2"/>
    <w:uiPriority w:val="9"/>
    <w:rsid w:val="00EC3E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D81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8146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8146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14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webp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spertino.C12PC10\Documents\Plantillas%20personalizadas%20de%20Office\PlantillaLFR_EntornosDeDesarrol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EC6F4F51F0EA4C8C2D93155C66C017" ma:contentTypeVersion="9" ma:contentTypeDescription="Crear nuevo documento." ma:contentTypeScope="" ma:versionID="9cc9f97b8098b4f3b11443c144528a10">
  <xsd:schema xmlns:xsd="http://www.w3.org/2001/XMLSchema" xmlns:xs="http://www.w3.org/2001/XMLSchema" xmlns:p="http://schemas.microsoft.com/office/2006/metadata/properties" xmlns:ns3="918234d9-d9af-4a5d-b29b-d98d865060eb" targetNamespace="http://schemas.microsoft.com/office/2006/metadata/properties" ma:root="true" ma:fieldsID="4c88c4cc78f3da59d2cd196c03488659" ns3:_="">
    <xsd:import namespace="918234d9-d9af-4a5d-b29b-d98d865060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234d9-d9af-4a5d-b29b-d98d865060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A9FE6-B216-4867-919C-D884F5E252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6C3752-44DF-4B3F-A06A-515FF080E9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234d9-d9af-4a5d-b29b-d98d865060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E1D4C7-4C19-4B76-89D1-9C7CEA714528}">
  <ds:schemaRefs>
    <ds:schemaRef ds:uri="http://www.w3.org/XML/1998/namespace"/>
    <ds:schemaRef ds:uri="http://schemas.openxmlformats.org/package/2006/metadata/core-properties"/>
    <ds:schemaRef ds:uri="918234d9-d9af-4a5d-b29b-d98d865060eb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F5A68A6-1C96-46B9-8498-B189D856F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PlantillaLFR_EntornosDeDesarrollo.dotx</Template>
  <TotalTime>228</TotalTime>
  <Pages>31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12</cp:revision>
  <cp:lastPrinted>2025-11-14T19:32:00Z</cp:lastPrinted>
  <dcterms:created xsi:type="dcterms:W3CDTF">2025-11-12T18:48:00Z</dcterms:created>
  <dcterms:modified xsi:type="dcterms:W3CDTF">2025-11-14T19:35:00Z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0x010100E6EC6F4F51F0EA4C8C2D93155C66C017</vt:lpwstr>
  </property>
</Properties>
</file>