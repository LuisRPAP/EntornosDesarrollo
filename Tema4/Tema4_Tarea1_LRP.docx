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357F0" w14:textId="77777777" w:rsidR="00F72418" w:rsidRDefault="00F72418">
      <w:r>
        <w:rPr>
          <w:noProof/>
        </w:rPr>
        <w:drawing>
          <wp:inline distT="0" distB="0" distL="0" distR="0" wp14:anchorId="3AFC3A73" wp14:editId="795B115C">
            <wp:extent cx="5400040" cy="3175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es-comercio.web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4CC9" w14:textId="77777777" w:rsidR="00F72418" w:rsidRDefault="00F72418" w:rsidP="00F72418"/>
    <w:p w14:paraId="603B7024" w14:textId="77777777" w:rsidR="00F72418" w:rsidRDefault="00F72418" w:rsidP="00F72418"/>
    <w:p w14:paraId="634A0CF6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Alumno: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Luis </w:t>
      </w:r>
      <w:proofErr w:type="spellStart"/>
      <w:r w:rsidRPr="00737306">
        <w:rPr>
          <w:sz w:val="40"/>
          <w:szCs w:val="40"/>
        </w:rPr>
        <w:t>Rodriguez</w:t>
      </w:r>
      <w:proofErr w:type="spellEnd"/>
      <w:r w:rsidRPr="00737306">
        <w:rPr>
          <w:sz w:val="40"/>
          <w:szCs w:val="40"/>
        </w:rPr>
        <w:t xml:space="preserve"> Palacios</w:t>
      </w:r>
    </w:p>
    <w:p w14:paraId="2AE02B2F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>Modulo:</w:t>
      </w:r>
      <w:r w:rsidR="00BE10D7">
        <w:rPr>
          <w:color w:val="5B9BD5" w:themeColor="accent5"/>
        </w:rPr>
        <w:tab/>
      </w:r>
      <w:r w:rsidRPr="00BE10D7">
        <w:rPr>
          <w:color w:val="5B9BD5" w:themeColor="accent5"/>
        </w:rPr>
        <w:t xml:space="preserve"> </w:t>
      </w:r>
      <w:r w:rsidR="00401EC6" w:rsidRPr="00737306">
        <w:rPr>
          <w:sz w:val="40"/>
          <w:szCs w:val="40"/>
        </w:rPr>
        <w:t>Entornos de Desarrollo</w:t>
      </w:r>
    </w:p>
    <w:p w14:paraId="74E5808A" w14:textId="77777777" w:rsidR="00F72418" w:rsidRPr="00BE10D7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Ciclo: </w:t>
      </w:r>
      <w:r w:rsidR="00BE10D7">
        <w:rPr>
          <w:color w:val="5B9BD5" w:themeColor="accent5"/>
        </w:rPr>
        <w:tab/>
      </w:r>
      <w:r w:rsidRPr="00BE10D7">
        <w:t xml:space="preserve">Grado superior </w:t>
      </w:r>
      <w:r w:rsidR="00E41249" w:rsidRPr="00BE10D7">
        <w:t>D</w:t>
      </w:r>
      <w:r w:rsidRPr="00BE10D7">
        <w:t xml:space="preserve">esarrollo de </w:t>
      </w:r>
      <w:r w:rsidR="00E41249" w:rsidRPr="00BE10D7">
        <w:t>A</w:t>
      </w:r>
      <w:r w:rsidRPr="00BE10D7">
        <w:t xml:space="preserve">plicaciones </w:t>
      </w:r>
      <w:r w:rsidR="00E41249" w:rsidRPr="00BE10D7">
        <w:t>M</w:t>
      </w:r>
      <w:r w:rsidRPr="00BE10D7">
        <w:t>ultiplataforma</w:t>
      </w:r>
    </w:p>
    <w:p w14:paraId="23811F80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Fecha: </w:t>
      </w:r>
      <w:r w:rsidR="00BE10D7">
        <w:rPr>
          <w:color w:val="5B9BD5" w:themeColor="accent5"/>
        </w:rPr>
        <w:tab/>
      </w:r>
      <w:r w:rsidR="009E2A22">
        <w:rPr>
          <w:sz w:val="40"/>
          <w:szCs w:val="40"/>
        </w:rPr>
        <w:t>28</w:t>
      </w:r>
      <w:r w:rsidRPr="00737306">
        <w:rPr>
          <w:sz w:val="40"/>
          <w:szCs w:val="40"/>
        </w:rPr>
        <w:t>/1</w:t>
      </w:r>
      <w:r w:rsidR="009E2A22">
        <w:rPr>
          <w:sz w:val="40"/>
          <w:szCs w:val="40"/>
        </w:rPr>
        <w:t>1</w:t>
      </w:r>
      <w:r w:rsidRPr="00737306">
        <w:rPr>
          <w:sz w:val="40"/>
          <w:szCs w:val="40"/>
        </w:rPr>
        <w:t>/2025</w:t>
      </w:r>
    </w:p>
    <w:p w14:paraId="2BA24499" w14:textId="14025F52" w:rsidR="00E41249" w:rsidRDefault="00E41249" w:rsidP="00F72418">
      <w:pPr>
        <w:tabs>
          <w:tab w:val="left" w:pos="2026"/>
        </w:tabs>
        <w:rPr>
          <w:sz w:val="40"/>
          <w:szCs w:val="40"/>
        </w:rPr>
      </w:pPr>
      <w:r w:rsidRPr="00BE10D7">
        <w:rPr>
          <w:color w:val="5B9BD5" w:themeColor="accent5"/>
        </w:rPr>
        <w:t xml:space="preserve">Profesor: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Cesar </w:t>
      </w:r>
      <w:proofErr w:type="spellStart"/>
      <w:r w:rsidRPr="00737306">
        <w:rPr>
          <w:sz w:val="40"/>
          <w:szCs w:val="40"/>
        </w:rPr>
        <w:t>Brera</w:t>
      </w:r>
      <w:proofErr w:type="spellEnd"/>
      <w:r w:rsidRPr="00737306">
        <w:rPr>
          <w:sz w:val="40"/>
          <w:szCs w:val="40"/>
        </w:rPr>
        <w:t xml:space="preserve"> </w:t>
      </w:r>
      <w:proofErr w:type="spellStart"/>
      <w:r w:rsidRPr="00737306">
        <w:rPr>
          <w:sz w:val="40"/>
          <w:szCs w:val="40"/>
        </w:rPr>
        <w:t>Marquez</w:t>
      </w:r>
      <w:proofErr w:type="spellEnd"/>
    </w:p>
    <w:p w14:paraId="3A0F9386" w14:textId="7443DFF6" w:rsidR="005E5707" w:rsidRDefault="005E5707" w:rsidP="00F72418">
      <w:pPr>
        <w:tabs>
          <w:tab w:val="left" w:pos="2026"/>
        </w:tabs>
        <w:rPr>
          <w:sz w:val="40"/>
          <w:szCs w:val="40"/>
        </w:rPr>
      </w:pPr>
      <w:proofErr w:type="spellStart"/>
      <w:r>
        <w:rPr>
          <w:color w:val="5B9BD5" w:themeColor="accent5"/>
        </w:rPr>
        <w:t>Titulo</w:t>
      </w:r>
      <w:proofErr w:type="spellEnd"/>
      <w:r w:rsidRPr="00BE10D7">
        <w:rPr>
          <w:color w:val="5B9BD5" w:themeColor="accent5"/>
        </w:rPr>
        <w:t>:</w:t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Documentacion</w:t>
      </w:r>
      <w:proofErr w:type="spellEnd"/>
    </w:p>
    <w:p w14:paraId="4C58610B" w14:textId="77777777" w:rsidR="005E5707" w:rsidRPr="005E5707" w:rsidRDefault="005E5707" w:rsidP="00F72418">
      <w:pPr>
        <w:tabs>
          <w:tab w:val="left" w:pos="2026"/>
        </w:tabs>
        <w:rPr>
          <w:sz w:val="40"/>
          <w:szCs w:val="40"/>
          <w:u w:val="single"/>
        </w:rPr>
      </w:pPr>
      <w:bookmarkStart w:id="0" w:name="_GoBack"/>
      <w:bookmarkEnd w:id="0"/>
    </w:p>
    <w:p w14:paraId="0B2E65EC" w14:textId="77777777" w:rsidR="00BE10D7" w:rsidRDefault="00BE10D7" w:rsidP="00F72418">
      <w:pPr>
        <w:tabs>
          <w:tab w:val="left" w:pos="2026"/>
        </w:tabs>
      </w:pPr>
    </w:p>
    <w:p w14:paraId="0E08B507" w14:textId="77777777" w:rsidR="00BE10D7" w:rsidRDefault="00BE10D7" w:rsidP="00F72418">
      <w:pPr>
        <w:tabs>
          <w:tab w:val="left" w:pos="2026"/>
        </w:tabs>
      </w:pPr>
    </w:p>
    <w:p w14:paraId="7F157A0C" w14:textId="77777777" w:rsidR="00BE10D7" w:rsidRDefault="00BE10D7" w:rsidP="00F72418">
      <w:pPr>
        <w:tabs>
          <w:tab w:val="left" w:pos="2026"/>
        </w:tabs>
      </w:pPr>
    </w:p>
    <w:p w14:paraId="75F81A83" w14:textId="77777777" w:rsidR="00BE10D7" w:rsidRDefault="00BE10D7" w:rsidP="00F72418">
      <w:pPr>
        <w:tabs>
          <w:tab w:val="left" w:pos="2026"/>
        </w:tabs>
      </w:pPr>
    </w:p>
    <w:p w14:paraId="4A1E130B" w14:textId="77777777" w:rsidR="00BE10D7" w:rsidRDefault="00BE10D7" w:rsidP="00F72418">
      <w:pPr>
        <w:tabs>
          <w:tab w:val="left" w:pos="2026"/>
        </w:tabs>
      </w:pPr>
    </w:p>
    <w:p w14:paraId="7ECD65C8" w14:textId="77777777" w:rsidR="00BE10D7" w:rsidRDefault="00BE10D7" w:rsidP="00F72418">
      <w:pPr>
        <w:tabs>
          <w:tab w:val="left" w:pos="2026"/>
        </w:tabs>
      </w:pPr>
    </w:p>
    <w:p w14:paraId="28C6B33A" w14:textId="77777777" w:rsidR="00BE10D7" w:rsidRDefault="00BE10D7" w:rsidP="00F72418">
      <w:pPr>
        <w:tabs>
          <w:tab w:val="left" w:pos="2026"/>
        </w:tabs>
      </w:pPr>
    </w:p>
    <w:p w14:paraId="69D67E6D" w14:textId="77777777" w:rsidR="00BE10D7" w:rsidRDefault="00BE10D7" w:rsidP="00F72418">
      <w:pPr>
        <w:tabs>
          <w:tab w:val="left" w:pos="2026"/>
        </w:tabs>
      </w:pPr>
    </w:p>
    <w:p w14:paraId="64BD0AF0" w14:textId="77777777" w:rsidR="00BE10D7" w:rsidRDefault="00BE10D7" w:rsidP="00F72418">
      <w:pPr>
        <w:tabs>
          <w:tab w:val="left" w:pos="2026"/>
        </w:tabs>
      </w:pPr>
    </w:p>
    <w:p w14:paraId="4359963E" w14:textId="77777777" w:rsidR="00BE10D7" w:rsidRDefault="00BE10D7" w:rsidP="00F72418">
      <w:pPr>
        <w:tabs>
          <w:tab w:val="left" w:pos="2026"/>
        </w:tabs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868684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E5A86E" w14:textId="77777777" w:rsidR="0065181A" w:rsidRDefault="009E2A22">
          <w:pPr>
            <w:pStyle w:val="TtuloTDC"/>
          </w:pPr>
          <w:proofErr w:type="spellStart"/>
          <w:r>
            <w:t>Indice</w:t>
          </w:r>
          <w:proofErr w:type="spellEnd"/>
          <w:r>
            <w:t>:</w:t>
          </w:r>
        </w:p>
        <w:p w14:paraId="2B7B70FC" w14:textId="2762E527" w:rsidR="009E2A22" w:rsidRDefault="0065181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51131" w:history="1">
            <w:r w:rsidR="009E2A22" w:rsidRPr="004F35D7">
              <w:rPr>
                <w:rStyle w:val="Hipervnculo"/>
                <w:noProof/>
              </w:rPr>
              <w:t>REFACTOR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_Toc215251131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4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39AA320A" w14:textId="1C4E2941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32" w:history="1">
            <w:r w:rsidR="009E2A22" w:rsidRPr="004F35D7">
              <w:rPr>
                <w:rStyle w:val="Hipervnculo"/>
                <w:noProof/>
              </w:rPr>
              <w:t>1.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Crear un proyecto Eclipse llamado “refactor”.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_Toc215251132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4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514E6FD7" w14:textId="5071AA8C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33" w:history="1">
            <w:r w:rsidR="009E2A22" w:rsidRPr="004F35D7">
              <w:rPr>
                <w:rStyle w:val="Hipervnculo"/>
                <w:noProof/>
              </w:rPr>
              <w:t>2.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Crear un paquete “utilidades” y, dentro, una clase Circulo.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_Toc215251133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4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49256C83" w14:textId="652028E8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34" w:history="1">
            <w:r w:rsidR="009E2A22" w:rsidRPr="004F35D7">
              <w:rPr>
                <w:rStyle w:val="Hipervnculo"/>
                <w:noProof/>
              </w:rPr>
              <w:t>3.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Crear un paquete “figuras” y, dentro, una clase Test.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_Toc215251134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5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3BC0BC86" w14:textId="096DFB5E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35" w:history="1">
            <w:r w:rsidR="009E2A22" w:rsidRPr="004F35D7">
              <w:rPr>
                <w:rStyle w:val="Hipervnculo"/>
                <w:noProof/>
              </w:rPr>
              <w:t>4.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Mediante las utilidades de "Código fuente":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_Toc215251135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5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6C0D3FD6" w14:textId="4C986136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36" w:history="1">
            <w:r w:rsidR="009E2A22" w:rsidRPr="004F35D7">
              <w:rPr>
                <w:rStyle w:val="Hipervnculo"/>
                <w:noProof/>
              </w:rPr>
              <w:t>5.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Mover la clase Circulo al paquete figuras.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_Toc215251136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10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5356E8CE" w14:textId="0ED55AC9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37" w:history="1">
            <w:r w:rsidR="009E2A22" w:rsidRPr="004F35D7">
              <w:rPr>
                <w:rStyle w:val="Hipervnculo"/>
                <w:noProof/>
              </w:rPr>
              <w:t>6.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Renombrar la clase Circulo por Circunferencia. Observar si el cambio afecta a otras clases (en este caso Test).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_Toc215251137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11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482E0E9D" w14:textId="22A4DB43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38" w:history="1">
            <w:r w:rsidR="009E2A22" w:rsidRPr="004F35D7">
              <w:rPr>
                <w:rStyle w:val="Hipervnculo"/>
                <w:noProof/>
              </w:rPr>
              <w:t>7.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Renombrar el atributo "rad" por "radio". ¿Cómo afecta al método get?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_Toc215251138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13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29F36677" w14:textId="218774FF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39" w:history="1">
            <w:r w:rsidR="009E2A22" w:rsidRPr="004F35D7">
              <w:rPr>
                <w:rStyle w:val="Hipervnculo"/>
                <w:noProof/>
              </w:rPr>
              <w:t>8.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Convertir la variable local "color" del método imprimir en un atributo, inicializando su valor en el mismo método imprimir.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_Toc215251139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14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79AEBD5E" w14:textId="6C52B44E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0" w:history="1">
            <w:r w:rsidR="009E2A22" w:rsidRPr="004F35D7">
              <w:rPr>
                <w:rStyle w:val="Hipervnculo"/>
                <w:noProof/>
              </w:rPr>
              <w:t>9.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En imprimir, en lugar de calcular y escribir el diámetro directamente en el println, extraer a una variable local "d" e imprimir dicha variable.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_Toc215251140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15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3FA3ACB2" w14:textId="05A7FCE6" w:rsidR="009E2A22" w:rsidRDefault="00BF2F3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1" w:history="1">
            <w:r w:rsidR="009E2A22" w:rsidRPr="004F35D7">
              <w:rPr>
                <w:rStyle w:val="Hipervnculo"/>
                <w:noProof/>
              </w:rPr>
              <w:t>10.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Hacer que 3.1416 sea una constante llamada PI.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_Toc215251141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16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0524F1B9" w14:textId="77A2C722" w:rsidR="009E2A22" w:rsidRDefault="00BF2F3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2" w:history="1">
            <w:r w:rsidR="009E2A22" w:rsidRPr="004F35D7">
              <w:rPr>
                <w:rStyle w:val="Hipervnculo"/>
                <w:noProof/>
              </w:rPr>
              <w:t>11.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Extraer el cálculo del área a un método llamado calcularArea. No recibirá parámetros y devolverá un double.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_Toc215251142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19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7559FD80" w14:textId="332F453B" w:rsidR="009E2A22" w:rsidRDefault="00BF2F3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3" w:history="1">
            <w:r w:rsidR="009E2A22" w:rsidRPr="004F35D7">
              <w:rPr>
                <w:rStyle w:val="Hipervnculo"/>
                <w:noProof/>
              </w:rPr>
              <w:t>12.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Cambiar la firma o cabecera del método esIgual, invirtiendo el orden de los parámetros y cambiando el nombre de conDecimales por considerarDecimales. ¿Cómo afecta el cambio a la clase Test, en la que se usaba este método?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_Toc215251143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23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185F19A7" w14:textId="39448083" w:rsidR="009E2A22" w:rsidRDefault="00BF2F3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4" w:history="1">
            <w:r w:rsidR="009E2A22" w:rsidRPr="004F35D7">
              <w:rPr>
                <w:rStyle w:val="Hipervnculo"/>
                <w:noProof/>
              </w:rPr>
              <w:t>13.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Ahora usar "inline" para deshacer algunos cambios: seleccionar la variable "d" (diámetro) y hacer que su valor se use en línea, desapareciendo por tanto la variable.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_Toc215251144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26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1367E2C7" w14:textId="4E300244" w:rsidR="009E2A22" w:rsidRDefault="00BF2F3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5" w:history="1">
            <w:r w:rsidR="009E2A22" w:rsidRPr="004F35D7">
              <w:rPr>
                <w:rStyle w:val="Hipervnculo"/>
                <w:noProof/>
              </w:rPr>
              <w:t>14.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Seleccionar la llamada al método calcularArea y hacer que su código se incorpore en la misma línea, desapareciendo la necesidad de usar el método.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_Toc215251145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29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1373AE3C" w14:textId="3294E9BF" w:rsidR="009E2A22" w:rsidRDefault="00BF2F3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6" w:history="1">
            <w:r w:rsidR="009E2A22" w:rsidRPr="004F35D7">
              <w:rPr>
                <w:rStyle w:val="Hipervnculo"/>
                <w:noProof/>
              </w:rPr>
              <w:t>15.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Seleccionar la constante PI y hacer que su valor se incorpore a las líneas en que se usa, desapareciendo por tanto la constante.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_Toc215251146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32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57EFE147" w14:textId="1B497412" w:rsidR="009E2A22" w:rsidRDefault="00BF2F3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7" w:history="1">
            <w:r w:rsidR="009E2A22" w:rsidRPr="004F35D7">
              <w:rPr>
                <w:rStyle w:val="Hipervnculo"/>
                <w:noProof/>
              </w:rPr>
              <w:t>16.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Intentar hacer la misma operación con el atributo "color". ¿Es posible eliminar un atributo y utilizar su valor en línea?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_Toc215251147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35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28A24473" w14:textId="6BF42ECE" w:rsidR="009E2A22" w:rsidRDefault="00BF2F3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8" w:history="1">
            <w:r w:rsidR="009E2A22" w:rsidRPr="004F35D7">
              <w:rPr>
                <w:rStyle w:val="Hipervnculo"/>
                <w:noProof/>
              </w:rPr>
              <w:t>DOCUMENTACION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_Toc215251148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35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7428B994" w14:textId="543FDAFD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49" w:history="1">
            <w:r w:rsidR="009E2A22" w:rsidRPr="004F35D7">
              <w:rPr>
                <w:rStyle w:val="Hipervnculo"/>
                <w:noProof/>
              </w:rPr>
              <w:t>1.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Captura del interior del directorio para ver lo que ha generado.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_Toc215251149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35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59645FBF" w14:textId="750DFF04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0" w:history="1">
            <w:r w:rsidR="009E2A22" w:rsidRPr="004F35D7">
              <w:rPr>
                <w:rStyle w:val="Hipervnculo"/>
                <w:noProof/>
              </w:rPr>
              <w:t>2.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Captura de cómo se ve el index.html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_Toc215251150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36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7AB9FB53" w14:textId="6EFC0E28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1" w:history="1">
            <w:r w:rsidR="009E2A22" w:rsidRPr="004F35D7">
              <w:rPr>
                <w:rStyle w:val="Hipervnculo"/>
                <w:noProof/>
              </w:rPr>
              <w:t>3.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Captura de la documentación de la Calculadora que se vean todos los métodos.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_Toc215251151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37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4BEB904B" w14:textId="6D25F774" w:rsidR="009E2A22" w:rsidRDefault="00BF2F3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2" w:history="1">
            <w:r w:rsidR="009E2A22" w:rsidRPr="004F35D7">
              <w:rPr>
                <w:rStyle w:val="Hipervnculo"/>
                <w:noProof/>
              </w:rPr>
              <w:t>¿Cómo lo generamos para que salga en la documentación el autor y la versión?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_Toc215251152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37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270B71E0" w14:textId="7B49A5BE" w:rsidR="009E2A22" w:rsidRDefault="00BF2F3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3" w:history="1">
            <w:r w:rsidR="009E2A22" w:rsidRPr="004F35D7">
              <w:rPr>
                <w:rStyle w:val="Hipervnculo"/>
                <w:noProof/>
              </w:rPr>
              <w:t>4.</w:t>
            </w:r>
            <w:r w:rsidR="009E2A22">
              <w:rPr>
                <w:rFonts w:eastAsiaTheme="minorEastAsia"/>
                <w:noProof/>
                <w:lang w:eastAsia="es-ES"/>
              </w:rPr>
              <w:tab/>
            </w:r>
            <w:r w:rsidR="009E2A22" w:rsidRPr="004F35D7">
              <w:rPr>
                <w:rStyle w:val="Hipervnculo"/>
                <w:noProof/>
              </w:rPr>
              <w:t>Captura de la nueva documentación donde se ve el autor y la versión.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_Toc215251153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38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7D1C760A" w14:textId="68AE9A28" w:rsidR="009E2A22" w:rsidRDefault="00BF2F3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4" w:history="1">
            <w:r w:rsidR="009E2A22" w:rsidRPr="004F35D7">
              <w:rPr>
                <w:rStyle w:val="Hipervnculo"/>
                <w:rFonts w:ascii="Verdana" w:hAnsi="Verdana"/>
                <w:noProof/>
              </w:rPr>
              <w:t>MARKDOWN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_Toc215251154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38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47E94B67" w14:textId="3E4D7358" w:rsidR="009E2A22" w:rsidRDefault="00BF2F3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5" w:history="1">
            <w:r w:rsidR="009E2A22" w:rsidRPr="004F35D7">
              <w:rPr>
                <w:rStyle w:val="Hipervnculo"/>
                <w:noProof/>
              </w:rPr>
              <w:t>Cursivas y negrita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_Toc215251155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39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5BFE8C4D" w14:textId="36DE44AC" w:rsidR="009E2A22" w:rsidRDefault="00BF2F3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6" w:history="1">
            <w:r w:rsidR="009E2A22" w:rsidRPr="004F35D7">
              <w:rPr>
                <w:rStyle w:val="Hipervnculo"/>
                <w:noProof/>
              </w:rPr>
              <w:t>Encabezados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_Toc215251156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40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4F5956AA" w14:textId="1D875B18" w:rsidR="009E2A22" w:rsidRDefault="00BF2F3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7" w:history="1">
            <w:r w:rsidR="009E2A22" w:rsidRPr="004F35D7">
              <w:rPr>
                <w:rStyle w:val="Hipervnculo"/>
                <w:noProof/>
              </w:rPr>
              <w:t>Enlaces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_Toc215251157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41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315E98CB" w14:textId="5E27BA0D" w:rsidR="009E2A22" w:rsidRDefault="00BF2F3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8" w:history="1">
            <w:r w:rsidR="009E2A22" w:rsidRPr="004F35D7">
              <w:rPr>
                <w:rStyle w:val="Hipervnculo"/>
                <w:noProof/>
              </w:rPr>
              <w:t>Imagenes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_Toc215251158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42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15185FD7" w14:textId="29648AF4" w:rsidR="009E2A22" w:rsidRDefault="00BF2F3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59" w:history="1">
            <w:r w:rsidR="009E2A22" w:rsidRPr="004F35D7">
              <w:rPr>
                <w:rStyle w:val="Hipervnculo"/>
                <w:noProof/>
              </w:rPr>
              <w:t>Citas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_Toc215251159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44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63218881" w14:textId="7C9F1608" w:rsidR="009E2A22" w:rsidRDefault="00BF2F3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60" w:history="1">
            <w:r w:rsidR="009E2A22" w:rsidRPr="004F35D7">
              <w:rPr>
                <w:rStyle w:val="Hipervnculo"/>
                <w:noProof/>
              </w:rPr>
              <w:t>Listas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_Toc215251160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45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187EAF0F" w14:textId="405C57A5" w:rsidR="009E2A22" w:rsidRDefault="00BF2F3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251161" w:history="1">
            <w:r w:rsidR="009E2A22" w:rsidRPr="004F35D7">
              <w:rPr>
                <w:rStyle w:val="Hipervnculo"/>
                <w:noProof/>
              </w:rPr>
              <w:t>Párrafos</w:t>
            </w:r>
            <w:r w:rsidR="009E2A22">
              <w:rPr>
                <w:noProof/>
                <w:webHidden/>
              </w:rPr>
              <w:tab/>
            </w:r>
            <w:r w:rsidR="009E2A22">
              <w:rPr>
                <w:noProof/>
                <w:webHidden/>
              </w:rPr>
              <w:fldChar w:fldCharType="begin"/>
            </w:r>
            <w:r w:rsidR="009E2A22">
              <w:rPr>
                <w:noProof/>
                <w:webHidden/>
              </w:rPr>
              <w:instrText xml:space="preserve"> PAGEREF _Toc215251161 \h </w:instrText>
            </w:r>
            <w:r w:rsidR="009E2A22">
              <w:rPr>
                <w:noProof/>
                <w:webHidden/>
              </w:rPr>
            </w:r>
            <w:r w:rsidR="009E2A22">
              <w:rPr>
                <w:noProof/>
                <w:webHidden/>
              </w:rPr>
              <w:fldChar w:fldCharType="separate"/>
            </w:r>
            <w:r w:rsidR="005E5707">
              <w:rPr>
                <w:noProof/>
                <w:webHidden/>
              </w:rPr>
              <w:t>46</w:t>
            </w:r>
            <w:r w:rsidR="009E2A22">
              <w:rPr>
                <w:noProof/>
                <w:webHidden/>
              </w:rPr>
              <w:fldChar w:fldCharType="end"/>
            </w:r>
          </w:hyperlink>
        </w:p>
        <w:p w14:paraId="4F0E7F08" w14:textId="77777777" w:rsidR="0065181A" w:rsidRDefault="0065181A">
          <w:r>
            <w:rPr>
              <w:b/>
              <w:bCs/>
            </w:rPr>
            <w:fldChar w:fldCharType="end"/>
          </w:r>
        </w:p>
      </w:sdtContent>
    </w:sdt>
    <w:p w14:paraId="7A2C32AA" w14:textId="77777777" w:rsidR="00BE10D7" w:rsidRDefault="00BE10D7" w:rsidP="00F72418">
      <w:pPr>
        <w:tabs>
          <w:tab w:val="left" w:pos="2026"/>
        </w:tabs>
      </w:pPr>
    </w:p>
    <w:p w14:paraId="0CA09F05" w14:textId="77777777" w:rsidR="00BE10D7" w:rsidRDefault="00BE10D7" w:rsidP="00F72418">
      <w:pPr>
        <w:tabs>
          <w:tab w:val="left" w:pos="2026"/>
        </w:tabs>
      </w:pPr>
    </w:p>
    <w:p w14:paraId="09012EA7" w14:textId="77777777" w:rsidR="003F766C" w:rsidRDefault="003F766C" w:rsidP="00F72418">
      <w:pPr>
        <w:tabs>
          <w:tab w:val="left" w:pos="2026"/>
        </w:tabs>
      </w:pPr>
    </w:p>
    <w:p w14:paraId="0D677A1D" w14:textId="77777777" w:rsidR="003F766C" w:rsidRDefault="003F766C" w:rsidP="00F72418">
      <w:pPr>
        <w:tabs>
          <w:tab w:val="left" w:pos="2026"/>
        </w:tabs>
      </w:pPr>
    </w:p>
    <w:p w14:paraId="55C45BE9" w14:textId="77777777" w:rsidR="003F766C" w:rsidRDefault="003F766C" w:rsidP="00F72418">
      <w:pPr>
        <w:tabs>
          <w:tab w:val="left" w:pos="2026"/>
        </w:tabs>
      </w:pPr>
    </w:p>
    <w:p w14:paraId="6906EE61" w14:textId="77777777" w:rsidR="003F766C" w:rsidRDefault="003F766C" w:rsidP="00F72418">
      <w:pPr>
        <w:tabs>
          <w:tab w:val="left" w:pos="2026"/>
        </w:tabs>
      </w:pPr>
    </w:p>
    <w:p w14:paraId="49F3FF4A" w14:textId="77777777" w:rsidR="003F766C" w:rsidRDefault="003F766C" w:rsidP="00F72418">
      <w:pPr>
        <w:tabs>
          <w:tab w:val="left" w:pos="2026"/>
        </w:tabs>
      </w:pPr>
    </w:p>
    <w:p w14:paraId="3095A3FC" w14:textId="77777777" w:rsidR="009E2A22" w:rsidRDefault="009E2A22" w:rsidP="00F72418">
      <w:pPr>
        <w:tabs>
          <w:tab w:val="left" w:pos="2026"/>
        </w:tabs>
      </w:pPr>
    </w:p>
    <w:p w14:paraId="77C0B5D0" w14:textId="77777777" w:rsidR="009E2A22" w:rsidRDefault="009E2A22" w:rsidP="00F72418">
      <w:pPr>
        <w:tabs>
          <w:tab w:val="left" w:pos="2026"/>
        </w:tabs>
      </w:pPr>
    </w:p>
    <w:p w14:paraId="370BE067" w14:textId="77777777" w:rsidR="009E2A22" w:rsidRDefault="009E2A22" w:rsidP="00F72418">
      <w:pPr>
        <w:tabs>
          <w:tab w:val="left" w:pos="2026"/>
        </w:tabs>
      </w:pPr>
    </w:p>
    <w:p w14:paraId="5DACA25D" w14:textId="77777777" w:rsidR="009E2A22" w:rsidRDefault="009E2A22" w:rsidP="00F72418">
      <w:pPr>
        <w:tabs>
          <w:tab w:val="left" w:pos="2026"/>
        </w:tabs>
      </w:pPr>
    </w:p>
    <w:p w14:paraId="42DDA68C" w14:textId="77777777" w:rsidR="009E2A22" w:rsidRDefault="009E2A22" w:rsidP="00F72418">
      <w:pPr>
        <w:tabs>
          <w:tab w:val="left" w:pos="2026"/>
        </w:tabs>
      </w:pPr>
    </w:p>
    <w:p w14:paraId="4C4B1DC1" w14:textId="77777777" w:rsidR="009E2A22" w:rsidRDefault="009E2A22" w:rsidP="00F72418">
      <w:pPr>
        <w:tabs>
          <w:tab w:val="left" w:pos="2026"/>
        </w:tabs>
      </w:pPr>
    </w:p>
    <w:p w14:paraId="78C1473B" w14:textId="77777777" w:rsidR="009E2A22" w:rsidRDefault="009E2A22" w:rsidP="00F72418">
      <w:pPr>
        <w:tabs>
          <w:tab w:val="left" w:pos="2026"/>
        </w:tabs>
      </w:pPr>
    </w:p>
    <w:p w14:paraId="29D6A5A2" w14:textId="77777777" w:rsidR="009E2A22" w:rsidRDefault="009E2A22" w:rsidP="00F72418">
      <w:pPr>
        <w:tabs>
          <w:tab w:val="left" w:pos="2026"/>
        </w:tabs>
      </w:pPr>
    </w:p>
    <w:p w14:paraId="2A9D13CA" w14:textId="77777777" w:rsidR="009E2A22" w:rsidRDefault="009E2A22" w:rsidP="00F72418">
      <w:pPr>
        <w:tabs>
          <w:tab w:val="left" w:pos="2026"/>
        </w:tabs>
      </w:pPr>
    </w:p>
    <w:p w14:paraId="670D0159" w14:textId="77777777" w:rsidR="009E2A22" w:rsidRDefault="009E2A22" w:rsidP="00F72418">
      <w:pPr>
        <w:tabs>
          <w:tab w:val="left" w:pos="2026"/>
        </w:tabs>
      </w:pPr>
    </w:p>
    <w:p w14:paraId="78F9B2C8" w14:textId="77777777" w:rsidR="009E2A22" w:rsidRDefault="009E2A22" w:rsidP="00F72418">
      <w:pPr>
        <w:tabs>
          <w:tab w:val="left" w:pos="2026"/>
        </w:tabs>
      </w:pPr>
    </w:p>
    <w:p w14:paraId="1E4CA1BD" w14:textId="77777777" w:rsidR="009E2A22" w:rsidRDefault="009E2A22" w:rsidP="00F72418">
      <w:pPr>
        <w:tabs>
          <w:tab w:val="left" w:pos="2026"/>
        </w:tabs>
      </w:pPr>
    </w:p>
    <w:p w14:paraId="7CE58588" w14:textId="77777777" w:rsidR="009E2A22" w:rsidRDefault="009E2A22" w:rsidP="00F72418">
      <w:pPr>
        <w:tabs>
          <w:tab w:val="left" w:pos="2026"/>
        </w:tabs>
      </w:pPr>
    </w:p>
    <w:p w14:paraId="0C40A340" w14:textId="77777777" w:rsidR="009E2A22" w:rsidRDefault="009E2A22" w:rsidP="00F72418">
      <w:pPr>
        <w:tabs>
          <w:tab w:val="left" w:pos="2026"/>
        </w:tabs>
      </w:pPr>
    </w:p>
    <w:p w14:paraId="26C39702" w14:textId="77777777" w:rsidR="009E2A22" w:rsidRDefault="009E2A22" w:rsidP="00F72418">
      <w:pPr>
        <w:tabs>
          <w:tab w:val="left" w:pos="2026"/>
        </w:tabs>
      </w:pPr>
    </w:p>
    <w:p w14:paraId="3884E984" w14:textId="77777777" w:rsidR="009E2A22" w:rsidRDefault="009E2A22" w:rsidP="00F72418">
      <w:pPr>
        <w:tabs>
          <w:tab w:val="left" w:pos="2026"/>
        </w:tabs>
      </w:pPr>
    </w:p>
    <w:p w14:paraId="5DFF32DC" w14:textId="77777777" w:rsidR="00AD5F43" w:rsidRDefault="00AD5F43" w:rsidP="00AD5F43">
      <w:pPr>
        <w:pStyle w:val="Ttulo1"/>
        <w:ind w:left="360"/>
      </w:pPr>
      <w:bookmarkStart w:id="1" w:name="_Toc215251131"/>
      <w:r>
        <w:lastRenderedPageBreak/>
        <w:t>REFACTOR</w:t>
      </w:r>
      <w:bookmarkEnd w:id="1"/>
    </w:p>
    <w:p w14:paraId="224F0DD2" w14:textId="77777777" w:rsidR="00AD5F43" w:rsidRDefault="00AD5F43" w:rsidP="00AD5F43">
      <w:pPr>
        <w:pStyle w:val="Ttulo1"/>
        <w:ind w:left="360"/>
      </w:pPr>
    </w:p>
    <w:p w14:paraId="4DD1FA58" w14:textId="77777777" w:rsidR="0078315F" w:rsidRDefault="0065181A" w:rsidP="00277905">
      <w:pPr>
        <w:pStyle w:val="Ttulo2"/>
        <w:numPr>
          <w:ilvl w:val="0"/>
          <w:numId w:val="11"/>
        </w:numPr>
      </w:pPr>
      <w:bookmarkStart w:id="2" w:name="_Toc215251132"/>
      <w:r>
        <w:t>C</w:t>
      </w:r>
      <w:r w:rsidR="0078315F">
        <w:t>rear un proyecto Eclipse llamado “</w:t>
      </w:r>
      <w:proofErr w:type="spellStart"/>
      <w:r w:rsidR="0078315F">
        <w:t>refactor</w:t>
      </w:r>
      <w:proofErr w:type="spellEnd"/>
      <w:r w:rsidR="0078315F">
        <w:t>”.</w:t>
      </w:r>
      <w:bookmarkEnd w:id="2"/>
    </w:p>
    <w:p w14:paraId="0B7DDFA2" w14:textId="77777777" w:rsidR="003F766C" w:rsidRDefault="003F766C" w:rsidP="00F72418">
      <w:pPr>
        <w:tabs>
          <w:tab w:val="left" w:pos="2026"/>
        </w:tabs>
      </w:pPr>
    </w:p>
    <w:p w14:paraId="76F8FF46" w14:textId="77777777" w:rsidR="003F766C" w:rsidRDefault="003F766C" w:rsidP="00F72418">
      <w:pPr>
        <w:tabs>
          <w:tab w:val="left" w:pos="2026"/>
        </w:tabs>
      </w:pPr>
      <w:r>
        <w:rPr>
          <w:noProof/>
        </w:rPr>
        <w:drawing>
          <wp:inline distT="0" distB="0" distL="0" distR="0" wp14:anchorId="7D3A0E91" wp14:editId="374DCDA8">
            <wp:extent cx="5400040" cy="29140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0DD3" w14:textId="77777777" w:rsidR="0078315F" w:rsidRDefault="0078315F" w:rsidP="00277905">
      <w:pPr>
        <w:pStyle w:val="Ttulo2"/>
        <w:numPr>
          <w:ilvl w:val="0"/>
          <w:numId w:val="11"/>
        </w:numPr>
      </w:pPr>
      <w:bookmarkStart w:id="3" w:name="_Toc215251133"/>
      <w:r>
        <w:t>Crear un paquete “utilidades” y, dentro, una clase Circulo.</w:t>
      </w:r>
      <w:bookmarkEnd w:id="3"/>
    </w:p>
    <w:p w14:paraId="6B2D38FB" w14:textId="77777777" w:rsidR="0078315F" w:rsidRDefault="0078315F" w:rsidP="00F72418">
      <w:pPr>
        <w:tabs>
          <w:tab w:val="left" w:pos="2026"/>
        </w:tabs>
      </w:pPr>
    </w:p>
    <w:p w14:paraId="40EFF383" w14:textId="77777777" w:rsidR="003F766C" w:rsidRDefault="003F766C" w:rsidP="00F72418">
      <w:pPr>
        <w:tabs>
          <w:tab w:val="left" w:pos="2026"/>
        </w:tabs>
      </w:pPr>
      <w:r>
        <w:rPr>
          <w:noProof/>
        </w:rPr>
        <w:drawing>
          <wp:inline distT="0" distB="0" distL="0" distR="0" wp14:anchorId="3ED77EF9" wp14:editId="6C2EE13C">
            <wp:extent cx="5400040" cy="20427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CC05" w14:textId="77777777" w:rsidR="0078315F" w:rsidRDefault="0078315F" w:rsidP="00277905">
      <w:pPr>
        <w:pStyle w:val="Ttulo2"/>
        <w:numPr>
          <w:ilvl w:val="0"/>
          <w:numId w:val="11"/>
        </w:numPr>
      </w:pPr>
      <w:bookmarkStart w:id="4" w:name="_Toc215251134"/>
      <w:r>
        <w:lastRenderedPageBreak/>
        <w:t>Crear un paquete “figuras” y, dentro, una clase Test.</w:t>
      </w:r>
      <w:bookmarkEnd w:id="4"/>
    </w:p>
    <w:p w14:paraId="3968B714" w14:textId="77777777" w:rsidR="003F766C" w:rsidRDefault="003F766C" w:rsidP="00F72418">
      <w:pPr>
        <w:tabs>
          <w:tab w:val="left" w:pos="2026"/>
        </w:tabs>
      </w:pPr>
      <w:r>
        <w:rPr>
          <w:noProof/>
        </w:rPr>
        <w:drawing>
          <wp:inline distT="0" distB="0" distL="0" distR="0" wp14:anchorId="5D839F46" wp14:editId="1D82309A">
            <wp:extent cx="5400040" cy="19545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5D40" w14:textId="77777777" w:rsidR="0078315F" w:rsidRDefault="0078315F" w:rsidP="00277905">
      <w:pPr>
        <w:pStyle w:val="Ttulo2"/>
        <w:numPr>
          <w:ilvl w:val="0"/>
          <w:numId w:val="11"/>
        </w:numPr>
      </w:pPr>
      <w:bookmarkStart w:id="5" w:name="_Toc215251135"/>
      <w:r>
        <w:t>Mediante las utilidades de "Código fuente":</w:t>
      </w:r>
      <w:bookmarkEnd w:id="5"/>
    </w:p>
    <w:p w14:paraId="36BA11B4" w14:textId="77777777" w:rsidR="0024265C" w:rsidRDefault="0024265C" w:rsidP="0024265C">
      <w:pPr>
        <w:pStyle w:val="Prrafodelista"/>
        <w:numPr>
          <w:ilvl w:val="0"/>
          <w:numId w:val="7"/>
        </w:numPr>
        <w:spacing w:line="256" w:lineRule="auto"/>
      </w:pPr>
      <w:r>
        <w:t>Dar formato al código.</w:t>
      </w:r>
    </w:p>
    <w:p w14:paraId="1B45FBBD" w14:textId="77777777" w:rsidR="0024265C" w:rsidRDefault="0024265C" w:rsidP="0024265C">
      <w:pPr>
        <w:pStyle w:val="Prrafodelista"/>
        <w:numPr>
          <w:ilvl w:val="0"/>
          <w:numId w:val="7"/>
        </w:numPr>
        <w:spacing w:line="256" w:lineRule="auto"/>
      </w:pPr>
      <w:r>
        <w:t>Corregir la tabulación del código.</w:t>
      </w:r>
    </w:p>
    <w:p w14:paraId="66D73C54" w14:textId="77777777" w:rsidR="0024265C" w:rsidRDefault="0024265C" w:rsidP="0024265C">
      <w:pPr>
        <w:pStyle w:val="Prrafodelista"/>
        <w:spacing w:line="256" w:lineRule="auto"/>
      </w:pPr>
    </w:p>
    <w:p w14:paraId="6A3244F8" w14:textId="77777777" w:rsidR="0024265C" w:rsidRDefault="0078315F" w:rsidP="00F72418">
      <w:pPr>
        <w:tabs>
          <w:tab w:val="left" w:pos="2026"/>
        </w:tabs>
      </w:pPr>
      <w:r>
        <w:rPr>
          <w:noProof/>
        </w:rPr>
        <w:lastRenderedPageBreak/>
        <w:drawing>
          <wp:inline distT="0" distB="0" distL="0" distR="0" wp14:anchorId="268F3433" wp14:editId="5ED26177">
            <wp:extent cx="5400040" cy="427926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2035F" wp14:editId="2A7837FE">
            <wp:extent cx="5400040" cy="17424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66C">
        <w:rPr>
          <w:noProof/>
        </w:rPr>
        <w:lastRenderedPageBreak/>
        <w:drawing>
          <wp:inline distT="0" distB="0" distL="0" distR="0" wp14:anchorId="6108D500" wp14:editId="2AE05703">
            <wp:extent cx="5400040" cy="42043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66C">
        <w:rPr>
          <w:noProof/>
        </w:rPr>
        <w:drawing>
          <wp:inline distT="0" distB="0" distL="0" distR="0" wp14:anchorId="7B76EB26" wp14:editId="1C280193">
            <wp:extent cx="5400040" cy="432371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D1DC" w14:textId="77777777" w:rsidR="0024265C" w:rsidRDefault="0024265C" w:rsidP="00F72418">
      <w:pPr>
        <w:tabs>
          <w:tab w:val="left" w:pos="2026"/>
        </w:tabs>
      </w:pPr>
    </w:p>
    <w:p w14:paraId="265BB0C0" w14:textId="77777777" w:rsidR="003F766C" w:rsidRDefault="0024265C" w:rsidP="00F72418">
      <w:pPr>
        <w:tabs>
          <w:tab w:val="left" w:pos="2026"/>
        </w:tabs>
      </w:pPr>
      <w:r>
        <w:lastRenderedPageBreak/>
        <w:t xml:space="preserve">Generar métodos </w:t>
      </w:r>
      <w:proofErr w:type="spellStart"/>
      <w:r>
        <w:t>get</w:t>
      </w:r>
      <w:proofErr w:type="spellEnd"/>
      <w:r>
        <w:t xml:space="preserve"> y set para la clase Circulo.</w:t>
      </w:r>
      <w:r w:rsidR="0078315F">
        <w:rPr>
          <w:noProof/>
        </w:rPr>
        <w:drawing>
          <wp:inline distT="0" distB="0" distL="0" distR="0" wp14:anchorId="45D1261D" wp14:editId="03B00BD8">
            <wp:extent cx="5400040" cy="44094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15F">
        <w:rPr>
          <w:noProof/>
        </w:rPr>
        <w:lastRenderedPageBreak/>
        <w:drawing>
          <wp:inline distT="0" distB="0" distL="0" distR="0" wp14:anchorId="13C300C3" wp14:editId="3B010185">
            <wp:extent cx="5400040" cy="52476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88B3" w14:textId="77777777" w:rsidR="0024265C" w:rsidRDefault="0024265C" w:rsidP="0024265C">
      <w:pPr>
        <w:pStyle w:val="Prrafodelista"/>
        <w:spacing w:line="256" w:lineRule="auto"/>
        <w:ind w:left="1068"/>
      </w:pPr>
    </w:p>
    <w:p w14:paraId="44C0F16D" w14:textId="77777777" w:rsidR="0024265C" w:rsidRDefault="0024265C" w:rsidP="00277905">
      <w:pPr>
        <w:pStyle w:val="Ttulo2"/>
        <w:numPr>
          <w:ilvl w:val="0"/>
          <w:numId w:val="11"/>
        </w:numPr>
      </w:pPr>
      <w:bookmarkStart w:id="6" w:name="_Toc215251136"/>
      <w:r>
        <w:lastRenderedPageBreak/>
        <w:t>Mover la clase Circulo al paquete figuras.</w:t>
      </w:r>
      <w:bookmarkEnd w:id="6"/>
    </w:p>
    <w:p w14:paraId="38FAB77E" w14:textId="77777777" w:rsidR="00073884" w:rsidRDefault="00073884" w:rsidP="00073884">
      <w:pPr>
        <w:spacing w:line="256" w:lineRule="auto"/>
        <w:ind w:left="720"/>
      </w:pPr>
      <w:r>
        <w:rPr>
          <w:noProof/>
        </w:rPr>
        <w:drawing>
          <wp:inline distT="0" distB="0" distL="0" distR="0" wp14:anchorId="30A42C80" wp14:editId="254BF488">
            <wp:extent cx="5400040" cy="32651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0CA90" wp14:editId="4997E941">
            <wp:extent cx="5400040" cy="39725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2EE6" w14:textId="77777777" w:rsidR="0024265C" w:rsidRDefault="0024265C" w:rsidP="00277905">
      <w:pPr>
        <w:pStyle w:val="Ttulo2"/>
        <w:numPr>
          <w:ilvl w:val="0"/>
          <w:numId w:val="11"/>
        </w:numPr>
      </w:pPr>
      <w:bookmarkStart w:id="7" w:name="_Toc215251137"/>
      <w:r>
        <w:lastRenderedPageBreak/>
        <w:t>Renombrar la clase Circulo por Circunferencia. Observar si el cambio afecta a otras clases (en este caso Test).</w:t>
      </w:r>
      <w:bookmarkEnd w:id="7"/>
    </w:p>
    <w:p w14:paraId="0939E408" w14:textId="77777777" w:rsidR="00073884" w:rsidRDefault="00073884" w:rsidP="00073884">
      <w:pPr>
        <w:spacing w:line="256" w:lineRule="auto"/>
        <w:ind w:left="720"/>
      </w:pPr>
      <w:r>
        <w:rPr>
          <w:noProof/>
        </w:rPr>
        <w:drawing>
          <wp:inline distT="0" distB="0" distL="0" distR="0" wp14:anchorId="63DC2EAA" wp14:editId="10F7179D">
            <wp:extent cx="3728980" cy="3546127"/>
            <wp:effectExtent l="0" t="0" r="508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879" cy="357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18C11" wp14:editId="3D77648F">
            <wp:extent cx="5400040" cy="37223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98982" wp14:editId="0DFD059D">
            <wp:extent cx="5400040" cy="410083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D1327" wp14:editId="5C64A512">
            <wp:extent cx="5400040" cy="25031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BC69" w14:textId="77777777" w:rsidR="00277905" w:rsidRDefault="0024265C" w:rsidP="00277905">
      <w:pPr>
        <w:pStyle w:val="Ttulo2"/>
        <w:numPr>
          <w:ilvl w:val="0"/>
          <w:numId w:val="11"/>
        </w:numPr>
      </w:pPr>
      <w:bookmarkStart w:id="8" w:name="_Toc215251138"/>
      <w:r>
        <w:lastRenderedPageBreak/>
        <w:t xml:space="preserve">Renombrar el atributo "rad" por "radio". ¿Cómo afecta al método </w:t>
      </w:r>
      <w:proofErr w:type="spellStart"/>
      <w:r>
        <w:t>get</w:t>
      </w:r>
      <w:proofErr w:type="spellEnd"/>
      <w:r>
        <w:t>?</w:t>
      </w:r>
      <w:bookmarkEnd w:id="8"/>
    </w:p>
    <w:p w14:paraId="1761AFC9" w14:textId="77777777" w:rsidR="00073884" w:rsidRDefault="00073884" w:rsidP="00277905">
      <w:r>
        <w:rPr>
          <w:noProof/>
        </w:rPr>
        <w:drawing>
          <wp:inline distT="0" distB="0" distL="0" distR="0" wp14:anchorId="1C1D7E94" wp14:editId="328DC1D8">
            <wp:extent cx="3964822" cy="366690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659" cy="368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2394A" wp14:editId="046C79BE">
            <wp:extent cx="4360211" cy="4034118"/>
            <wp:effectExtent l="0" t="0" r="254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168" cy="404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68DF" w14:textId="77777777" w:rsidR="00073884" w:rsidRDefault="00073884" w:rsidP="00073884">
      <w:pPr>
        <w:spacing w:line="256" w:lineRule="auto"/>
        <w:ind w:left="720"/>
      </w:pPr>
      <w:r>
        <w:t xml:space="preserve">El método </w:t>
      </w:r>
      <w:proofErr w:type="spellStart"/>
      <w:r>
        <w:t>get</w:t>
      </w:r>
      <w:proofErr w:type="spellEnd"/>
      <w:r>
        <w:t>, también lo cambia.</w:t>
      </w:r>
    </w:p>
    <w:p w14:paraId="6040E4FD" w14:textId="77777777" w:rsidR="00073884" w:rsidRDefault="00073884" w:rsidP="00073884">
      <w:pPr>
        <w:spacing w:line="256" w:lineRule="auto"/>
        <w:ind w:left="720"/>
      </w:pPr>
    </w:p>
    <w:p w14:paraId="349D9DAB" w14:textId="77777777" w:rsidR="00AD5F43" w:rsidRDefault="0024265C" w:rsidP="00277905">
      <w:pPr>
        <w:pStyle w:val="Ttulo2"/>
        <w:numPr>
          <w:ilvl w:val="0"/>
          <w:numId w:val="11"/>
        </w:numPr>
      </w:pPr>
      <w:bookmarkStart w:id="9" w:name="_Toc215251139"/>
      <w:r>
        <w:lastRenderedPageBreak/>
        <w:t>Convertir la variable local "color" del método imprimir en un atributo, inicializando su valor en el mismo método imprimir.</w:t>
      </w:r>
      <w:bookmarkEnd w:id="9"/>
    </w:p>
    <w:p w14:paraId="1DB68835" w14:textId="77777777" w:rsidR="000C12D0" w:rsidRDefault="000C12D0" w:rsidP="0017778C">
      <w:r>
        <w:rPr>
          <w:noProof/>
        </w:rPr>
        <w:drawing>
          <wp:inline distT="0" distB="0" distL="0" distR="0" wp14:anchorId="508727CB" wp14:editId="6C0E894D">
            <wp:extent cx="3854823" cy="374104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479" cy="378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6357A" wp14:editId="5D2E4F60">
            <wp:extent cx="4290707" cy="3974353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811" cy="39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1FFC" w14:textId="77777777" w:rsidR="0024265C" w:rsidRDefault="0024265C" w:rsidP="00277905">
      <w:pPr>
        <w:pStyle w:val="Ttulo2"/>
        <w:numPr>
          <w:ilvl w:val="0"/>
          <w:numId w:val="11"/>
        </w:numPr>
      </w:pPr>
      <w:bookmarkStart w:id="10" w:name="_Toc215251140"/>
      <w:r>
        <w:lastRenderedPageBreak/>
        <w:t xml:space="preserve">En imprimir, en lugar de calcular y escribir el diámetro directamente en el </w:t>
      </w:r>
      <w:proofErr w:type="spellStart"/>
      <w:r>
        <w:t>println</w:t>
      </w:r>
      <w:proofErr w:type="spellEnd"/>
      <w:r>
        <w:t>, extraer a una variable local "d" e imprimir dicha variable.</w:t>
      </w:r>
      <w:bookmarkEnd w:id="10"/>
    </w:p>
    <w:p w14:paraId="139BF25F" w14:textId="77777777" w:rsidR="005C4238" w:rsidRDefault="005C4238" w:rsidP="005C4238">
      <w:pPr>
        <w:spacing w:line="256" w:lineRule="auto"/>
        <w:ind w:left="720"/>
      </w:pPr>
      <w:r>
        <w:rPr>
          <w:noProof/>
        </w:rPr>
        <w:drawing>
          <wp:inline distT="0" distB="0" distL="0" distR="0" wp14:anchorId="54A80FB5" wp14:editId="4E6F79EE">
            <wp:extent cx="5400040" cy="51066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E8AC" w14:textId="77777777" w:rsidR="005C4238" w:rsidRDefault="005C4238" w:rsidP="005C4238">
      <w:pPr>
        <w:spacing w:line="256" w:lineRule="auto"/>
        <w:ind w:left="720"/>
      </w:pPr>
      <w:r>
        <w:rPr>
          <w:noProof/>
        </w:rPr>
        <w:lastRenderedPageBreak/>
        <w:drawing>
          <wp:inline distT="0" distB="0" distL="0" distR="0" wp14:anchorId="25A57DDF" wp14:editId="58DAA8C1">
            <wp:extent cx="5400040" cy="5248910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F73D" w14:textId="77777777" w:rsidR="000C12D0" w:rsidRDefault="000C12D0" w:rsidP="000C12D0">
      <w:pPr>
        <w:pStyle w:val="Prrafodelista"/>
      </w:pPr>
    </w:p>
    <w:p w14:paraId="1AF09017" w14:textId="77777777" w:rsidR="000C12D0" w:rsidRDefault="000C12D0" w:rsidP="000C12D0">
      <w:pPr>
        <w:spacing w:line="256" w:lineRule="auto"/>
        <w:ind w:left="720"/>
      </w:pPr>
    </w:p>
    <w:p w14:paraId="19D48D49" w14:textId="77777777" w:rsidR="00AD5F43" w:rsidRDefault="0024265C" w:rsidP="00277905">
      <w:pPr>
        <w:pStyle w:val="Ttulo2"/>
        <w:numPr>
          <w:ilvl w:val="0"/>
          <w:numId w:val="11"/>
        </w:numPr>
      </w:pPr>
      <w:bookmarkStart w:id="11" w:name="_Toc215251141"/>
      <w:r>
        <w:t>Hacer que 3.1416 sea una constante llamada PI.</w:t>
      </w:r>
      <w:bookmarkEnd w:id="11"/>
    </w:p>
    <w:p w14:paraId="0A3CF593" w14:textId="77777777" w:rsidR="00AD5F43" w:rsidRPr="00AD5F43" w:rsidRDefault="00AD5F43" w:rsidP="00AD5F43"/>
    <w:p w14:paraId="5FA5C9E3" w14:textId="77777777" w:rsidR="005C4238" w:rsidRDefault="005C4238" w:rsidP="00AD5F43">
      <w:r>
        <w:rPr>
          <w:noProof/>
        </w:rPr>
        <w:lastRenderedPageBreak/>
        <w:drawing>
          <wp:inline distT="0" distB="0" distL="0" distR="0" wp14:anchorId="5788DEA9" wp14:editId="38D2DE79">
            <wp:extent cx="4392706" cy="4253239"/>
            <wp:effectExtent l="0" t="0" r="825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162" cy="429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DA313" wp14:editId="7C55BE94">
            <wp:extent cx="4050880" cy="4360508"/>
            <wp:effectExtent l="0" t="0" r="6985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411" cy="437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0039" w14:textId="77777777" w:rsidR="005C4238" w:rsidRDefault="005C4238" w:rsidP="005C4238">
      <w:pPr>
        <w:spacing w:line="256" w:lineRule="auto"/>
        <w:ind w:left="720"/>
      </w:pPr>
    </w:p>
    <w:p w14:paraId="69F88716" w14:textId="77777777" w:rsidR="000C12D0" w:rsidRDefault="000C12D0" w:rsidP="000C12D0">
      <w:pPr>
        <w:spacing w:line="256" w:lineRule="auto"/>
        <w:ind w:left="720"/>
      </w:pPr>
    </w:p>
    <w:p w14:paraId="7E6344E9" w14:textId="77777777" w:rsidR="0024265C" w:rsidRDefault="0024265C" w:rsidP="00277905">
      <w:pPr>
        <w:pStyle w:val="Ttulo2"/>
        <w:numPr>
          <w:ilvl w:val="0"/>
          <w:numId w:val="11"/>
        </w:numPr>
      </w:pPr>
      <w:bookmarkStart w:id="12" w:name="_Toc215251142"/>
      <w:r>
        <w:lastRenderedPageBreak/>
        <w:t xml:space="preserve">Extraer el cálculo del área a un método llamado </w:t>
      </w:r>
      <w:proofErr w:type="spellStart"/>
      <w:r>
        <w:t>calcularArea</w:t>
      </w:r>
      <w:proofErr w:type="spellEnd"/>
      <w:r>
        <w:t xml:space="preserve">. No recibirá parámetros y devolverá un </w:t>
      </w:r>
      <w:proofErr w:type="spellStart"/>
      <w:r>
        <w:t>double</w:t>
      </w:r>
      <w:proofErr w:type="spellEnd"/>
      <w:r>
        <w:t>.</w:t>
      </w:r>
      <w:bookmarkEnd w:id="12"/>
    </w:p>
    <w:p w14:paraId="41578A64" w14:textId="77777777" w:rsidR="005C4238" w:rsidRDefault="005C4238" w:rsidP="005C4238">
      <w:pPr>
        <w:spacing w:line="256" w:lineRule="auto"/>
        <w:ind w:left="720"/>
      </w:pPr>
      <w:r>
        <w:rPr>
          <w:noProof/>
        </w:rPr>
        <w:lastRenderedPageBreak/>
        <w:drawing>
          <wp:inline distT="0" distB="0" distL="0" distR="0" wp14:anchorId="007D3A31" wp14:editId="5F2E182E">
            <wp:extent cx="5400040" cy="53721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864">
        <w:rPr>
          <w:noProof/>
        </w:rPr>
        <w:lastRenderedPageBreak/>
        <w:drawing>
          <wp:inline distT="0" distB="0" distL="0" distR="0" wp14:anchorId="06628744" wp14:editId="0CEBDF86">
            <wp:extent cx="5400040" cy="5560695"/>
            <wp:effectExtent l="0" t="0" r="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EAC469" wp14:editId="7C7DDAD7">
            <wp:extent cx="5400040" cy="529780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FFF5" w14:textId="77777777" w:rsidR="0024265C" w:rsidRDefault="0024265C" w:rsidP="00277905">
      <w:pPr>
        <w:pStyle w:val="Ttulo2"/>
        <w:numPr>
          <w:ilvl w:val="0"/>
          <w:numId w:val="11"/>
        </w:numPr>
      </w:pPr>
      <w:bookmarkStart w:id="13" w:name="_Toc215251143"/>
      <w:r>
        <w:lastRenderedPageBreak/>
        <w:t xml:space="preserve">Cambiar la firma o cabecera del método </w:t>
      </w:r>
      <w:proofErr w:type="spellStart"/>
      <w:r>
        <w:t>esIgual</w:t>
      </w:r>
      <w:proofErr w:type="spellEnd"/>
      <w:r>
        <w:t xml:space="preserve">, invirtiendo el orden de los parámetros y cambiando el nombre de </w:t>
      </w:r>
      <w:proofErr w:type="spellStart"/>
      <w:r>
        <w:t>conDecimales</w:t>
      </w:r>
      <w:proofErr w:type="spellEnd"/>
      <w:r>
        <w:t xml:space="preserve"> por </w:t>
      </w:r>
      <w:proofErr w:type="spellStart"/>
      <w:r>
        <w:t>considerarDecimales</w:t>
      </w:r>
      <w:proofErr w:type="spellEnd"/>
      <w:r>
        <w:t>. ¿Cómo afecta el cambio a la clase Test, en la que se usaba este método?</w:t>
      </w:r>
      <w:bookmarkEnd w:id="13"/>
    </w:p>
    <w:p w14:paraId="7BBC4DD7" w14:textId="77777777" w:rsidR="00770864" w:rsidRDefault="00770864" w:rsidP="00770864">
      <w:pPr>
        <w:spacing w:line="256" w:lineRule="auto"/>
        <w:ind w:left="720"/>
      </w:pPr>
      <w:r>
        <w:rPr>
          <w:noProof/>
        </w:rPr>
        <w:lastRenderedPageBreak/>
        <w:drawing>
          <wp:inline distT="0" distB="0" distL="0" distR="0" wp14:anchorId="03415D20" wp14:editId="7D9E4134">
            <wp:extent cx="5400040" cy="5612130"/>
            <wp:effectExtent l="0" t="0" r="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386B05" wp14:editId="7E6E646C">
            <wp:extent cx="5400040" cy="24447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0F799E" wp14:editId="28B9A24E">
            <wp:extent cx="5400040" cy="5020945"/>
            <wp:effectExtent l="0" t="0" r="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44035" wp14:editId="76702218">
            <wp:extent cx="5400040" cy="333756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2A45" w14:textId="77777777" w:rsidR="005C4238" w:rsidRDefault="005C4238" w:rsidP="005C4238">
      <w:pPr>
        <w:spacing w:line="256" w:lineRule="auto"/>
        <w:ind w:left="720"/>
      </w:pPr>
    </w:p>
    <w:p w14:paraId="4E79419A" w14:textId="77777777" w:rsidR="0024265C" w:rsidRDefault="0024265C" w:rsidP="00277905">
      <w:pPr>
        <w:pStyle w:val="Ttulo2"/>
        <w:numPr>
          <w:ilvl w:val="0"/>
          <w:numId w:val="11"/>
        </w:numPr>
      </w:pPr>
      <w:bookmarkStart w:id="14" w:name="_Toc215251144"/>
      <w:r>
        <w:lastRenderedPageBreak/>
        <w:t>Ahora usar "</w:t>
      </w:r>
      <w:proofErr w:type="spellStart"/>
      <w:r>
        <w:t>inline</w:t>
      </w:r>
      <w:proofErr w:type="spellEnd"/>
      <w:r>
        <w:t>" para deshacer algunos cambios: seleccionar la variable "d" (diámetro) y hacer que su valor se use en línea, desapareciendo por tanto la variable.</w:t>
      </w:r>
      <w:bookmarkEnd w:id="14"/>
    </w:p>
    <w:p w14:paraId="1CD6950E" w14:textId="77777777" w:rsidR="00770864" w:rsidRDefault="00770864" w:rsidP="00770864">
      <w:pPr>
        <w:spacing w:line="256" w:lineRule="auto"/>
        <w:ind w:left="720"/>
      </w:pPr>
      <w:r>
        <w:rPr>
          <w:noProof/>
        </w:rPr>
        <w:lastRenderedPageBreak/>
        <w:drawing>
          <wp:inline distT="0" distB="0" distL="0" distR="0" wp14:anchorId="46D8E1D6" wp14:editId="095CB6F9">
            <wp:extent cx="5400040" cy="4336415"/>
            <wp:effectExtent l="0" t="0" r="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414F8" wp14:editId="7D0555DE">
            <wp:extent cx="5400040" cy="4643120"/>
            <wp:effectExtent l="0" t="0" r="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F7F9" w14:textId="77777777" w:rsidR="0024265C" w:rsidRDefault="0024265C" w:rsidP="00277905">
      <w:pPr>
        <w:pStyle w:val="Ttulo2"/>
        <w:numPr>
          <w:ilvl w:val="0"/>
          <w:numId w:val="11"/>
        </w:numPr>
      </w:pPr>
      <w:bookmarkStart w:id="15" w:name="_Toc215251145"/>
      <w:r>
        <w:lastRenderedPageBreak/>
        <w:t xml:space="preserve">Seleccionar la llamada al método </w:t>
      </w:r>
      <w:proofErr w:type="spellStart"/>
      <w:r>
        <w:t>calcularArea</w:t>
      </w:r>
      <w:proofErr w:type="spellEnd"/>
      <w:r>
        <w:t xml:space="preserve"> y hacer que su código se incorpore en la misma línea, desapareciendo la necesidad de usar el método.</w:t>
      </w:r>
      <w:bookmarkEnd w:id="15"/>
    </w:p>
    <w:p w14:paraId="5ED60D02" w14:textId="77777777" w:rsidR="00770864" w:rsidRDefault="00770864" w:rsidP="00770864">
      <w:pPr>
        <w:spacing w:line="256" w:lineRule="auto"/>
        <w:ind w:left="720"/>
      </w:pPr>
      <w:r>
        <w:rPr>
          <w:noProof/>
        </w:rPr>
        <w:lastRenderedPageBreak/>
        <w:drawing>
          <wp:inline distT="0" distB="0" distL="0" distR="0" wp14:anchorId="50BC1571" wp14:editId="5A8F6A30">
            <wp:extent cx="5400040" cy="5363210"/>
            <wp:effectExtent l="0" t="0" r="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E9A0FB" wp14:editId="7FD1AC73">
            <wp:extent cx="5400040" cy="5060315"/>
            <wp:effectExtent l="0" t="0" r="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E1D0" w14:textId="77777777" w:rsidR="0024265C" w:rsidRDefault="0024265C" w:rsidP="00277905">
      <w:pPr>
        <w:pStyle w:val="Ttulo2"/>
        <w:numPr>
          <w:ilvl w:val="0"/>
          <w:numId w:val="11"/>
        </w:numPr>
      </w:pPr>
      <w:bookmarkStart w:id="16" w:name="_Toc215251146"/>
      <w:r>
        <w:lastRenderedPageBreak/>
        <w:t>Seleccionar la constante PI y hacer que su valor se incorpore a las líneas en que se usa, desapareciendo por tanto la constante.</w:t>
      </w:r>
      <w:bookmarkEnd w:id="16"/>
    </w:p>
    <w:p w14:paraId="138CCB79" w14:textId="77777777" w:rsidR="00770864" w:rsidRDefault="00770864" w:rsidP="00770864">
      <w:pPr>
        <w:spacing w:line="256" w:lineRule="auto"/>
        <w:ind w:left="720"/>
      </w:pPr>
      <w:r>
        <w:rPr>
          <w:noProof/>
        </w:rPr>
        <w:lastRenderedPageBreak/>
        <w:drawing>
          <wp:inline distT="0" distB="0" distL="0" distR="0" wp14:anchorId="29D1ADDE" wp14:editId="6C07DB50">
            <wp:extent cx="5400040" cy="537400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578B6" wp14:editId="29A4A048">
            <wp:extent cx="5400040" cy="4970780"/>
            <wp:effectExtent l="0" t="0" r="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8B72" w14:textId="77777777" w:rsidR="0024265C" w:rsidRDefault="0024265C" w:rsidP="00277905">
      <w:pPr>
        <w:pStyle w:val="Ttulo2"/>
        <w:numPr>
          <w:ilvl w:val="0"/>
          <w:numId w:val="11"/>
        </w:numPr>
      </w:pPr>
      <w:bookmarkStart w:id="17" w:name="_Toc215251147"/>
      <w:r>
        <w:lastRenderedPageBreak/>
        <w:t>Intentar hacer la misma operación con el atributo "color". ¿Es posible eliminar un atributo y utilizar su valor en línea?</w:t>
      </w:r>
      <w:bookmarkEnd w:id="17"/>
    </w:p>
    <w:p w14:paraId="48004784" w14:textId="77777777" w:rsidR="00770864" w:rsidRDefault="0065181A" w:rsidP="00770864">
      <w:pPr>
        <w:spacing w:line="256" w:lineRule="auto"/>
        <w:ind w:left="720"/>
      </w:pPr>
      <w:r>
        <w:rPr>
          <w:noProof/>
        </w:rPr>
        <w:drawing>
          <wp:inline distT="0" distB="0" distL="0" distR="0" wp14:anchorId="2BA5AC8B" wp14:editId="0DD927CA">
            <wp:extent cx="5400040" cy="5008880"/>
            <wp:effectExtent l="0" t="0" r="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6825" w14:textId="77777777" w:rsidR="0065181A" w:rsidRDefault="0065181A" w:rsidP="00770864">
      <w:pPr>
        <w:spacing w:line="256" w:lineRule="auto"/>
        <w:ind w:left="720"/>
      </w:pPr>
      <w:r>
        <w:t>No se puede porque es un atributo y hay que hacerlo a mano.</w:t>
      </w:r>
    </w:p>
    <w:p w14:paraId="02DC4171" w14:textId="77777777" w:rsidR="00AD5F43" w:rsidRDefault="00AD5F43" w:rsidP="00770864">
      <w:pPr>
        <w:spacing w:line="256" w:lineRule="auto"/>
        <w:ind w:left="720"/>
      </w:pPr>
    </w:p>
    <w:p w14:paraId="56C7320A" w14:textId="77777777" w:rsidR="006B67A4" w:rsidRDefault="006B67A4" w:rsidP="006B67A4">
      <w:pPr>
        <w:pStyle w:val="Ttulo1"/>
      </w:pPr>
      <w:bookmarkStart w:id="18" w:name="_Toc215251148"/>
      <w:r>
        <w:t>DOCUMENTACION</w:t>
      </w:r>
      <w:bookmarkEnd w:id="18"/>
    </w:p>
    <w:p w14:paraId="32D786FF" w14:textId="77777777" w:rsidR="006B67A4" w:rsidRDefault="006B67A4" w:rsidP="00277905">
      <w:pPr>
        <w:pStyle w:val="Ttulo2"/>
        <w:numPr>
          <w:ilvl w:val="0"/>
          <w:numId w:val="10"/>
        </w:numPr>
      </w:pPr>
      <w:bookmarkStart w:id="19" w:name="_Toc215251149"/>
      <w:r>
        <w:t>Captura del interior del directorio para ver lo que ha generado.</w:t>
      </w:r>
      <w:bookmarkEnd w:id="19"/>
    </w:p>
    <w:p w14:paraId="1162BB8F" w14:textId="77777777" w:rsidR="006B67A4" w:rsidRPr="006B67A4" w:rsidRDefault="006B67A4" w:rsidP="006B67A4"/>
    <w:p w14:paraId="13C2050A" w14:textId="77777777" w:rsidR="00AD5F43" w:rsidRDefault="006B67A4" w:rsidP="00770864">
      <w:pPr>
        <w:spacing w:line="256" w:lineRule="auto"/>
        <w:ind w:left="720"/>
      </w:pPr>
      <w:r>
        <w:rPr>
          <w:noProof/>
        </w:rPr>
        <w:lastRenderedPageBreak/>
        <w:drawing>
          <wp:inline distT="0" distB="0" distL="0" distR="0" wp14:anchorId="5ED83B4F" wp14:editId="2868381E">
            <wp:extent cx="5400040" cy="5779135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0AEE" w14:textId="77777777" w:rsidR="006B67A4" w:rsidRDefault="006B67A4" w:rsidP="00277905">
      <w:pPr>
        <w:pStyle w:val="Ttulo2"/>
        <w:numPr>
          <w:ilvl w:val="0"/>
          <w:numId w:val="10"/>
        </w:numPr>
      </w:pPr>
      <w:bookmarkStart w:id="20" w:name="_Toc215251150"/>
      <w:r>
        <w:t>Captura de cómo se ve el index.html</w:t>
      </w:r>
      <w:bookmarkEnd w:id="20"/>
    </w:p>
    <w:p w14:paraId="07D80C14" w14:textId="77777777" w:rsidR="006B67A4" w:rsidRDefault="006B67A4" w:rsidP="006B67A4">
      <w:pPr>
        <w:pStyle w:val="Prrafodelista"/>
      </w:pPr>
      <w:r>
        <w:rPr>
          <w:noProof/>
        </w:rPr>
        <w:drawing>
          <wp:inline distT="0" distB="0" distL="0" distR="0" wp14:anchorId="413D9863" wp14:editId="730BDE5C">
            <wp:extent cx="5400040" cy="120904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16EA" w14:textId="77777777" w:rsidR="006B67A4" w:rsidRDefault="006B67A4" w:rsidP="00277905">
      <w:pPr>
        <w:pStyle w:val="Ttulo2"/>
        <w:numPr>
          <w:ilvl w:val="0"/>
          <w:numId w:val="10"/>
        </w:numPr>
      </w:pPr>
      <w:bookmarkStart w:id="21" w:name="_Toc215251151"/>
      <w:r>
        <w:lastRenderedPageBreak/>
        <w:t>Captura de la documentación de la Calculadora que se vean todos los métodos.</w:t>
      </w:r>
      <w:bookmarkEnd w:id="21"/>
    </w:p>
    <w:p w14:paraId="62FFB299" w14:textId="77777777" w:rsidR="006B67A4" w:rsidRDefault="006B67A4" w:rsidP="006B67A4">
      <w:pPr>
        <w:pStyle w:val="Prrafodelista"/>
      </w:pPr>
      <w:r>
        <w:rPr>
          <w:noProof/>
        </w:rPr>
        <w:drawing>
          <wp:inline distT="0" distB="0" distL="0" distR="0" wp14:anchorId="295E6BCE" wp14:editId="265A8565">
            <wp:extent cx="5400040" cy="2941955"/>
            <wp:effectExtent l="0" t="0" r="0" b="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7C24" w14:textId="77777777" w:rsidR="006B67A4" w:rsidRDefault="006B67A4" w:rsidP="006B67A4">
      <w:pPr>
        <w:ind w:left="360"/>
      </w:pPr>
    </w:p>
    <w:p w14:paraId="176E1B6A" w14:textId="77777777" w:rsidR="006B67A4" w:rsidRDefault="006B67A4" w:rsidP="00277905">
      <w:pPr>
        <w:pStyle w:val="Ttulo2"/>
        <w:ind w:left="1416"/>
      </w:pPr>
      <w:bookmarkStart w:id="22" w:name="_Toc215251152"/>
      <w:r>
        <w:t>¿Cómo lo generamos para que salga en la documentación el autor y la versión?</w:t>
      </w:r>
      <w:bookmarkEnd w:id="22"/>
    </w:p>
    <w:p w14:paraId="761E7D08" w14:textId="77777777" w:rsidR="00277905" w:rsidRDefault="00277905" w:rsidP="006B67A4">
      <w:pPr>
        <w:ind w:left="360"/>
      </w:pPr>
      <w:r>
        <w:rPr>
          <w:noProof/>
        </w:rPr>
        <w:drawing>
          <wp:inline distT="0" distB="0" distL="0" distR="0" wp14:anchorId="79BC3912" wp14:editId="44E66F62">
            <wp:extent cx="5400040" cy="2653030"/>
            <wp:effectExtent l="0" t="0" r="0" b="0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9FB5" w14:textId="77777777" w:rsidR="006B67A4" w:rsidRDefault="006B67A4" w:rsidP="006B67A4">
      <w:pPr>
        <w:ind w:left="360"/>
      </w:pPr>
    </w:p>
    <w:p w14:paraId="0E8EA9B7" w14:textId="77777777" w:rsidR="006B67A4" w:rsidRDefault="006B67A4" w:rsidP="006B67A4">
      <w:pPr>
        <w:pStyle w:val="Prrafodelista"/>
      </w:pPr>
    </w:p>
    <w:p w14:paraId="1211857C" w14:textId="77777777" w:rsidR="006B67A4" w:rsidRDefault="006B67A4" w:rsidP="00277905">
      <w:pPr>
        <w:pStyle w:val="Ttulo2"/>
        <w:numPr>
          <w:ilvl w:val="0"/>
          <w:numId w:val="10"/>
        </w:numPr>
      </w:pPr>
      <w:bookmarkStart w:id="23" w:name="_Toc215251153"/>
      <w:r>
        <w:lastRenderedPageBreak/>
        <w:t>Captura de la nueva documentación donde se ve el autor y la versión.</w:t>
      </w:r>
      <w:bookmarkEnd w:id="23"/>
    </w:p>
    <w:p w14:paraId="453A9BC5" w14:textId="77777777" w:rsidR="006B67A4" w:rsidRDefault="006B67A4" w:rsidP="006B67A4">
      <w:pPr>
        <w:pStyle w:val="Prrafodelista"/>
      </w:pPr>
      <w:r>
        <w:rPr>
          <w:noProof/>
        </w:rPr>
        <w:drawing>
          <wp:inline distT="0" distB="0" distL="0" distR="0" wp14:anchorId="574BE894" wp14:editId="162657C6">
            <wp:extent cx="5400040" cy="4042410"/>
            <wp:effectExtent l="0" t="0" r="0" b="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B778" w14:textId="77777777" w:rsidR="006B67A4" w:rsidRPr="00AC7CC0" w:rsidRDefault="00277905" w:rsidP="00AC7CC0">
      <w:pPr>
        <w:pStyle w:val="Ttulo1"/>
        <w:rPr>
          <w:rFonts w:ascii="Verdana" w:hAnsi="Verdana"/>
          <w:sz w:val="20"/>
          <w:szCs w:val="20"/>
        </w:rPr>
      </w:pPr>
      <w:bookmarkStart w:id="24" w:name="_Toc215251154"/>
      <w:r w:rsidRPr="00AC7CC0">
        <w:rPr>
          <w:rFonts w:ascii="Verdana" w:hAnsi="Verdana"/>
          <w:sz w:val="20"/>
          <w:szCs w:val="20"/>
        </w:rPr>
        <w:t>MARK</w:t>
      </w:r>
      <w:r w:rsidR="0052094E" w:rsidRPr="00AC7CC0">
        <w:rPr>
          <w:rFonts w:ascii="Verdana" w:hAnsi="Verdana"/>
          <w:sz w:val="20"/>
          <w:szCs w:val="20"/>
        </w:rPr>
        <w:t>DOWN</w:t>
      </w:r>
      <w:bookmarkEnd w:id="24"/>
    </w:p>
    <w:p w14:paraId="09696DCF" w14:textId="77777777" w:rsidR="00875061" w:rsidRPr="00AC7CC0" w:rsidRDefault="00875061" w:rsidP="00495F77">
      <w:pPr>
        <w:rPr>
          <w:rFonts w:ascii="Verdana" w:hAnsi="Verdana"/>
          <w:sz w:val="20"/>
          <w:szCs w:val="20"/>
        </w:rPr>
      </w:pPr>
    </w:p>
    <w:p w14:paraId="2CA65160" w14:textId="77777777" w:rsidR="00875061" w:rsidRPr="00AC7CC0" w:rsidRDefault="00875061" w:rsidP="00495F77">
      <w:pPr>
        <w:rPr>
          <w:rFonts w:ascii="Verdana" w:hAnsi="Verdana"/>
          <w:noProof/>
          <w:color w:val="2F5496" w:themeColor="accent1" w:themeShade="BF"/>
          <w:sz w:val="20"/>
          <w:szCs w:val="20"/>
        </w:rPr>
      </w:pPr>
      <w:r w:rsidRPr="00AC7CC0">
        <w:rPr>
          <w:rFonts w:ascii="Verdana" w:hAnsi="Verdana"/>
          <w:color w:val="2F5496" w:themeColor="accent1" w:themeShade="BF"/>
          <w:sz w:val="20"/>
          <w:szCs w:val="20"/>
        </w:rPr>
        <w:t>https://www.markdowntu</w:t>
      </w:r>
    </w:p>
    <w:p w14:paraId="038CAC0A" w14:textId="77777777" w:rsidR="00875061" w:rsidRPr="00AC7CC0" w:rsidRDefault="00875061" w:rsidP="00495F77">
      <w:pPr>
        <w:rPr>
          <w:rFonts w:ascii="Verdana" w:hAnsi="Verdana"/>
          <w:noProof/>
          <w:color w:val="2F5496" w:themeColor="accent1" w:themeShade="BF"/>
          <w:sz w:val="20"/>
          <w:szCs w:val="20"/>
        </w:rPr>
      </w:pPr>
    </w:p>
    <w:p w14:paraId="46B0BF25" w14:textId="77777777" w:rsidR="00875061" w:rsidRPr="00AC7CC0" w:rsidRDefault="00875061" w:rsidP="00875061">
      <w:pPr>
        <w:rPr>
          <w:rFonts w:ascii="Verdana" w:hAnsi="Verdana"/>
          <w:color w:val="2F5496" w:themeColor="accent1" w:themeShade="BF"/>
          <w:sz w:val="20"/>
          <w:szCs w:val="20"/>
        </w:rPr>
      </w:pPr>
    </w:p>
    <w:p w14:paraId="05A1BB2C" w14:textId="77777777" w:rsidR="00875061" w:rsidRPr="00AC7CC0" w:rsidRDefault="00875061" w:rsidP="00875061">
      <w:pPr>
        <w:rPr>
          <w:rFonts w:ascii="Verdana" w:hAnsi="Verdana"/>
          <w:color w:val="2F5496" w:themeColor="accent1" w:themeShade="BF"/>
          <w:sz w:val="20"/>
          <w:szCs w:val="20"/>
        </w:rPr>
      </w:pPr>
    </w:p>
    <w:p w14:paraId="28963A76" w14:textId="77777777" w:rsidR="00875061" w:rsidRPr="00AC7CC0" w:rsidRDefault="00875061" w:rsidP="00875061">
      <w:pPr>
        <w:rPr>
          <w:rFonts w:ascii="Verdana" w:hAnsi="Verdana"/>
          <w:color w:val="2F5496" w:themeColor="accent1" w:themeShade="BF"/>
          <w:sz w:val="20"/>
          <w:szCs w:val="20"/>
        </w:rPr>
      </w:pPr>
    </w:p>
    <w:p w14:paraId="264D928A" w14:textId="77777777" w:rsidR="00875061" w:rsidRPr="00AC7CC0" w:rsidRDefault="00875061" w:rsidP="00875061">
      <w:pPr>
        <w:rPr>
          <w:rFonts w:ascii="Verdana" w:hAnsi="Verdana"/>
          <w:color w:val="2F5496" w:themeColor="accent1" w:themeShade="BF"/>
          <w:sz w:val="20"/>
          <w:szCs w:val="20"/>
        </w:rPr>
      </w:pPr>
    </w:p>
    <w:p w14:paraId="08FB9187" w14:textId="77777777" w:rsidR="00875061" w:rsidRPr="00AC7CC0" w:rsidRDefault="00875061" w:rsidP="00875061">
      <w:pPr>
        <w:rPr>
          <w:rFonts w:ascii="Verdana" w:hAnsi="Verdana"/>
          <w:color w:val="2F5496" w:themeColor="accent1" w:themeShade="BF"/>
          <w:sz w:val="20"/>
          <w:szCs w:val="20"/>
        </w:rPr>
      </w:pPr>
    </w:p>
    <w:p w14:paraId="360A8FE8" w14:textId="77777777" w:rsidR="00875061" w:rsidRPr="00AC7CC0" w:rsidRDefault="00875061" w:rsidP="00875061">
      <w:pPr>
        <w:rPr>
          <w:rFonts w:ascii="Verdana" w:hAnsi="Verdana"/>
          <w:color w:val="2F5496" w:themeColor="accent1" w:themeShade="BF"/>
          <w:sz w:val="20"/>
          <w:szCs w:val="20"/>
        </w:rPr>
      </w:pPr>
    </w:p>
    <w:p w14:paraId="4E3F8309" w14:textId="77777777" w:rsidR="00875061" w:rsidRPr="00AC7CC0" w:rsidRDefault="00875061" w:rsidP="00875061">
      <w:pPr>
        <w:rPr>
          <w:rFonts w:ascii="Verdana" w:hAnsi="Verdana"/>
          <w:color w:val="2F5496" w:themeColor="accent1" w:themeShade="BF"/>
          <w:sz w:val="20"/>
          <w:szCs w:val="20"/>
        </w:rPr>
      </w:pPr>
    </w:p>
    <w:p w14:paraId="7592BC3E" w14:textId="77777777" w:rsidR="00875061" w:rsidRPr="00AC7CC0" w:rsidRDefault="00875061" w:rsidP="00875061">
      <w:pPr>
        <w:rPr>
          <w:rFonts w:ascii="Verdana" w:hAnsi="Verdana"/>
          <w:color w:val="2F5496" w:themeColor="accent1" w:themeShade="BF"/>
          <w:sz w:val="20"/>
          <w:szCs w:val="20"/>
        </w:rPr>
      </w:pPr>
    </w:p>
    <w:p w14:paraId="194C9DC6" w14:textId="77777777" w:rsidR="00875061" w:rsidRPr="00AC7CC0" w:rsidRDefault="00875061" w:rsidP="00875061">
      <w:pPr>
        <w:rPr>
          <w:rFonts w:ascii="Verdana" w:hAnsi="Verdana"/>
          <w:color w:val="2F5496" w:themeColor="accent1" w:themeShade="BF"/>
          <w:sz w:val="20"/>
          <w:szCs w:val="20"/>
        </w:rPr>
      </w:pPr>
    </w:p>
    <w:p w14:paraId="2B4D6329" w14:textId="77777777" w:rsidR="00875061" w:rsidRPr="00AC7CC0" w:rsidRDefault="00875061" w:rsidP="00875061">
      <w:pPr>
        <w:ind w:firstLine="708"/>
        <w:rPr>
          <w:rFonts w:ascii="Verdana" w:hAnsi="Verdana"/>
          <w:color w:val="2F5496" w:themeColor="accent1" w:themeShade="BF"/>
          <w:sz w:val="20"/>
          <w:szCs w:val="20"/>
        </w:rPr>
      </w:pPr>
    </w:p>
    <w:p w14:paraId="52E1F881" w14:textId="77777777" w:rsidR="00875061" w:rsidRPr="00AC7CC0" w:rsidRDefault="00875061" w:rsidP="00495F77">
      <w:pPr>
        <w:rPr>
          <w:rFonts w:ascii="Verdana" w:hAnsi="Verdana"/>
          <w:noProof/>
          <w:color w:val="2F5496" w:themeColor="accent1" w:themeShade="BF"/>
          <w:sz w:val="20"/>
          <w:szCs w:val="20"/>
        </w:rPr>
      </w:pPr>
    </w:p>
    <w:p w14:paraId="42075A2F" w14:textId="77777777" w:rsidR="00875061" w:rsidRPr="00AC7CC0" w:rsidRDefault="00875061" w:rsidP="00495F77">
      <w:pPr>
        <w:rPr>
          <w:rFonts w:ascii="Verdana" w:hAnsi="Verdana"/>
          <w:noProof/>
          <w:color w:val="2F5496" w:themeColor="accent1" w:themeShade="BF"/>
          <w:sz w:val="20"/>
          <w:szCs w:val="20"/>
        </w:rPr>
      </w:pPr>
    </w:p>
    <w:p w14:paraId="2F1B9770" w14:textId="77777777" w:rsidR="00875061" w:rsidRPr="00AC7CC0" w:rsidRDefault="00875061" w:rsidP="00AC7CC0">
      <w:pPr>
        <w:pStyle w:val="Ttulo2"/>
        <w:rPr>
          <w:rStyle w:val="Hipervnculo"/>
          <w:color w:val="2F5496" w:themeColor="accent1" w:themeShade="BF"/>
          <w:u w:val="none"/>
        </w:rPr>
      </w:pPr>
      <w:bookmarkStart w:id="25" w:name="_Toc215251155"/>
      <w:r w:rsidRPr="00AC7CC0">
        <w:rPr>
          <w:rStyle w:val="Hipervnculo"/>
          <w:color w:val="2F5496" w:themeColor="accent1" w:themeShade="BF"/>
          <w:u w:val="none"/>
        </w:rPr>
        <w:lastRenderedPageBreak/>
        <w:t>Cursivas y negrita</w:t>
      </w:r>
      <w:bookmarkEnd w:id="25"/>
    </w:p>
    <w:p w14:paraId="508D7FC6" w14:textId="77777777" w:rsidR="00875061" w:rsidRPr="00AC7CC0" w:rsidRDefault="00875061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  <w:r w:rsidRPr="00AC7CC0">
        <w:rPr>
          <w:rFonts w:ascii="Verdana" w:hAnsi="Verdana"/>
          <w:noProof/>
          <w:color w:val="2F5496" w:themeColor="accent1" w:themeShade="BF"/>
          <w:sz w:val="20"/>
          <w:szCs w:val="20"/>
        </w:rPr>
        <w:drawing>
          <wp:inline distT="0" distB="0" distL="0" distR="0" wp14:anchorId="580210E2" wp14:editId="624E92A7">
            <wp:extent cx="3617939" cy="1838325"/>
            <wp:effectExtent l="0" t="0" r="190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895" cy="18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C0">
        <w:rPr>
          <w:rFonts w:ascii="Verdana" w:hAnsi="Verdana"/>
          <w:noProof/>
          <w:color w:val="2F5496" w:themeColor="accent1" w:themeShade="BF"/>
          <w:sz w:val="20"/>
          <w:szCs w:val="20"/>
        </w:rPr>
        <w:drawing>
          <wp:inline distT="0" distB="0" distL="0" distR="0" wp14:anchorId="7B5D07BA" wp14:editId="3AFE5C76">
            <wp:extent cx="3657178" cy="1476375"/>
            <wp:effectExtent l="0" t="0" r="63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868" cy="147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C0">
        <w:rPr>
          <w:rFonts w:ascii="Verdana" w:hAnsi="Verdana"/>
          <w:noProof/>
          <w:color w:val="2F5496" w:themeColor="accent1" w:themeShade="BF"/>
          <w:sz w:val="20"/>
          <w:szCs w:val="20"/>
        </w:rPr>
        <w:drawing>
          <wp:inline distT="0" distB="0" distL="0" distR="0" wp14:anchorId="4B2DF84D" wp14:editId="3D9B8F38">
            <wp:extent cx="3705225" cy="1622561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671" cy="16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C0">
        <w:rPr>
          <w:rFonts w:ascii="Verdana" w:hAnsi="Verdana"/>
          <w:noProof/>
          <w:color w:val="0563C1" w:themeColor="hyperlink"/>
          <w:sz w:val="20"/>
          <w:szCs w:val="20"/>
          <w:u w:val="single"/>
        </w:rPr>
        <w:t>.</w:t>
      </w:r>
    </w:p>
    <w:p w14:paraId="5F6BB1D5" w14:textId="77777777" w:rsidR="00875061" w:rsidRPr="00AC7CC0" w:rsidRDefault="00875061" w:rsidP="00495F77">
      <w:pPr>
        <w:rPr>
          <w:rFonts w:ascii="Verdana" w:hAnsi="Verdana"/>
          <w:color w:val="0563C1" w:themeColor="hyperlink"/>
          <w:sz w:val="20"/>
          <w:szCs w:val="20"/>
          <w:u w:val="single"/>
        </w:rPr>
      </w:pPr>
    </w:p>
    <w:p w14:paraId="41922F97" w14:textId="77777777" w:rsidR="00875061" w:rsidRPr="00AC7CC0" w:rsidRDefault="00875061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20388D52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349257FC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6D46262D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37337F10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4D9E663F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50C56C22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40D227BF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594BAA98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46DC6BC0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111E791F" w14:textId="77777777" w:rsidR="00AC7CC0" w:rsidRPr="00AC7CC0" w:rsidRDefault="00AC7CC0" w:rsidP="00495F77">
      <w:pPr>
        <w:rPr>
          <w:rFonts w:ascii="Verdana" w:hAnsi="Verdana"/>
          <w:noProof/>
          <w:color w:val="0563C1" w:themeColor="hyperlink"/>
          <w:sz w:val="20"/>
          <w:szCs w:val="20"/>
          <w:u w:val="single"/>
        </w:rPr>
      </w:pPr>
    </w:p>
    <w:p w14:paraId="591961F8" w14:textId="77777777" w:rsidR="00875061" w:rsidRPr="00AC7CC0" w:rsidRDefault="00AC7CC0" w:rsidP="00AC7CC0">
      <w:pPr>
        <w:pStyle w:val="Ttulo2"/>
      </w:pPr>
      <w:bookmarkStart w:id="26" w:name="_Toc215251156"/>
      <w:r w:rsidRPr="00AC7CC0">
        <w:lastRenderedPageBreak/>
        <w:t>Encabezados</w:t>
      </w:r>
      <w:bookmarkEnd w:id="26"/>
    </w:p>
    <w:p w14:paraId="3DD03A6A" w14:textId="77777777" w:rsidR="00AC7CC0" w:rsidRPr="00AC7CC0" w:rsidRDefault="00495F77" w:rsidP="00495F77">
      <w:pPr>
        <w:rPr>
          <w:rFonts w:ascii="Verdana" w:hAnsi="Verdana"/>
          <w:color w:val="0563C1" w:themeColor="hyperlink"/>
          <w:sz w:val="20"/>
          <w:szCs w:val="20"/>
          <w:u w:val="single"/>
        </w:rPr>
      </w:pPr>
      <w:r w:rsidRPr="00AC7CC0">
        <w:rPr>
          <w:rFonts w:ascii="Verdana" w:hAnsi="Verdana"/>
          <w:noProof/>
          <w:color w:val="0563C1" w:themeColor="hyperlink"/>
          <w:sz w:val="20"/>
          <w:szCs w:val="20"/>
          <w:u w:val="single"/>
        </w:rPr>
        <w:drawing>
          <wp:inline distT="0" distB="0" distL="0" distR="0" wp14:anchorId="13D22ABE" wp14:editId="00BE74DF">
            <wp:extent cx="3390900" cy="2823491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811" cy="28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CDBF" w14:textId="77777777" w:rsidR="00AC7CC0" w:rsidRPr="00AC7CC0" w:rsidRDefault="00495F77" w:rsidP="00495F77">
      <w:pPr>
        <w:rPr>
          <w:rFonts w:ascii="Verdana" w:hAnsi="Verdana"/>
          <w:color w:val="0563C1" w:themeColor="hyperlink"/>
          <w:sz w:val="20"/>
          <w:szCs w:val="20"/>
          <w:u w:val="single"/>
        </w:rPr>
      </w:pPr>
      <w:r w:rsidRPr="00AC7CC0">
        <w:rPr>
          <w:rFonts w:ascii="Verdana" w:hAnsi="Verdana"/>
          <w:noProof/>
          <w:color w:val="0563C1" w:themeColor="hyperlink"/>
          <w:sz w:val="20"/>
          <w:szCs w:val="20"/>
          <w:u w:val="single"/>
        </w:rPr>
        <w:drawing>
          <wp:inline distT="0" distB="0" distL="0" distR="0" wp14:anchorId="25964B2E" wp14:editId="11CEF816">
            <wp:extent cx="3760827" cy="15049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176" cy="150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FF0A" w14:textId="77777777" w:rsidR="00AC7CC0" w:rsidRPr="00AC7CC0" w:rsidRDefault="00AC7CC0" w:rsidP="00AC7CC0">
      <w:pPr>
        <w:pStyle w:val="Ttulo2"/>
      </w:pPr>
      <w:bookmarkStart w:id="27" w:name="_Toc215251157"/>
      <w:r w:rsidRPr="00AC7CC0">
        <w:lastRenderedPageBreak/>
        <w:t>Enlaces</w:t>
      </w:r>
      <w:bookmarkEnd w:id="27"/>
    </w:p>
    <w:p w14:paraId="5806F6C7" w14:textId="77777777" w:rsidR="00495F77" w:rsidRPr="00AC7CC0" w:rsidRDefault="00495F77" w:rsidP="00495F77">
      <w:pPr>
        <w:rPr>
          <w:rFonts w:ascii="Verdana" w:hAnsi="Verdana"/>
          <w:color w:val="0563C1" w:themeColor="hyperlink"/>
          <w:sz w:val="20"/>
          <w:szCs w:val="20"/>
          <w:u w:val="single"/>
        </w:rPr>
      </w:pPr>
      <w:r w:rsidRPr="00AC7CC0">
        <w:rPr>
          <w:rFonts w:ascii="Verdana" w:hAnsi="Verdana"/>
          <w:noProof/>
          <w:color w:val="0563C1" w:themeColor="hyperlink"/>
          <w:sz w:val="20"/>
          <w:szCs w:val="20"/>
          <w:u w:val="single"/>
        </w:rPr>
        <w:drawing>
          <wp:inline distT="0" distB="0" distL="0" distR="0" wp14:anchorId="4C1010D6" wp14:editId="1F62C3B7">
            <wp:extent cx="5284857" cy="247650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498" cy="248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C0">
        <w:rPr>
          <w:rFonts w:ascii="Verdana" w:hAnsi="Verdana"/>
          <w:noProof/>
          <w:color w:val="0563C1" w:themeColor="hyperlink"/>
          <w:sz w:val="20"/>
          <w:szCs w:val="20"/>
          <w:u w:val="single"/>
        </w:rPr>
        <w:drawing>
          <wp:inline distT="0" distB="0" distL="0" distR="0" wp14:anchorId="2AFAF6BC" wp14:editId="78D84710">
            <wp:extent cx="5400040" cy="1859915"/>
            <wp:effectExtent l="0" t="0" r="0" b="698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C0">
        <w:rPr>
          <w:rFonts w:ascii="Verdana" w:hAnsi="Verdana"/>
          <w:noProof/>
          <w:color w:val="0563C1" w:themeColor="hyperlink"/>
          <w:sz w:val="20"/>
          <w:szCs w:val="20"/>
          <w:u w:val="single"/>
        </w:rPr>
        <w:drawing>
          <wp:inline distT="0" distB="0" distL="0" distR="0" wp14:anchorId="1C2B1691" wp14:editId="3C0D85ED">
            <wp:extent cx="5400040" cy="235077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0976" w14:textId="77777777" w:rsidR="00495F77" w:rsidRPr="00AC7CC0" w:rsidRDefault="00495F77" w:rsidP="00495F77">
      <w:pPr>
        <w:rPr>
          <w:rFonts w:ascii="Verdana" w:hAnsi="Verdana"/>
          <w:sz w:val="20"/>
          <w:szCs w:val="20"/>
        </w:rPr>
      </w:pPr>
      <w:r w:rsidRPr="00AC7CC0">
        <w:rPr>
          <w:rFonts w:ascii="Verdana" w:hAnsi="Verdana"/>
          <w:sz w:val="20"/>
          <w:szCs w:val="20"/>
        </w:rPr>
        <w:br/>
      </w:r>
    </w:p>
    <w:p w14:paraId="1A15AD31" w14:textId="77777777" w:rsidR="00495F77" w:rsidRPr="00AC7CC0" w:rsidRDefault="00495F77" w:rsidP="00495F77">
      <w:pPr>
        <w:rPr>
          <w:rFonts w:ascii="Verdana" w:hAnsi="Verdana"/>
          <w:sz w:val="20"/>
          <w:szCs w:val="20"/>
        </w:rPr>
      </w:pPr>
    </w:p>
    <w:p w14:paraId="4CA1E28D" w14:textId="77777777" w:rsidR="00AC7CC0" w:rsidRPr="00AC7CC0" w:rsidRDefault="00AC7CC0" w:rsidP="00495F77">
      <w:pPr>
        <w:rPr>
          <w:rFonts w:ascii="Verdana" w:hAnsi="Verdana"/>
          <w:sz w:val="20"/>
          <w:szCs w:val="20"/>
        </w:rPr>
      </w:pPr>
    </w:p>
    <w:p w14:paraId="797D2C70" w14:textId="77777777" w:rsidR="00AC7CC0" w:rsidRPr="00AC7CC0" w:rsidRDefault="00AC7CC0" w:rsidP="00495F77">
      <w:pPr>
        <w:rPr>
          <w:rFonts w:ascii="Verdana" w:hAnsi="Verdana"/>
          <w:sz w:val="20"/>
          <w:szCs w:val="20"/>
        </w:rPr>
      </w:pPr>
    </w:p>
    <w:p w14:paraId="521EB022" w14:textId="77777777" w:rsidR="00AC7CC0" w:rsidRPr="00AC7CC0" w:rsidRDefault="00AC7CC0" w:rsidP="00495F77">
      <w:pPr>
        <w:rPr>
          <w:rFonts w:ascii="Verdana" w:hAnsi="Verdana"/>
          <w:sz w:val="20"/>
          <w:szCs w:val="20"/>
        </w:rPr>
      </w:pPr>
    </w:p>
    <w:p w14:paraId="7E57F478" w14:textId="77777777" w:rsidR="00AC7CC0" w:rsidRPr="00AC7CC0" w:rsidRDefault="00AC7CC0" w:rsidP="00495F77">
      <w:pPr>
        <w:rPr>
          <w:rFonts w:ascii="Verdana" w:hAnsi="Verdana"/>
          <w:sz w:val="20"/>
          <w:szCs w:val="20"/>
        </w:rPr>
      </w:pPr>
    </w:p>
    <w:p w14:paraId="0F4AA3EC" w14:textId="77777777" w:rsidR="00AC7CC0" w:rsidRPr="00AC7CC0" w:rsidRDefault="00AC7CC0" w:rsidP="00495F77">
      <w:pPr>
        <w:rPr>
          <w:rFonts w:ascii="Verdana" w:hAnsi="Verdana"/>
          <w:sz w:val="20"/>
          <w:szCs w:val="20"/>
        </w:rPr>
      </w:pPr>
    </w:p>
    <w:p w14:paraId="3D7F3FD2" w14:textId="77777777" w:rsidR="00AC7CC0" w:rsidRPr="00AC7CC0" w:rsidRDefault="00AC7CC0" w:rsidP="00495F77">
      <w:pPr>
        <w:rPr>
          <w:rFonts w:ascii="Verdana" w:hAnsi="Verdana"/>
          <w:sz w:val="20"/>
          <w:szCs w:val="20"/>
        </w:rPr>
      </w:pPr>
    </w:p>
    <w:p w14:paraId="55C01FC6" w14:textId="77777777" w:rsidR="00495F77" w:rsidRPr="00AC7CC0" w:rsidRDefault="00AC7CC0" w:rsidP="00AC7CC0">
      <w:pPr>
        <w:pStyle w:val="Ttulo2"/>
      </w:pPr>
      <w:bookmarkStart w:id="28" w:name="_Toc215251158"/>
      <w:proofErr w:type="spellStart"/>
      <w:r w:rsidRPr="00AC7CC0">
        <w:t>Imagenes</w:t>
      </w:r>
      <w:bookmarkEnd w:id="28"/>
      <w:proofErr w:type="spellEnd"/>
    </w:p>
    <w:p w14:paraId="468FC985" w14:textId="77777777" w:rsidR="00AC7CC0" w:rsidRPr="00AC7CC0" w:rsidRDefault="00501756" w:rsidP="00501756">
      <w:pPr>
        <w:spacing w:line="256" w:lineRule="auto"/>
        <w:ind w:left="720"/>
        <w:rPr>
          <w:rFonts w:ascii="Verdana" w:hAnsi="Verdana"/>
          <w:sz w:val="20"/>
          <w:szCs w:val="20"/>
        </w:rPr>
      </w:pPr>
      <w:r w:rsidRPr="00AC7CC0">
        <w:rPr>
          <w:rFonts w:ascii="Verdana" w:hAnsi="Verdana"/>
          <w:noProof/>
          <w:sz w:val="20"/>
          <w:szCs w:val="20"/>
        </w:rPr>
        <w:drawing>
          <wp:inline distT="0" distB="0" distL="0" distR="0" wp14:anchorId="6DD7B959" wp14:editId="07EE8CE3">
            <wp:extent cx="5400040" cy="349250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C0">
        <w:rPr>
          <w:rFonts w:ascii="Verdana" w:hAnsi="Verdana"/>
          <w:noProof/>
          <w:sz w:val="20"/>
          <w:szCs w:val="20"/>
        </w:rPr>
        <w:drawing>
          <wp:inline distT="0" distB="0" distL="0" distR="0" wp14:anchorId="659F9630" wp14:editId="36519258">
            <wp:extent cx="5400040" cy="275209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C0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72680AD0" wp14:editId="1C73CD65">
            <wp:extent cx="3286125" cy="3038475"/>
            <wp:effectExtent l="0" t="0" r="9525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C0">
        <w:rPr>
          <w:rFonts w:ascii="Verdana" w:hAnsi="Verdana"/>
          <w:noProof/>
          <w:sz w:val="20"/>
          <w:szCs w:val="20"/>
        </w:rPr>
        <w:drawing>
          <wp:inline distT="0" distB="0" distL="0" distR="0" wp14:anchorId="219B4AAC" wp14:editId="5D8C7E0D">
            <wp:extent cx="2857500" cy="27432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BDF3" w14:textId="77777777" w:rsidR="00AC7CC0" w:rsidRPr="00AC7CC0" w:rsidRDefault="00AC7CC0" w:rsidP="00501756">
      <w:pPr>
        <w:spacing w:line="256" w:lineRule="auto"/>
        <w:ind w:left="720"/>
        <w:rPr>
          <w:rStyle w:val="Ttulo2Car"/>
          <w:rFonts w:ascii="Verdana" w:hAnsi="Verdana"/>
          <w:sz w:val="20"/>
          <w:szCs w:val="20"/>
        </w:rPr>
      </w:pPr>
      <w:bookmarkStart w:id="29" w:name="_Toc215251159"/>
      <w:r w:rsidRPr="00AC7CC0">
        <w:rPr>
          <w:rStyle w:val="Ttulo2Car"/>
        </w:rPr>
        <w:lastRenderedPageBreak/>
        <w:t>Citas</w:t>
      </w:r>
      <w:bookmarkEnd w:id="29"/>
      <w:r w:rsidR="00501756" w:rsidRPr="00AC7CC0">
        <w:rPr>
          <w:rFonts w:ascii="Verdana" w:hAnsi="Verdana"/>
          <w:noProof/>
          <w:sz w:val="20"/>
          <w:szCs w:val="20"/>
        </w:rPr>
        <w:drawing>
          <wp:inline distT="0" distB="0" distL="0" distR="0" wp14:anchorId="71CCA331" wp14:editId="529D9346">
            <wp:extent cx="5400040" cy="3234690"/>
            <wp:effectExtent l="0" t="0" r="0" b="381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756" w:rsidRPr="00AC7CC0">
        <w:rPr>
          <w:rFonts w:ascii="Verdana" w:hAnsi="Verdana"/>
          <w:noProof/>
          <w:sz w:val="20"/>
          <w:szCs w:val="20"/>
        </w:rPr>
        <w:drawing>
          <wp:inline distT="0" distB="0" distL="0" distR="0" wp14:anchorId="0227C3AB" wp14:editId="4A8A256D">
            <wp:extent cx="5400040" cy="3733165"/>
            <wp:effectExtent l="0" t="0" r="0" b="63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C375" w14:textId="77777777" w:rsidR="00AC7CC0" w:rsidRDefault="00AC7CC0" w:rsidP="00501756">
      <w:pPr>
        <w:spacing w:line="256" w:lineRule="auto"/>
        <w:ind w:left="720"/>
        <w:rPr>
          <w:rStyle w:val="Ttulo2Car"/>
        </w:rPr>
      </w:pPr>
      <w:bookmarkStart w:id="30" w:name="_Toc215251160"/>
      <w:r w:rsidRPr="00AC7CC0">
        <w:rPr>
          <w:rStyle w:val="Ttulo2Car"/>
        </w:rPr>
        <w:lastRenderedPageBreak/>
        <w:t>Listas</w:t>
      </w:r>
      <w:bookmarkEnd w:id="30"/>
      <w:r w:rsidR="00501756">
        <w:rPr>
          <w:noProof/>
        </w:rPr>
        <w:drawing>
          <wp:inline distT="0" distB="0" distL="0" distR="0" wp14:anchorId="30CAAA2E" wp14:editId="69EF808C">
            <wp:extent cx="5400040" cy="3931285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3179" w14:textId="77777777" w:rsidR="0065181A" w:rsidRPr="00501756" w:rsidRDefault="00AC7CC0" w:rsidP="00501756">
      <w:pPr>
        <w:spacing w:line="256" w:lineRule="auto"/>
        <w:ind w:left="720"/>
      </w:pPr>
      <w:bookmarkStart w:id="31" w:name="_Toc215251161"/>
      <w:r w:rsidRPr="00AC7CC0">
        <w:rPr>
          <w:rStyle w:val="Ttulo2Car"/>
        </w:rPr>
        <w:lastRenderedPageBreak/>
        <w:t>P</w:t>
      </w:r>
      <w:r>
        <w:rPr>
          <w:rStyle w:val="Ttulo2Car"/>
        </w:rPr>
        <w:t>á</w:t>
      </w:r>
      <w:r w:rsidRPr="00AC7CC0">
        <w:rPr>
          <w:rStyle w:val="Ttulo2Car"/>
        </w:rPr>
        <w:t>rrafos</w:t>
      </w:r>
      <w:bookmarkEnd w:id="31"/>
      <w:r w:rsidR="00875061">
        <w:rPr>
          <w:noProof/>
        </w:rPr>
        <w:drawing>
          <wp:inline distT="0" distB="0" distL="0" distR="0" wp14:anchorId="31910A90" wp14:editId="244F10C1">
            <wp:extent cx="5400040" cy="4950460"/>
            <wp:effectExtent l="0" t="0" r="0" b="254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61">
        <w:rPr>
          <w:noProof/>
        </w:rPr>
        <w:lastRenderedPageBreak/>
        <w:drawing>
          <wp:inline distT="0" distB="0" distL="0" distR="0" wp14:anchorId="084278CF" wp14:editId="7921559E">
            <wp:extent cx="5400040" cy="2160270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61">
        <w:rPr>
          <w:noProof/>
        </w:rPr>
        <w:drawing>
          <wp:inline distT="0" distB="0" distL="0" distR="0" wp14:anchorId="0EDE85FD" wp14:editId="09C6EA7E">
            <wp:extent cx="5400040" cy="2783205"/>
            <wp:effectExtent l="0" t="0" r="0" b="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E438" w14:textId="77777777" w:rsidR="0024265C" w:rsidRDefault="0024265C" w:rsidP="00F72418">
      <w:pPr>
        <w:tabs>
          <w:tab w:val="left" w:pos="2026"/>
        </w:tabs>
      </w:pPr>
    </w:p>
    <w:p w14:paraId="16CE1C73" w14:textId="77777777" w:rsidR="0078315F" w:rsidRDefault="0078315F" w:rsidP="00F72418">
      <w:pPr>
        <w:tabs>
          <w:tab w:val="left" w:pos="2026"/>
        </w:tabs>
      </w:pPr>
    </w:p>
    <w:p w14:paraId="7C263506" w14:textId="77777777" w:rsidR="003F766C" w:rsidRDefault="003F766C" w:rsidP="00F72418">
      <w:pPr>
        <w:tabs>
          <w:tab w:val="left" w:pos="2026"/>
        </w:tabs>
      </w:pPr>
    </w:p>
    <w:p w14:paraId="60CD31CC" w14:textId="77777777" w:rsidR="003F766C" w:rsidRPr="00F72418" w:rsidRDefault="003F766C" w:rsidP="00F72418">
      <w:pPr>
        <w:tabs>
          <w:tab w:val="left" w:pos="2026"/>
        </w:tabs>
      </w:pPr>
    </w:p>
    <w:sectPr w:rsidR="003F766C" w:rsidRPr="00F72418" w:rsidSect="00896576">
      <w:footerReference w:type="default" r:id="rId6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0AFD51" w14:textId="77777777" w:rsidR="00EE4E41" w:rsidRDefault="00EE4E41" w:rsidP="00F72418">
      <w:pPr>
        <w:spacing w:after="0" w:line="240" w:lineRule="auto"/>
      </w:pPr>
      <w:r>
        <w:separator/>
      </w:r>
    </w:p>
  </w:endnote>
  <w:endnote w:type="continuationSeparator" w:id="0">
    <w:p w14:paraId="2987575C" w14:textId="77777777" w:rsidR="00EE4E41" w:rsidRDefault="00EE4E41" w:rsidP="00F7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793B6A" w14:textId="77777777" w:rsidR="00F72418" w:rsidRDefault="00F7241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/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8E92BDF" w14:textId="77777777" w:rsidR="00F72418" w:rsidRDefault="00F724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D3C384" w14:textId="77777777" w:rsidR="00EE4E41" w:rsidRDefault="00EE4E41" w:rsidP="00F72418">
      <w:pPr>
        <w:spacing w:after="0" w:line="240" w:lineRule="auto"/>
      </w:pPr>
      <w:r>
        <w:separator/>
      </w:r>
    </w:p>
  </w:footnote>
  <w:footnote w:type="continuationSeparator" w:id="0">
    <w:p w14:paraId="4E24210F" w14:textId="77777777" w:rsidR="00EE4E41" w:rsidRDefault="00EE4E41" w:rsidP="00F72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76FFD"/>
    <w:multiLevelType w:val="hybridMultilevel"/>
    <w:tmpl w:val="00B22DF6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C1A6970"/>
    <w:multiLevelType w:val="hybridMultilevel"/>
    <w:tmpl w:val="70A83F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5445C"/>
    <w:multiLevelType w:val="multilevel"/>
    <w:tmpl w:val="A30ED2F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C01CA"/>
    <w:multiLevelType w:val="multilevel"/>
    <w:tmpl w:val="A30E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66390"/>
    <w:multiLevelType w:val="multilevel"/>
    <w:tmpl w:val="A30E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25B7C"/>
    <w:multiLevelType w:val="hybridMultilevel"/>
    <w:tmpl w:val="58DA37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00BCE"/>
    <w:multiLevelType w:val="hybridMultilevel"/>
    <w:tmpl w:val="AC8C08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32263"/>
    <w:multiLevelType w:val="hybridMultilevel"/>
    <w:tmpl w:val="5F2A49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D0BF0"/>
    <w:multiLevelType w:val="hybridMultilevel"/>
    <w:tmpl w:val="DE8EA8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BD64E5"/>
    <w:multiLevelType w:val="multilevel"/>
    <w:tmpl w:val="A30E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3D742A"/>
    <w:multiLevelType w:val="hybridMultilevel"/>
    <w:tmpl w:val="927889A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3"/>
  </w:num>
  <w:num w:numId="4">
    <w:abstractNumId w:val="4"/>
  </w:num>
  <w:num w:numId="5">
    <w:abstractNumId w:val="10"/>
  </w:num>
  <w:num w:numId="6">
    <w:abstractNumId w:val="10"/>
  </w:num>
  <w:num w:numId="7">
    <w:abstractNumId w:val="0"/>
  </w:num>
  <w:num w:numId="8">
    <w:abstractNumId w:val="7"/>
  </w:num>
  <w:num w:numId="9">
    <w:abstractNumId w:val="8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6C"/>
    <w:rsid w:val="00042753"/>
    <w:rsid w:val="00073884"/>
    <w:rsid w:val="000C12D0"/>
    <w:rsid w:val="0017778C"/>
    <w:rsid w:val="0024265C"/>
    <w:rsid w:val="00277905"/>
    <w:rsid w:val="003B32A9"/>
    <w:rsid w:val="003F766C"/>
    <w:rsid w:val="00401EC6"/>
    <w:rsid w:val="00495F6C"/>
    <w:rsid w:val="00495F77"/>
    <w:rsid w:val="00501756"/>
    <w:rsid w:val="0052094E"/>
    <w:rsid w:val="005C4238"/>
    <w:rsid w:val="005D25EE"/>
    <w:rsid w:val="005E5707"/>
    <w:rsid w:val="0065181A"/>
    <w:rsid w:val="006B2AC2"/>
    <w:rsid w:val="006B67A4"/>
    <w:rsid w:val="006D3B30"/>
    <w:rsid w:val="0070769E"/>
    <w:rsid w:val="00737306"/>
    <w:rsid w:val="00770864"/>
    <w:rsid w:val="0078315F"/>
    <w:rsid w:val="00875061"/>
    <w:rsid w:val="00896576"/>
    <w:rsid w:val="009E2A22"/>
    <w:rsid w:val="00AC7CC0"/>
    <w:rsid w:val="00AD5F43"/>
    <w:rsid w:val="00B84460"/>
    <w:rsid w:val="00BE10D7"/>
    <w:rsid w:val="00BF2F3A"/>
    <w:rsid w:val="00C350FE"/>
    <w:rsid w:val="00E41249"/>
    <w:rsid w:val="00EE4E41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764F2"/>
  <w15:chartTrackingRefBased/>
  <w15:docId w15:val="{30B73DD7-FCC5-429B-8374-932214BF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8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1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418"/>
  </w:style>
  <w:style w:type="paragraph" w:styleId="Piedepgina">
    <w:name w:val="footer"/>
    <w:basedOn w:val="Normal"/>
    <w:link w:val="Piedepgina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418"/>
  </w:style>
  <w:style w:type="paragraph" w:styleId="Prrafodelista">
    <w:name w:val="List Paragraph"/>
    <w:basedOn w:val="Normal"/>
    <w:uiPriority w:val="34"/>
    <w:qFormat/>
    <w:rsid w:val="0078315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518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51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5181A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5181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5181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7778C"/>
    <w:pPr>
      <w:spacing w:after="100"/>
      <w:ind w:left="220"/>
    </w:pPr>
  </w:style>
  <w:style w:type="character" w:styleId="Hipervnculovisitado">
    <w:name w:val="FollowedHyperlink"/>
    <w:basedOn w:val="Fuentedeprrafopredeter"/>
    <w:uiPriority w:val="99"/>
    <w:semiHidden/>
    <w:unhideWhenUsed/>
    <w:rsid w:val="00495F77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5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3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webp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spertino.C12PC10\Documents\Plantillas%20personalizadas%20de%20Office\PlantillaLFR_EntornosDe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35153-37AA-4E0D-8972-3C63E2B9F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PlantillaLFR_EntornosDeDesarrollo.dotx</Template>
  <TotalTime>168</TotalTime>
  <Pages>47</Pages>
  <Words>1058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7</cp:revision>
  <cp:lastPrinted>2025-11-28T19:23:00Z</cp:lastPrinted>
  <dcterms:created xsi:type="dcterms:W3CDTF">2025-11-26T18:34:00Z</dcterms:created>
  <dcterms:modified xsi:type="dcterms:W3CDTF">2025-11-28T19:55:00Z</dcterms:modified>
</cp:coreProperties>
</file>