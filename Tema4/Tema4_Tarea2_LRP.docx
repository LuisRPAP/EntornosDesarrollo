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F2201A" w14:textId="77777777" w:rsidR="00F72418" w:rsidRDefault="00F72418">
      <w:bookmarkStart w:id="0" w:name="_Hlk218879993"/>
      <w:bookmarkEnd w:id="0"/>
      <w:r>
        <w:rPr>
          <w:noProof/>
        </w:rPr>
        <w:drawing>
          <wp:inline distT="0" distB="0" distL="0" distR="0" wp14:anchorId="7E0354EE" wp14:editId="60DE28E4">
            <wp:extent cx="5400040" cy="31750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ies-comercio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7324" w14:textId="77777777" w:rsidR="00F72418" w:rsidRDefault="00F72418" w:rsidP="00F72418"/>
    <w:p w14:paraId="323C02EC" w14:textId="77777777" w:rsidR="00F72418" w:rsidRDefault="00F72418" w:rsidP="00F72418"/>
    <w:p w14:paraId="4348DF37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Alumno: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Luis </w:t>
      </w:r>
      <w:proofErr w:type="spellStart"/>
      <w:r w:rsidRPr="00737306">
        <w:rPr>
          <w:sz w:val="40"/>
          <w:szCs w:val="40"/>
        </w:rPr>
        <w:t>Rodriguez</w:t>
      </w:r>
      <w:proofErr w:type="spellEnd"/>
      <w:r w:rsidRPr="00737306">
        <w:rPr>
          <w:sz w:val="40"/>
          <w:szCs w:val="40"/>
        </w:rPr>
        <w:t xml:space="preserve"> Palacios</w:t>
      </w:r>
    </w:p>
    <w:p w14:paraId="5DA825C2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>Modulo:</w:t>
      </w:r>
      <w:r w:rsidR="00BE10D7">
        <w:rPr>
          <w:color w:val="5B9BD5" w:themeColor="accent5"/>
        </w:rPr>
        <w:tab/>
      </w:r>
      <w:r w:rsidRPr="00BE10D7">
        <w:rPr>
          <w:color w:val="5B9BD5" w:themeColor="accent5"/>
        </w:rPr>
        <w:t xml:space="preserve"> </w:t>
      </w:r>
      <w:r w:rsidR="00401EC6" w:rsidRPr="00737306">
        <w:rPr>
          <w:sz w:val="40"/>
          <w:szCs w:val="40"/>
        </w:rPr>
        <w:t>Entornos de Desarrollo</w:t>
      </w:r>
    </w:p>
    <w:p w14:paraId="16BD6915" w14:textId="77777777" w:rsidR="00F72418" w:rsidRPr="00BE10D7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Ciclo: </w:t>
      </w:r>
      <w:r w:rsidR="00BE10D7">
        <w:rPr>
          <w:color w:val="5B9BD5" w:themeColor="accent5"/>
        </w:rPr>
        <w:tab/>
      </w:r>
      <w:r w:rsidRPr="00BE10D7">
        <w:t xml:space="preserve">Grado superior </w:t>
      </w:r>
      <w:r w:rsidR="00E41249" w:rsidRPr="00BE10D7">
        <w:t>D</w:t>
      </w:r>
      <w:r w:rsidRPr="00BE10D7">
        <w:t xml:space="preserve">esarrollo de </w:t>
      </w:r>
      <w:r w:rsidR="00E41249" w:rsidRPr="00BE10D7">
        <w:t>A</w:t>
      </w:r>
      <w:r w:rsidRPr="00BE10D7">
        <w:t xml:space="preserve">plicaciones </w:t>
      </w:r>
      <w:r w:rsidR="00E41249" w:rsidRPr="00BE10D7">
        <w:t>M</w:t>
      </w:r>
      <w:r w:rsidRPr="00BE10D7">
        <w:t>ultiplataforma</w:t>
      </w:r>
    </w:p>
    <w:p w14:paraId="7B7509CA" w14:textId="3EBA7BFE" w:rsidR="00F72418" w:rsidRPr="00557484" w:rsidRDefault="00F72418" w:rsidP="00F72418">
      <w:pPr>
        <w:tabs>
          <w:tab w:val="left" w:pos="2026"/>
        </w:tabs>
        <w:rPr>
          <w:u w:val="single"/>
        </w:rPr>
      </w:pPr>
      <w:r w:rsidRPr="00BE10D7">
        <w:rPr>
          <w:color w:val="5B9BD5" w:themeColor="accent5"/>
        </w:rPr>
        <w:t xml:space="preserve">Fecha: </w:t>
      </w:r>
      <w:r w:rsidR="00BE10D7">
        <w:rPr>
          <w:color w:val="5B9BD5" w:themeColor="accent5"/>
        </w:rPr>
        <w:tab/>
      </w:r>
      <w:r w:rsidR="00557484">
        <w:rPr>
          <w:sz w:val="40"/>
          <w:szCs w:val="40"/>
        </w:rPr>
        <w:t>12</w:t>
      </w:r>
      <w:r w:rsidRPr="00737306">
        <w:rPr>
          <w:sz w:val="40"/>
          <w:szCs w:val="40"/>
        </w:rPr>
        <w:t>/</w:t>
      </w:r>
      <w:r w:rsidR="00557484">
        <w:rPr>
          <w:sz w:val="40"/>
          <w:szCs w:val="40"/>
        </w:rPr>
        <w:t>12</w:t>
      </w:r>
      <w:r w:rsidRPr="00737306">
        <w:rPr>
          <w:sz w:val="40"/>
          <w:szCs w:val="40"/>
        </w:rPr>
        <w:t>/202</w:t>
      </w:r>
      <w:r w:rsidR="00557484">
        <w:rPr>
          <w:sz w:val="40"/>
          <w:szCs w:val="40"/>
        </w:rPr>
        <w:t>5</w:t>
      </w:r>
    </w:p>
    <w:p w14:paraId="54058F4E" w14:textId="77777777" w:rsidR="00E41249" w:rsidRDefault="00E41249" w:rsidP="00F72418">
      <w:pPr>
        <w:tabs>
          <w:tab w:val="left" w:pos="2026"/>
        </w:tabs>
        <w:rPr>
          <w:sz w:val="40"/>
          <w:szCs w:val="40"/>
        </w:rPr>
      </w:pPr>
      <w:r w:rsidRPr="00BE10D7">
        <w:rPr>
          <w:color w:val="5B9BD5" w:themeColor="accent5"/>
        </w:rPr>
        <w:t xml:space="preserve">Profesor: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Cesar </w:t>
      </w:r>
      <w:proofErr w:type="spellStart"/>
      <w:r w:rsidRPr="00737306">
        <w:rPr>
          <w:sz w:val="40"/>
          <w:szCs w:val="40"/>
        </w:rPr>
        <w:t>Brera</w:t>
      </w:r>
      <w:proofErr w:type="spellEnd"/>
      <w:r w:rsidRPr="00737306">
        <w:rPr>
          <w:sz w:val="40"/>
          <w:szCs w:val="40"/>
        </w:rPr>
        <w:t xml:space="preserve"> </w:t>
      </w:r>
      <w:proofErr w:type="spellStart"/>
      <w:r w:rsidRPr="00737306">
        <w:rPr>
          <w:sz w:val="40"/>
          <w:szCs w:val="40"/>
        </w:rPr>
        <w:t>Marquez</w:t>
      </w:r>
      <w:proofErr w:type="spellEnd"/>
    </w:p>
    <w:p w14:paraId="7457862A" w14:textId="77777777" w:rsidR="00BE10D7" w:rsidRDefault="00BE10D7" w:rsidP="00F72418">
      <w:pPr>
        <w:tabs>
          <w:tab w:val="left" w:pos="2026"/>
        </w:tabs>
      </w:pPr>
    </w:p>
    <w:p w14:paraId="5CC2E980" w14:textId="77777777" w:rsidR="00BE10D7" w:rsidRDefault="00BE10D7" w:rsidP="00F72418">
      <w:pPr>
        <w:tabs>
          <w:tab w:val="left" w:pos="2026"/>
        </w:tabs>
      </w:pPr>
    </w:p>
    <w:p w14:paraId="3C84B13C" w14:textId="77777777" w:rsidR="00BE10D7" w:rsidRDefault="00BE10D7" w:rsidP="00F72418">
      <w:pPr>
        <w:tabs>
          <w:tab w:val="left" w:pos="2026"/>
        </w:tabs>
      </w:pPr>
    </w:p>
    <w:p w14:paraId="49902D8D" w14:textId="77777777" w:rsidR="00BE10D7" w:rsidRDefault="00BE10D7" w:rsidP="00F72418">
      <w:pPr>
        <w:tabs>
          <w:tab w:val="left" w:pos="2026"/>
        </w:tabs>
      </w:pPr>
    </w:p>
    <w:p w14:paraId="3B30637F" w14:textId="77777777" w:rsidR="00BE10D7" w:rsidRDefault="00BE10D7" w:rsidP="00F72418">
      <w:pPr>
        <w:tabs>
          <w:tab w:val="left" w:pos="2026"/>
        </w:tabs>
      </w:pPr>
    </w:p>
    <w:p w14:paraId="4A65E0D8" w14:textId="77777777" w:rsidR="00BE10D7" w:rsidRDefault="00BE10D7" w:rsidP="00F72418">
      <w:pPr>
        <w:tabs>
          <w:tab w:val="left" w:pos="2026"/>
        </w:tabs>
      </w:pPr>
    </w:p>
    <w:p w14:paraId="416F92EA" w14:textId="77777777" w:rsidR="00BE10D7" w:rsidRDefault="00BE10D7" w:rsidP="00F72418">
      <w:pPr>
        <w:tabs>
          <w:tab w:val="left" w:pos="2026"/>
        </w:tabs>
      </w:pPr>
    </w:p>
    <w:p w14:paraId="7063E9AE" w14:textId="77777777" w:rsidR="00BE10D7" w:rsidRDefault="00BE10D7" w:rsidP="00F72418">
      <w:pPr>
        <w:tabs>
          <w:tab w:val="left" w:pos="2026"/>
        </w:tabs>
      </w:pPr>
    </w:p>
    <w:p w14:paraId="4408ADC6" w14:textId="77777777" w:rsidR="00BE10D7" w:rsidRDefault="00BE10D7" w:rsidP="00F72418">
      <w:pPr>
        <w:tabs>
          <w:tab w:val="left" w:pos="2026"/>
        </w:tabs>
      </w:pPr>
    </w:p>
    <w:p w14:paraId="1BFF5E9F" w14:textId="77777777" w:rsidR="00BE10D7" w:rsidRDefault="00BE10D7" w:rsidP="00F72418">
      <w:pPr>
        <w:tabs>
          <w:tab w:val="left" w:pos="2026"/>
        </w:tabs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00334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22E921" w14:textId="140B041E" w:rsidR="0024434D" w:rsidRDefault="0024434D">
          <w:pPr>
            <w:pStyle w:val="TtuloTDC"/>
          </w:pPr>
          <w:r>
            <w:t>Contenido</w:t>
          </w:r>
        </w:p>
        <w:p w14:paraId="16D6AC5F" w14:textId="4FF63DAF" w:rsidR="00557484" w:rsidRDefault="0024434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1" w:name="_GoBack"/>
          <w:bookmarkEnd w:id="1"/>
          <w:r w:rsidR="00557484" w:rsidRPr="009E5DE0">
            <w:rPr>
              <w:rStyle w:val="Hipervnculo"/>
              <w:noProof/>
            </w:rPr>
            <w:fldChar w:fldCharType="begin"/>
          </w:r>
          <w:r w:rsidR="00557484" w:rsidRPr="009E5DE0">
            <w:rPr>
              <w:rStyle w:val="Hipervnculo"/>
              <w:noProof/>
            </w:rPr>
            <w:instrText xml:space="preserve"> </w:instrText>
          </w:r>
          <w:r w:rsidR="00557484">
            <w:rPr>
              <w:noProof/>
            </w:rPr>
            <w:instrText>HYPERLINK \l "_Toc218883019"</w:instrText>
          </w:r>
          <w:r w:rsidR="00557484" w:rsidRPr="009E5DE0">
            <w:rPr>
              <w:rStyle w:val="Hipervnculo"/>
              <w:noProof/>
            </w:rPr>
            <w:instrText xml:space="preserve"> </w:instrText>
          </w:r>
          <w:r w:rsidR="00557484" w:rsidRPr="009E5DE0">
            <w:rPr>
              <w:rStyle w:val="Hipervnculo"/>
              <w:noProof/>
            </w:rPr>
          </w:r>
          <w:r w:rsidR="00557484" w:rsidRPr="009E5DE0">
            <w:rPr>
              <w:rStyle w:val="Hipervnculo"/>
              <w:noProof/>
            </w:rPr>
            <w:fldChar w:fldCharType="separate"/>
          </w:r>
          <w:r w:rsidR="00557484" w:rsidRPr="009E5DE0">
            <w:rPr>
              <w:rStyle w:val="Hipervnculo"/>
              <w:noProof/>
            </w:rPr>
            <w:t>GIT HUB</w:t>
          </w:r>
          <w:r w:rsidR="00557484">
            <w:rPr>
              <w:noProof/>
              <w:webHidden/>
            </w:rPr>
            <w:tab/>
          </w:r>
          <w:r w:rsidR="00557484">
            <w:rPr>
              <w:noProof/>
              <w:webHidden/>
            </w:rPr>
            <w:fldChar w:fldCharType="begin"/>
          </w:r>
          <w:r w:rsidR="00557484">
            <w:rPr>
              <w:noProof/>
              <w:webHidden/>
            </w:rPr>
            <w:instrText xml:space="preserve"> PAGEREF _Toc218883019 \h </w:instrText>
          </w:r>
          <w:r w:rsidR="00557484">
            <w:rPr>
              <w:noProof/>
              <w:webHidden/>
            </w:rPr>
          </w:r>
          <w:r w:rsidR="00557484">
            <w:rPr>
              <w:noProof/>
              <w:webHidden/>
            </w:rPr>
            <w:fldChar w:fldCharType="separate"/>
          </w:r>
          <w:r w:rsidR="00557484">
            <w:rPr>
              <w:noProof/>
              <w:webHidden/>
            </w:rPr>
            <w:t>6</w:t>
          </w:r>
          <w:r w:rsidR="00557484">
            <w:rPr>
              <w:noProof/>
              <w:webHidden/>
            </w:rPr>
            <w:fldChar w:fldCharType="end"/>
          </w:r>
          <w:r w:rsidR="00557484" w:rsidRPr="009E5DE0">
            <w:rPr>
              <w:rStyle w:val="Hipervnculo"/>
              <w:noProof/>
            </w:rPr>
            <w:fldChar w:fldCharType="end"/>
          </w:r>
        </w:p>
        <w:p w14:paraId="449F8982" w14:textId="5CE2B2BE" w:rsidR="00557484" w:rsidRDefault="0055748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20" w:history="1">
            <w:r w:rsidRPr="009E5DE0">
              <w:rPr>
                <w:rStyle w:val="Hipervnculo"/>
                <w:noProof/>
              </w:rPr>
              <w:t>1 Creación y actualización de repositorios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B27A1" w14:textId="35CA1030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21" w:history="1">
            <w:r w:rsidRPr="009E5DE0">
              <w:rPr>
                <w:rStyle w:val="Hipervnculo"/>
                <w:noProof/>
              </w:rPr>
              <w:t>Ejercicio 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C1871" w14:textId="45B4363D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22" w:history="1">
            <w:r w:rsidRPr="009E5DE0">
              <w:rPr>
                <w:rStyle w:val="Hipervnculo"/>
                <w:noProof/>
              </w:rPr>
              <w:t>Crear un repositorio nuevo con el nombre libro y mostrar su contenido.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26F6F" w14:textId="4717724B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23" w:history="1">
            <w:r w:rsidRPr="009E5DE0">
              <w:rPr>
                <w:rStyle w:val="Hipervnculo"/>
                <w:noProof/>
              </w:rPr>
              <w:t>Ejercicio 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BAA2" w14:textId="3220D972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24" w:history="1">
            <w:r w:rsidRPr="009E5DE0">
              <w:rPr>
                <w:rStyle w:val="Hipervnculo"/>
                <w:noProof/>
              </w:rPr>
              <w:t>Comprobar el estado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9B35E" w14:textId="66E060C5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25" w:history="1">
            <w:r w:rsidRPr="009E5DE0">
              <w:rPr>
                <w:rStyle w:val="Hipervnculo"/>
                <w:noProof/>
              </w:rPr>
              <w:t>Crear un fichero indice.txt con el siguiente contenido: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2E0D0" w14:textId="53696AA3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26" w:history="1">
            <w:r w:rsidRPr="009E5DE0">
              <w:rPr>
                <w:rStyle w:val="Hipervnculo"/>
                <w:noProof/>
              </w:rPr>
              <w:t>Capítulo 1: Introducción a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73FDD" w14:textId="6A65CA82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27" w:history="1">
            <w:r w:rsidRPr="009E5DE0">
              <w:rPr>
                <w:rStyle w:val="Hipervnculo"/>
                <w:noProof/>
              </w:rPr>
              <w:t>Capítulo 2: Flujo de trabajo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9D2E2" w14:textId="2E845346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28" w:history="1">
            <w:r w:rsidRPr="009E5DE0">
              <w:rPr>
                <w:rStyle w:val="Hipervnculo"/>
                <w:noProof/>
              </w:rPr>
              <w:t>Capítulo 3: Repositorios remotos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BFA85" w14:textId="0907A406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29" w:history="1">
            <w:r w:rsidRPr="009E5DE0">
              <w:rPr>
                <w:rStyle w:val="Hipervnculo"/>
                <w:noProof/>
              </w:rPr>
              <w:t>Comprobar de nuevo el estado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6B907" w14:textId="0C4A8769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30" w:history="1">
            <w:r w:rsidRPr="009E5DE0">
              <w:rPr>
                <w:rStyle w:val="Hipervnculo"/>
                <w:noProof/>
              </w:rPr>
              <w:t>Añadir el fichero a la zona de intercambio temporal.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50D00" w14:textId="14BCD96F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31" w:history="1">
            <w:r w:rsidRPr="009E5DE0">
              <w:rPr>
                <w:rStyle w:val="Hipervnculo"/>
                <w:noProof/>
              </w:rPr>
              <w:t>Volver a comprobar una vez más el estado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0691A" w14:textId="6B4E87BF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32" w:history="1">
            <w:r w:rsidRPr="009E5DE0">
              <w:rPr>
                <w:rStyle w:val="Hipervnculo"/>
                <w:noProof/>
              </w:rPr>
              <w:t>Ejercicio 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CFBCF" w14:textId="165DE093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33" w:history="1">
            <w:r w:rsidRPr="009E5DE0">
              <w:rPr>
                <w:rStyle w:val="Hipervnculo"/>
                <w:noProof/>
              </w:rPr>
              <w:t>Realizar un commit de los últimos cambios con el mensaje “Añadido índice del libro.” y ver el estado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52D96" w14:textId="20796D80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34" w:history="1">
            <w:r w:rsidRPr="009E5DE0">
              <w:rPr>
                <w:rStyle w:val="Hipervnculo"/>
                <w:noProof/>
              </w:rPr>
              <w:t>Ejercicio 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290DC" w14:textId="2DE4C1FA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35" w:history="1">
            <w:r w:rsidRPr="009E5DE0">
              <w:rPr>
                <w:rStyle w:val="Hipervnculo"/>
                <w:noProof/>
              </w:rPr>
              <w:t>Cambiar el fichero indice.txt para que contenga lo siguiente: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C18B1" w14:textId="5EAABAF6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36" w:history="1">
            <w:r w:rsidRPr="009E5DE0">
              <w:rPr>
                <w:rStyle w:val="Hipervnculo"/>
                <w:noProof/>
              </w:rPr>
              <w:t>Capítulo 1: Introducción a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C3729" w14:textId="0507ECC5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37" w:history="1">
            <w:r w:rsidRPr="009E5DE0">
              <w:rPr>
                <w:rStyle w:val="Hipervnculo"/>
                <w:noProof/>
              </w:rPr>
              <w:t>Capítulo 2: Flujo de trabajo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CF935" w14:textId="20C7DC38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38" w:history="1">
            <w:r w:rsidRPr="009E5DE0">
              <w:rPr>
                <w:rStyle w:val="Hipervnculo"/>
                <w:noProof/>
              </w:rPr>
              <w:t>Capítulo 3: Gestión de 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153E1" w14:textId="03A2896D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39" w:history="1">
            <w:r w:rsidRPr="009E5DE0">
              <w:rPr>
                <w:rStyle w:val="Hipervnculo"/>
                <w:noProof/>
              </w:rPr>
              <w:t>Capítulo 4: Repositorios remotos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B8852" w14:textId="5738639B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40" w:history="1">
            <w:r w:rsidRPr="009E5DE0">
              <w:rPr>
                <w:rStyle w:val="Hipervnculo"/>
                <w:noProof/>
              </w:rPr>
              <w:t>Mostrar los cambios con respecto a la última versión guardada en 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9AAB9" w14:textId="4B154764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41" w:history="1">
            <w:r w:rsidRPr="009E5DE0">
              <w:rPr>
                <w:rStyle w:val="Hipervnculo"/>
                <w:noProof/>
              </w:rPr>
              <w:t>Esta en estatus M,(MODIFY)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75B7E" w14:textId="387B3BA3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42" w:history="1">
            <w:r w:rsidRPr="009E5DE0">
              <w:rPr>
                <w:rStyle w:val="Hipervnculo"/>
                <w:noProof/>
              </w:rPr>
              <w:t>Hacer un commit de los cambios con el mensaje “</w:t>
            </w:r>
            <w:r w:rsidRPr="009E5DE0">
              <w:rPr>
                <w:rStyle w:val="Hipervnculo"/>
                <w:i/>
                <w:iCs/>
                <w:noProof/>
              </w:rPr>
              <w:t>Añadido capítulo 3 sobre gestión de ramas</w:t>
            </w:r>
            <w:r w:rsidRPr="009E5DE0">
              <w:rPr>
                <w:rStyle w:val="Hipervnculo"/>
                <w:noProof/>
              </w:rPr>
              <w:t>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DB3E9" w14:textId="592640BD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43" w:history="1">
            <w:r w:rsidRPr="009E5DE0">
              <w:rPr>
                <w:rStyle w:val="Hipervnculo"/>
                <w:noProof/>
              </w:rPr>
              <w:t>Ejercicio 1.5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BC1E4" w14:textId="13C82673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44" w:history="1">
            <w:r w:rsidRPr="009E5DE0">
              <w:rPr>
                <w:rStyle w:val="Hipervnculo"/>
                <w:noProof/>
              </w:rPr>
              <w:t>Mostrar los cambios de la última versión del repositorio con respecto a la anterior.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A3645" w14:textId="0C4DFC2B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45" w:history="1">
            <w:r w:rsidRPr="009E5DE0">
              <w:rPr>
                <w:rStyle w:val="Hipervnculo"/>
                <w:noProof/>
              </w:rPr>
              <w:t>Cambiar el mensaje del último commit por “Añadido capítulo 3 sobre gestión de ramas al índice.”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EB3B" w14:textId="0A005B4B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46" w:history="1">
            <w:r w:rsidRPr="009E5DE0">
              <w:rPr>
                <w:rStyle w:val="Hipervnculo"/>
                <w:noProof/>
              </w:rPr>
              <w:t>Volver a mostrar los últimos cambios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CFB12" w14:textId="019C8D35" w:rsidR="00557484" w:rsidRDefault="0055748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47" w:history="1">
            <w:r w:rsidRPr="009E5DE0">
              <w:rPr>
                <w:rStyle w:val="Hipervnculo"/>
                <w:noProof/>
              </w:rPr>
              <w:t>2 Manejo del historial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8A3B3" w14:textId="0E433241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48" w:history="1">
            <w:r w:rsidRPr="009E5DE0">
              <w:rPr>
                <w:rStyle w:val="Hipervnculo"/>
                <w:noProof/>
              </w:rPr>
              <w:t>Ejercicio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CF2C7" w14:textId="65C5FAB6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49" w:history="1">
            <w:r w:rsidRPr="009E5DE0">
              <w:rPr>
                <w:rStyle w:val="Hipervnculo"/>
                <w:noProof/>
              </w:rPr>
              <w:t>Mostrar el historial de cambios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A9396" w14:textId="09F1212C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50" w:history="1">
            <w:r w:rsidRPr="009E5DE0">
              <w:rPr>
                <w:rStyle w:val="Hipervnculo"/>
                <w:noProof/>
              </w:rPr>
              <w:t>Crear la carpeta capitulos y crear dentro de ella el fichero capitulo1.txt con el siguiente texto.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CAC6C" w14:textId="431A8FB5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51" w:history="1">
            <w:r w:rsidRPr="009E5DE0">
              <w:rPr>
                <w:rStyle w:val="Hipervnculo"/>
                <w:noProof/>
              </w:rPr>
              <w:t>Añadir los cambios a la zona de intercambio temporal.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F774A" w14:textId="662313D6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52" w:history="1">
            <w:r w:rsidRPr="009E5DE0">
              <w:rPr>
                <w:rStyle w:val="Hipervnculo"/>
                <w:noProof/>
              </w:rPr>
              <w:t xml:space="preserve">Hacer un commit de los cambios con el mensaje </w:t>
            </w:r>
            <w:r w:rsidRPr="009E5DE0">
              <w:rPr>
                <w:rStyle w:val="Hipervnculo"/>
                <w:i/>
                <w:iCs/>
                <w:noProof/>
              </w:rPr>
              <w:t>“Añadido capítulo 1.”</w:t>
            </w:r>
            <w:r w:rsidRPr="009E5DE0">
              <w:rPr>
                <w:rStyle w:val="Hipervnculo"/>
                <w:noProof/>
              </w:rPr>
              <w:t xml:space="preserve"> Volver a mostrar el historial de cambios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0135F" w14:textId="6D59BC96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53" w:history="1">
            <w:r w:rsidRPr="009E5DE0">
              <w:rPr>
                <w:rStyle w:val="Hipervnculo"/>
                <w:noProof/>
              </w:rPr>
              <w:t>Ejercicio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3F3EA" w14:textId="173CD0E2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54" w:history="1">
            <w:r w:rsidRPr="009E5DE0">
              <w:rPr>
                <w:rStyle w:val="Hipervnculo"/>
                <w:noProof/>
              </w:rPr>
              <w:t>Crear el fichero capitulo2.txt en la carpeta capitulos con el siguiente texto.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107A9" w14:textId="3B8C3DCA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55" w:history="1">
            <w:r w:rsidRPr="009E5DE0">
              <w:rPr>
                <w:rStyle w:val="Hipervnculo"/>
                <w:noProof/>
              </w:rPr>
              <w:t>Añadir los cambios a la zona de intercambio temporal.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FCC51" w14:textId="2AC9C38C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56" w:history="1">
            <w:r w:rsidRPr="009E5DE0">
              <w:rPr>
                <w:rStyle w:val="Hipervnculo"/>
                <w:noProof/>
              </w:rPr>
              <w:t>Hacer un commit de los cambios con el mensaje “</w:t>
            </w:r>
            <w:r w:rsidRPr="009E5DE0">
              <w:rPr>
                <w:rStyle w:val="Hipervnculo"/>
                <w:i/>
                <w:iCs/>
                <w:noProof/>
              </w:rPr>
              <w:t>Añadido capítulo 2.”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E04D0" w14:textId="0595ABDA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57" w:history="1">
            <w:r w:rsidRPr="009E5DE0">
              <w:rPr>
                <w:rStyle w:val="Hipervnculo"/>
                <w:noProof/>
              </w:rPr>
              <w:t>Mostrar las diferencias entre la última versión y dos versiones anteriores.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B5AAF" w14:textId="2BF0B153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58" w:history="1">
            <w:r w:rsidRPr="009E5DE0">
              <w:rPr>
                <w:rStyle w:val="Hipervnculo"/>
                <w:noProof/>
              </w:rPr>
              <w:t>Ejercicio 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2AB1D" w14:textId="7284E69C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59" w:history="1">
            <w:r w:rsidRPr="009E5DE0">
              <w:rPr>
                <w:rStyle w:val="Hipervnculo"/>
                <w:noProof/>
              </w:rPr>
              <w:t>Crear el fichero capitulo3.txt en la carpeta capitulos con el siguiente texto.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B5293" w14:textId="0069F217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60" w:history="1">
            <w:r w:rsidRPr="009E5DE0">
              <w:rPr>
                <w:rStyle w:val="Hipervnculo"/>
                <w:noProof/>
              </w:rPr>
              <w:t>Añadir los cambios a la zona de intercambio temporal.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B9F7A" w14:textId="6B30D4C7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61" w:history="1">
            <w:r w:rsidRPr="009E5DE0">
              <w:rPr>
                <w:rStyle w:val="Hipervnculo"/>
                <w:noProof/>
              </w:rPr>
              <w:t xml:space="preserve">Hacer un commit de los cambios con el mensaje </w:t>
            </w:r>
            <w:r w:rsidRPr="009E5DE0">
              <w:rPr>
                <w:rStyle w:val="Hipervnculo"/>
                <w:i/>
                <w:iCs/>
                <w:noProof/>
              </w:rPr>
              <w:t>“Añadido capítulo 3.”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1EF80" w14:textId="35F6E06C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62" w:history="1">
            <w:r w:rsidRPr="009E5DE0">
              <w:rPr>
                <w:rStyle w:val="Hipervnculo"/>
                <w:noProof/>
              </w:rPr>
              <w:t>Mostrar las diferencias entre la primera y la última versión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DD5CB" w14:textId="01E66098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63" w:history="1">
            <w:r w:rsidRPr="009E5DE0">
              <w:rPr>
                <w:rStyle w:val="Hipervnculo"/>
                <w:noProof/>
              </w:rPr>
              <w:t>Ejercicio 2.4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FB3D9" w14:textId="6C30641F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64" w:history="1">
            <w:r w:rsidRPr="009E5DE0">
              <w:rPr>
                <w:rStyle w:val="Hipervnculo"/>
                <w:noProof/>
              </w:rPr>
              <w:t>Añadir al final del fichero indice.txt la siguiente línea: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36345" w14:textId="56FA9A6D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65" w:history="1">
            <w:r w:rsidRPr="009E5DE0">
              <w:rPr>
                <w:rStyle w:val="Hipervnculo"/>
                <w:noProof/>
              </w:rPr>
              <w:t>Añadir los cambios a la zona de intercambio temporal.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44D4C" w14:textId="7D773F3F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66" w:history="1">
            <w:r w:rsidRPr="009E5DE0">
              <w:rPr>
                <w:rStyle w:val="Hipervnculo"/>
                <w:noProof/>
              </w:rPr>
              <w:t>Hacer un commit de los cambios con el mensaje “Añadido capítulo 5 al índice.”.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62093" w14:textId="517D466B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67" w:history="1">
            <w:r w:rsidRPr="009E5DE0">
              <w:rPr>
                <w:rStyle w:val="Hipervnculo"/>
                <w:noProof/>
              </w:rPr>
              <w:t>Mostrar quién ha hecho cambios sobre el fichero indice.txt.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C5136" w14:textId="71923866" w:rsidR="00557484" w:rsidRDefault="0055748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68" w:history="1">
            <w:r w:rsidRPr="009E5DE0">
              <w:rPr>
                <w:rStyle w:val="Hipervnculo"/>
                <w:noProof/>
              </w:rPr>
              <w:t>3. Deshacer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46C18" w14:textId="09C7474A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69" w:history="1">
            <w:r w:rsidRPr="009E5DE0">
              <w:rPr>
                <w:rStyle w:val="Hipervnculo"/>
                <w:noProof/>
              </w:rPr>
              <w:t>Ejercicio 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3A8A3" w14:textId="3EF06F5D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70" w:history="1">
            <w:r w:rsidRPr="009E5DE0">
              <w:rPr>
                <w:rStyle w:val="Hipervnculo"/>
                <w:noProof/>
              </w:rPr>
              <w:t>Eliminar la última línea del fichero indice.txt y guardarlo.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95FD7" w14:textId="2B675830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71" w:history="1">
            <w:r w:rsidRPr="009E5DE0">
              <w:rPr>
                <w:rStyle w:val="Hipervnculo"/>
                <w:noProof/>
              </w:rPr>
              <w:t>Comprobar el estado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E80DE" w14:textId="6F26DA1D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72" w:history="1">
            <w:r w:rsidRPr="009E5DE0">
              <w:rPr>
                <w:rStyle w:val="Hipervnculo"/>
                <w:noProof/>
              </w:rPr>
              <w:t>Deshacer los cambios realizados en el fichero indice.txt para volver a la versión anterior del fichero.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27C3F" w14:textId="1D722C6A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73" w:history="1">
            <w:r w:rsidRPr="009E5DE0">
              <w:rPr>
                <w:rStyle w:val="Hipervnculo"/>
                <w:noProof/>
              </w:rPr>
              <w:t>Volver a comprobar el estado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54E30" w14:textId="7009DFC2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74" w:history="1">
            <w:r w:rsidRPr="009E5DE0">
              <w:rPr>
                <w:rStyle w:val="Hipervnculo"/>
                <w:noProof/>
              </w:rPr>
              <w:t>Ejercicio 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53DFD" w14:textId="5A30E960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75" w:history="1">
            <w:r w:rsidRPr="009E5DE0">
              <w:rPr>
                <w:rStyle w:val="Hipervnculo"/>
                <w:noProof/>
              </w:rPr>
              <w:t>Eliminar la última línea del fichero indice.txt y guardarlo.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7CF62" w14:textId="41BD2286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76" w:history="1">
            <w:r w:rsidRPr="009E5DE0">
              <w:rPr>
                <w:rStyle w:val="Hipervnculo"/>
                <w:noProof/>
              </w:rPr>
              <w:t>Añadir los cambios a la zona de intercambio temporal.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B861E" w14:textId="77A8C09D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77" w:history="1">
            <w:r w:rsidRPr="009E5DE0">
              <w:rPr>
                <w:rStyle w:val="Hipervnculo"/>
                <w:noProof/>
              </w:rPr>
              <w:t>Comprobar de nuevo el estado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50A7B" w14:textId="2BDD69E8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78" w:history="1">
            <w:r w:rsidRPr="009E5DE0">
              <w:rPr>
                <w:rStyle w:val="Hipervnculo"/>
                <w:noProof/>
              </w:rPr>
              <w:t>Quitar los cambios de la zona de intercambio temporal, pero mantenerlos en el directorio de trabajo.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00BDE" w14:textId="49D27D95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79" w:history="1">
            <w:r w:rsidRPr="009E5DE0">
              <w:rPr>
                <w:rStyle w:val="Hipervnculo"/>
                <w:noProof/>
              </w:rPr>
              <w:t>Comprobar de nuevo el estado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40ECD" w14:textId="4F205AAC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80" w:history="1">
            <w:r w:rsidRPr="009E5DE0">
              <w:rPr>
                <w:rStyle w:val="Hipervnculo"/>
                <w:noProof/>
              </w:rPr>
              <w:t>Deshacer los cambios realizados en el fichero indice.txt para volver a la versión anterior del fichero.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AF6E" w14:textId="5B3BBD06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81" w:history="1">
            <w:r w:rsidRPr="009E5DE0">
              <w:rPr>
                <w:rStyle w:val="Hipervnculo"/>
                <w:noProof/>
              </w:rPr>
              <w:t>Volver a comprobar el estado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EEA73" w14:textId="3A920441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82" w:history="1">
            <w:r w:rsidRPr="009E5DE0">
              <w:rPr>
                <w:rStyle w:val="Hipervnculo"/>
                <w:noProof/>
              </w:rPr>
              <w:t>Ejercicio 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50F4D" w14:textId="116D5D4B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83" w:history="1">
            <w:r w:rsidRPr="009E5DE0">
              <w:rPr>
                <w:rStyle w:val="Hipervnculo"/>
                <w:noProof/>
              </w:rPr>
              <w:t>Eliminar la última línea del fichero indice.txt y guardarlo.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8C86E" w14:textId="4E38B471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84" w:history="1">
            <w:r w:rsidRPr="009E5DE0">
              <w:rPr>
                <w:rStyle w:val="Hipervnculo"/>
                <w:noProof/>
              </w:rPr>
              <w:t>Eliminar el fichero capitulos/capitulo3.txt.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DD410" w14:textId="747E93F8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85" w:history="1">
            <w:r w:rsidRPr="009E5DE0">
              <w:rPr>
                <w:rStyle w:val="Hipervnculo"/>
                <w:noProof/>
              </w:rPr>
              <w:t>Añadir un fichero nuevo capitulos/capitulo4.txt vacío.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D5B2E" w14:textId="06C91319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86" w:history="1">
            <w:r w:rsidRPr="009E5DE0">
              <w:rPr>
                <w:rStyle w:val="Hipervnculo"/>
                <w:noProof/>
              </w:rPr>
              <w:t>Añadir los cambios a la zona de intercambio temporal.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FC6CF" w14:textId="57C5D3E7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87" w:history="1">
            <w:r w:rsidRPr="009E5DE0">
              <w:rPr>
                <w:rStyle w:val="Hipervnculo"/>
                <w:noProof/>
              </w:rPr>
              <w:t>Comprobar de nuevo el estado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AB789" w14:textId="6A17D690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88" w:history="1">
            <w:r w:rsidRPr="009E5DE0">
              <w:rPr>
                <w:rStyle w:val="Hipervnculo"/>
                <w:noProof/>
              </w:rPr>
              <w:t>Quitar los cambios de la zona de intercambio temporal, pero mantenerlos en el directorio de trabajo.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FCF6C" w14:textId="245851ED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89" w:history="1">
            <w:r w:rsidRPr="009E5DE0">
              <w:rPr>
                <w:rStyle w:val="Hipervnculo"/>
                <w:noProof/>
              </w:rPr>
              <w:t>Comprobar de nuevo el estado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5351B" w14:textId="5284CF96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90" w:history="1">
            <w:r w:rsidRPr="009E5DE0">
              <w:rPr>
                <w:rStyle w:val="Hipervnculo"/>
                <w:noProof/>
              </w:rPr>
              <w:t>Deshacer los cambios realizados para volver a la versión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32299" w14:textId="00607873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91" w:history="1">
            <w:r w:rsidRPr="009E5DE0">
              <w:rPr>
                <w:rStyle w:val="Hipervnculo"/>
                <w:noProof/>
              </w:rPr>
              <w:t>Volver a comprobar el estado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346F6" w14:textId="6FD57C2B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92" w:history="1">
            <w:r w:rsidRPr="009E5DE0">
              <w:rPr>
                <w:rStyle w:val="Hipervnculo"/>
                <w:noProof/>
              </w:rPr>
              <w:t>Ejercicio 3.4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61D1E" w14:textId="4057C1F7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93" w:history="1">
            <w:r w:rsidRPr="009E5DE0">
              <w:rPr>
                <w:rStyle w:val="Hipervnculo"/>
                <w:noProof/>
              </w:rPr>
              <w:t>Eliminar la última línea del fichero indice.txt y guardarlo.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7C1E5" w14:textId="3134FBEB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94" w:history="1">
            <w:r w:rsidRPr="009E5DE0">
              <w:rPr>
                <w:rStyle w:val="Hipervnculo"/>
                <w:noProof/>
              </w:rPr>
              <w:t>Eliminar el fichero capitulos/capitulo3.txt.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6384D" w14:textId="2127953F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95" w:history="1">
            <w:r w:rsidRPr="009E5DE0">
              <w:rPr>
                <w:rStyle w:val="Hipervnculo"/>
                <w:noProof/>
              </w:rPr>
              <w:t>Añadir los cambios a la zona de intercambio temporal y hacer un commit con el mensaje “</w:t>
            </w:r>
            <w:r w:rsidRPr="009E5DE0">
              <w:rPr>
                <w:rStyle w:val="Hipervnculo"/>
                <w:i/>
                <w:iCs/>
                <w:noProof/>
              </w:rPr>
              <w:t>Borrado accidental.</w:t>
            </w:r>
            <w:r w:rsidRPr="009E5DE0">
              <w:rPr>
                <w:rStyle w:val="Hipervnculo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A87BD" w14:textId="2875E83E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96" w:history="1">
            <w:r w:rsidRPr="009E5DE0">
              <w:rPr>
                <w:rStyle w:val="Hipervnculo"/>
                <w:noProof/>
              </w:rPr>
              <w:t>Comprobar el historial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6261E" w14:textId="217BFE70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97" w:history="1">
            <w:r w:rsidRPr="009E5DE0">
              <w:rPr>
                <w:rStyle w:val="Hipervnculo"/>
                <w:noProof/>
              </w:rPr>
              <w:t>Deshacer el último commit pero mantener los cambios anteriores en el directorio de trabajo y la zona de intercambio temporal.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1192D" w14:textId="2E421DB6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98" w:history="1">
            <w:r w:rsidRPr="009E5DE0">
              <w:rPr>
                <w:rStyle w:val="Hipervnculo"/>
                <w:noProof/>
              </w:rPr>
              <w:t>Comprobar el historial y el estado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FA9BD" w14:textId="31ECEDF6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099" w:history="1">
            <w:r w:rsidRPr="009E5DE0">
              <w:rPr>
                <w:rStyle w:val="Hipervnculo"/>
                <w:noProof/>
              </w:rPr>
              <w:t>Volver a hacer el commit con el mismo mensaje de antes.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FA20E" w14:textId="4CC384A5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00" w:history="1">
            <w:r w:rsidRPr="009E5DE0">
              <w:rPr>
                <w:rStyle w:val="Hipervnculo"/>
                <w:noProof/>
              </w:rPr>
              <w:t>Deshacer el último commit y los cambios anteriores del directorio de trabajo volviendo a la versión anterior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8F096" w14:textId="23E7C8DC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01" w:history="1">
            <w:r w:rsidRPr="009E5DE0">
              <w:rPr>
                <w:rStyle w:val="Hipervnculo"/>
                <w:noProof/>
              </w:rPr>
              <w:t>Comprobar de nuevo el historial y el estado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2B449" w14:textId="4AECD3E3" w:rsidR="00557484" w:rsidRDefault="0055748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02" w:history="1">
            <w:r w:rsidRPr="009E5DE0">
              <w:rPr>
                <w:rStyle w:val="Hipervnculo"/>
                <w:noProof/>
              </w:rPr>
              <w:t>4. Gestión de 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B2FDC" w14:textId="0BA3124B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03" w:history="1">
            <w:r w:rsidRPr="009E5DE0">
              <w:rPr>
                <w:rStyle w:val="Hipervnculo"/>
                <w:noProof/>
              </w:rPr>
              <w:t>Ejercicio 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7CE82" w14:textId="74B9E94B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04" w:history="1">
            <w:r w:rsidRPr="009E5DE0">
              <w:rPr>
                <w:rStyle w:val="Hipervnculo"/>
                <w:noProof/>
              </w:rPr>
              <w:t>Crear una nueva rama bibliografia y mostrar las ramas del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A24ED" w14:textId="45F215D3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05" w:history="1">
            <w:r w:rsidRPr="009E5DE0">
              <w:rPr>
                <w:rStyle w:val="Hipervnculo"/>
                <w:noProof/>
              </w:rPr>
              <w:t>Ejercicio 4.2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74775" w14:textId="6185C125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06" w:history="1">
            <w:r w:rsidRPr="009E5DE0">
              <w:rPr>
                <w:rStyle w:val="Hipervnculo"/>
                <w:noProof/>
              </w:rPr>
              <w:t>Crear el fichero capitulos/capitulo4.txt y añadir el texto siguiente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CFF30" w14:textId="7F313433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07" w:history="1">
            <w:r w:rsidRPr="009E5DE0">
              <w:rPr>
                <w:rStyle w:val="Hipervnculo"/>
                <w:noProof/>
              </w:rPr>
              <w:t>Añadir los cambios a la zona de intercambio temporal.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6AA4E" w14:textId="7F5C7BCC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08" w:history="1">
            <w:r w:rsidRPr="009E5DE0">
              <w:rPr>
                <w:rStyle w:val="Hipervnculo"/>
                <w:noProof/>
              </w:rPr>
              <w:t>Hacer un commit con el mensaje “</w:t>
            </w:r>
            <w:r w:rsidRPr="009E5DE0">
              <w:rPr>
                <w:rStyle w:val="Hipervnculo"/>
                <w:i/>
                <w:iCs/>
                <w:noProof/>
              </w:rPr>
              <w:t>Añadido capítulo 4.</w:t>
            </w:r>
            <w:r w:rsidRPr="009E5DE0">
              <w:rPr>
                <w:rStyle w:val="Hipervnculo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05251" w14:textId="7CB6CF39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09" w:history="1">
            <w:r w:rsidRPr="009E5DE0">
              <w:rPr>
                <w:rStyle w:val="Hipervnculo"/>
                <w:noProof/>
              </w:rPr>
              <w:t>Mostrar la historia del repositorio incluyendo todas las ramas.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2E16B" w14:textId="77368CD6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10" w:history="1">
            <w:r w:rsidRPr="009E5DE0">
              <w:rPr>
                <w:rStyle w:val="Hipervnculo"/>
                <w:noProof/>
              </w:rPr>
              <w:t>Ejercicio 4.3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E803D" w14:textId="7B40F185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11" w:history="1">
            <w:r w:rsidRPr="009E5DE0">
              <w:rPr>
                <w:rStyle w:val="Hipervnculo"/>
                <w:noProof/>
              </w:rPr>
              <w:t>Cambiar a la rama bibliografia.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A911B" w14:textId="61C295A4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12" w:history="1">
            <w:r w:rsidRPr="009E5DE0">
              <w:rPr>
                <w:rStyle w:val="Hipervnculo"/>
                <w:noProof/>
              </w:rPr>
              <w:t>Crear el fichero bibliografia.txt y añadir la siguiente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96B3" w14:textId="1C57BD47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13" w:history="1">
            <w:r w:rsidRPr="009E5DE0">
              <w:rPr>
                <w:rStyle w:val="Hipervnculo"/>
                <w:noProof/>
              </w:rPr>
              <w:t>Añadir los cambios a la zona de intercambio temporal.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AF4FF" w14:textId="73CE5567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14" w:history="1">
            <w:r w:rsidRPr="009E5DE0">
              <w:rPr>
                <w:rStyle w:val="Hipervnculo"/>
                <w:noProof/>
              </w:rPr>
              <w:t>Hacer un commit con el mensaje “</w:t>
            </w:r>
            <w:r w:rsidRPr="009E5DE0">
              <w:rPr>
                <w:rStyle w:val="Hipervnculo"/>
                <w:i/>
                <w:iCs/>
                <w:noProof/>
              </w:rPr>
              <w:t>Añadida primera referencia bibliográfica.</w:t>
            </w:r>
            <w:r w:rsidRPr="009E5DE0">
              <w:rPr>
                <w:rStyle w:val="Hipervnculo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5954F" w14:textId="55E92138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15" w:history="1">
            <w:r w:rsidRPr="009E5DE0">
              <w:rPr>
                <w:rStyle w:val="Hipervnculo"/>
                <w:noProof/>
              </w:rPr>
              <w:t>Mostrar la historia del repositorio incluyendo todas las ramas.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DB3CA" w14:textId="4C278C10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16" w:history="1">
            <w:r w:rsidRPr="009E5DE0">
              <w:rPr>
                <w:rStyle w:val="Hipervnculo"/>
                <w:noProof/>
              </w:rPr>
              <w:t>Ejercicio 4.4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74025" w14:textId="228FBD12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17" w:history="1">
            <w:r w:rsidRPr="009E5DE0">
              <w:rPr>
                <w:rStyle w:val="Hipervnculo"/>
                <w:noProof/>
              </w:rPr>
              <w:t>Fusionar la rama bibliografia con la rama master.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4BDB6" w14:textId="7D619BCB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18" w:history="1">
            <w:r w:rsidRPr="009E5DE0">
              <w:rPr>
                <w:rStyle w:val="Hipervnculo"/>
                <w:noProof/>
              </w:rPr>
              <w:t>Mostrar la historia del repositorio incluyendo todas las ramas.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EA2AC" w14:textId="123B4A68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19" w:history="1">
            <w:r w:rsidRPr="009E5DE0">
              <w:rPr>
                <w:rStyle w:val="Hipervnculo"/>
                <w:noProof/>
              </w:rPr>
              <w:t>Eliminar la rama bibliografia.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352C2" w14:textId="7450E9E9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20" w:history="1">
            <w:r w:rsidRPr="009E5DE0">
              <w:rPr>
                <w:rStyle w:val="Hipervnculo"/>
                <w:noProof/>
              </w:rPr>
              <w:t>Mostrar de nuevo la historia del repositorio incluyendo todas las ramas.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AD81B" w14:textId="7F47A4B7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21" w:history="1">
            <w:r w:rsidRPr="009E5DE0">
              <w:rPr>
                <w:rStyle w:val="Hipervnculo"/>
                <w:noProof/>
              </w:rPr>
              <w:t>Ejercicio 4.5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178ED" w14:textId="28462A7E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22" w:history="1">
            <w:r w:rsidRPr="009E5DE0">
              <w:rPr>
                <w:rStyle w:val="Hipervnculo"/>
                <w:noProof/>
              </w:rPr>
              <w:t>Cambiar el fichero bibliografia.txt para que contenga las siguientes referencias: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8CBFA" w14:textId="6B3BDC16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23" w:history="1">
            <w:r w:rsidRPr="009E5DE0">
              <w:rPr>
                <w:rStyle w:val="Hipervnculo"/>
                <w:noProof/>
              </w:rPr>
              <w:t>Añadir los cambios a la zona de intercambio temporal y hacer un commit con el mensaje “Añadida nueva referencia bibliográfica.”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61248" w14:textId="6223EE60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24" w:history="1">
            <w:r w:rsidRPr="009E5DE0">
              <w:rPr>
                <w:rStyle w:val="Hipervnculo"/>
                <w:noProof/>
              </w:rPr>
              <w:t>Cambiar a la rama master.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8338B" w14:textId="29000434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25" w:history="1">
            <w:r w:rsidRPr="009E5DE0">
              <w:rPr>
                <w:rStyle w:val="Hipervnculo"/>
                <w:noProof/>
              </w:rPr>
              <w:t>Cambiar el fichero bibliografia.txt para que contenga las siguientes referencias: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E17BC" w14:textId="2CEFC98B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26" w:history="1">
            <w:r w:rsidRPr="009E5DE0">
              <w:rPr>
                <w:rStyle w:val="Hipervnculo"/>
                <w:noProof/>
              </w:rPr>
              <w:t>Añadir los cambios a la zona de intercambio temporal y hacer un commit con el mensaje “Añadida nueva referencia bibliográfica.”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18900" w14:textId="3D7A7FEA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27" w:history="1">
            <w:r w:rsidRPr="009E5DE0">
              <w:rPr>
                <w:rStyle w:val="Hipervnculo"/>
                <w:noProof/>
              </w:rPr>
              <w:t>Fusionar la rama bibliografia con la rama master.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188A8" w14:textId="0F0F964C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28" w:history="1">
            <w:r w:rsidRPr="009E5DE0">
              <w:rPr>
                <w:rStyle w:val="Hipervnculo"/>
                <w:noProof/>
              </w:rPr>
              <w:t>Resolver el conflicto dejando el fichero bibliografia.txt con las referencias: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4960E" w14:textId="477FA448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29" w:history="1">
            <w:r w:rsidRPr="009E5DE0">
              <w:rPr>
                <w:rStyle w:val="Hipervnculo"/>
                <w:noProof/>
              </w:rPr>
              <w:t>Añadir los cambios a la zona de intercambio temporal y hacer un commit con el mensaje “</w:t>
            </w:r>
            <w:r w:rsidRPr="009E5DE0">
              <w:rPr>
                <w:rStyle w:val="Hipervnculo"/>
                <w:i/>
                <w:iCs/>
                <w:noProof/>
              </w:rPr>
              <w:t>Resuelto conflicto de bibliografía.</w:t>
            </w:r>
            <w:r w:rsidRPr="009E5DE0">
              <w:rPr>
                <w:rStyle w:val="Hipervnculo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D8F32" w14:textId="30B43E65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30" w:history="1">
            <w:r w:rsidRPr="009E5DE0">
              <w:rPr>
                <w:rStyle w:val="Hipervnculo"/>
                <w:noProof/>
              </w:rPr>
              <w:t>Mostrar la historia del repositorio incluyendo todas las ramas.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B5198" w14:textId="2C74734A" w:rsidR="00557484" w:rsidRDefault="0055748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31" w:history="1">
            <w:r w:rsidRPr="009E5DE0">
              <w:rPr>
                <w:rStyle w:val="Hipervnculo"/>
                <w:b/>
                <w:bCs/>
                <w:noProof/>
              </w:rPr>
              <w:t>5. Ejercicios de repositorios remotos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62BA8" w14:textId="28E4FE86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32" w:history="1">
            <w:r w:rsidRPr="009E5DE0">
              <w:rPr>
                <w:rStyle w:val="Hipervnculo"/>
                <w:noProof/>
              </w:rPr>
              <w:t>Ejercicio 5.1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5940A" w14:textId="06F62168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33" w:history="1">
            <w:r w:rsidRPr="009E5DE0">
              <w:rPr>
                <w:rStyle w:val="Hipervnculo"/>
                <w:noProof/>
              </w:rPr>
              <w:t>Crear una cuenta en GitHub, o utilizar una que ya tengas. Identificador de usuario.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D0C77" w14:textId="72EA2DFE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34" w:history="1">
            <w:r w:rsidRPr="009E5DE0">
              <w:rPr>
                <w:rStyle w:val="Hipervnculo"/>
                <w:noProof/>
              </w:rPr>
              <w:t>Crear un nuevo repositorio público en GitHub con el nombre libro-git.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3F9FC" w14:textId="3EBB1ABE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35" w:history="1">
            <w:r w:rsidRPr="009E5DE0">
              <w:rPr>
                <w:rStyle w:val="Hipervnculo"/>
                <w:noProof/>
              </w:rPr>
              <w:t>Mostrar los repositorios en GitHub.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A20B3" w14:textId="655EF97B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36" w:history="1">
            <w:r w:rsidRPr="009E5DE0">
              <w:rPr>
                <w:rStyle w:val="Hipervnculo"/>
                <w:noProof/>
              </w:rPr>
              <w:t>Mostrar todos los repositorios remotos configurados en local.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538F0" w14:textId="183B1C58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37" w:history="1">
            <w:r w:rsidRPr="009E5DE0">
              <w:rPr>
                <w:rStyle w:val="Hipervnculo"/>
                <w:noProof/>
              </w:rPr>
              <w:t>Ejercicio 5.1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614B8" w14:textId="5A6EAD06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38" w:history="1">
            <w:r w:rsidRPr="009E5DE0">
              <w:rPr>
                <w:rStyle w:val="Hipervnculo"/>
                <w:noProof/>
              </w:rPr>
              <w:t>Crear un nuevo repositorio público en GitHub con el nombre libro-git.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5C642" w14:textId="43F73D4E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39" w:history="1">
            <w:r w:rsidRPr="009E5DE0">
              <w:rPr>
                <w:rStyle w:val="Hipervnculo"/>
                <w:noProof/>
              </w:rPr>
              <w:t>Añadirlo al repositorio local del libro.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3D612" w14:textId="01B55F19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40" w:history="1">
            <w:r w:rsidRPr="009E5DE0">
              <w:rPr>
                <w:rStyle w:val="Hipervnculo"/>
                <w:noProof/>
              </w:rPr>
              <w:t>Mostrar todos los repositorios remotos configurados.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879BD" w14:textId="013EB8DE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41" w:history="1">
            <w:r w:rsidRPr="009E5DE0">
              <w:rPr>
                <w:rStyle w:val="Hipervnculo"/>
                <w:noProof/>
              </w:rPr>
              <w:t>Ejercicio 5.2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2EB41" w14:textId="5E7D03DB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42" w:history="1">
            <w:r w:rsidRPr="009E5DE0">
              <w:rPr>
                <w:rStyle w:val="Hipervnculo"/>
                <w:noProof/>
              </w:rPr>
              <w:t>Añadir los cambios del repositorio local al repositorio remoto de GitHub.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7DACE" w14:textId="7D02F73D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43" w:history="1">
            <w:r w:rsidRPr="009E5DE0">
              <w:rPr>
                <w:rStyle w:val="Hipervnculo"/>
                <w:noProof/>
              </w:rPr>
              <w:t>Acceder a GitHub y comprobar que se han subido los cambios mostrando el historial de versiones.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1F889" w14:textId="594CE5A3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44" w:history="1">
            <w:r w:rsidRPr="009E5DE0">
              <w:rPr>
                <w:rStyle w:val="Hipervnculo"/>
                <w:noProof/>
              </w:rPr>
              <w:t>Ejercicio 5.3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88897" w14:textId="41715645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45" w:history="1">
            <w:r w:rsidRPr="009E5DE0">
              <w:rPr>
                <w:rStyle w:val="Hipervnculo"/>
                <w:noProof/>
              </w:rPr>
              <w:t>Colaborar en el repositorio remoto Chesarina/libro-git de otro usuario.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D0D7B" w14:textId="1C70095E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46" w:history="1">
            <w:r w:rsidRPr="009E5DE0">
              <w:rPr>
                <w:rStyle w:val="Hipervnculo"/>
                <w:noProof/>
              </w:rPr>
              <w:t>Clonar su repositorio libro-git.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AEEA4" w14:textId="3425EA30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47" w:history="1">
            <w:r w:rsidRPr="009E5DE0">
              <w:rPr>
                <w:rStyle w:val="Hipervnculo"/>
                <w:noProof/>
              </w:rPr>
              <w:t>Añadir el fichero autores.txt que contenga el nombre del usuario y su correo electrónico.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1E3F0" w14:textId="6F5D3BEA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48" w:history="1">
            <w:r w:rsidRPr="009E5DE0">
              <w:rPr>
                <w:rStyle w:val="Hipervnculo"/>
                <w:noProof/>
              </w:rPr>
              <w:t>Añadir los cambios a la zona de intercambio temporal.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270A3" w14:textId="62FF60F9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49" w:history="1">
            <w:r w:rsidRPr="009E5DE0">
              <w:rPr>
                <w:rStyle w:val="Hipervnculo"/>
                <w:noProof/>
              </w:rPr>
              <w:t>Hacer un commit con el mensaje “</w:t>
            </w:r>
            <w:r w:rsidRPr="009E5DE0">
              <w:rPr>
                <w:rStyle w:val="Hipervnculo"/>
                <w:i/>
                <w:iCs/>
                <w:noProof/>
              </w:rPr>
              <w:t>Añadido autor.</w:t>
            </w:r>
            <w:r w:rsidRPr="009E5DE0">
              <w:rPr>
                <w:rStyle w:val="Hipervnculo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80032" w14:textId="55039F5B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50" w:history="1">
            <w:r w:rsidRPr="009E5DE0">
              <w:rPr>
                <w:rStyle w:val="Hipervnculo"/>
                <w:noProof/>
              </w:rPr>
              <w:t>Subir los cambios al repositorio remoto.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C55FB" w14:textId="701DA477" w:rsidR="00557484" w:rsidRDefault="0055748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51" w:history="1">
            <w:r w:rsidRPr="009E5DE0">
              <w:rPr>
                <w:rStyle w:val="Hipervnculo"/>
                <w:noProof/>
              </w:rPr>
              <w:t>Ejercicio 5.4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B5387" w14:textId="4BA7F755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52" w:history="1">
            <w:r w:rsidRPr="009E5DE0">
              <w:rPr>
                <w:rStyle w:val="Hipervnculo"/>
                <w:noProof/>
              </w:rPr>
              <w:t>Hacer una bifurcación del repositorio remoto Chesarina/libro-git en GitHub.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0379D" w14:textId="72B71D35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53" w:history="1">
            <w:r w:rsidRPr="009E5DE0">
              <w:rPr>
                <w:rStyle w:val="Hipervnculo"/>
                <w:noProof/>
              </w:rPr>
              <w:t>Clonar el repositorio creado en la cuenta de GitHub del usuario.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24626" w14:textId="7363C42D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54" w:history="1">
            <w:r w:rsidRPr="009E5DE0">
              <w:rPr>
                <w:rStyle w:val="Hipervnculo"/>
                <w:noProof/>
              </w:rPr>
              <w:t>Crear una nueva rama autoria y activarla.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9D78C" w14:textId="5A297863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55" w:history="1">
            <w:r w:rsidRPr="009E5DE0">
              <w:rPr>
                <w:rStyle w:val="Hipervnculo"/>
                <w:noProof/>
              </w:rPr>
              <w:t>Añadir el nombre del usuario y su correo al fichero autores.txt.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F1B74" w14:textId="00081F43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56" w:history="1">
            <w:r w:rsidRPr="009E5DE0">
              <w:rPr>
                <w:rStyle w:val="Hipervnculo"/>
                <w:noProof/>
              </w:rPr>
              <w:t>Añadir los cambios a la zona de intercambio temporal.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D2C3F" w14:textId="79587CBE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57" w:history="1">
            <w:r w:rsidRPr="009E5DE0">
              <w:rPr>
                <w:rStyle w:val="Hipervnculo"/>
                <w:noProof/>
              </w:rPr>
              <w:t>Hacer un commit con el mensaje “Añadido nuevo autor.”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75783" w14:textId="3D1F4AE4" w:rsidR="00557484" w:rsidRDefault="0055748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3158" w:history="1">
            <w:r w:rsidRPr="009E5DE0">
              <w:rPr>
                <w:rStyle w:val="Hipervnculo"/>
                <w:noProof/>
              </w:rPr>
              <w:t>Subir los cambios de la rama autoria al repositorio remoto en GitHub.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64512" w14:textId="17F46BC2" w:rsidR="0024434D" w:rsidRDefault="0024434D">
          <w:r>
            <w:rPr>
              <w:b/>
              <w:bCs/>
            </w:rPr>
            <w:fldChar w:fldCharType="end"/>
          </w:r>
        </w:p>
      </w:sdtContent>
    </w:sdt>
    <w:p w14:paraId="0BBB92C6" w14:textId="77777777" w:rsidR="00BE10D7" w:rsidRDefault="00BE10D7" w:rsidP="00F72418">
      <w:pPr>
        <w:tabs>
          <w:tab w:val="left" w:pos="2026"/>
        </w:tabs>
      </w:pPr>
    </w:p>
    <w:p w14:paraId="35FA5D0B" w14:textId="77777777" w:rsidR="00BE10D7" w:rsidRDefault="00BE10D7" w:rsidP="00F72418">
      <w:pPr>
        <w:tabs>
          <w:tab w:val="left" w:pos="2026"/>
        </w:tabs>
      </w:pPr>
    </w:p>
    <w:p w14:paraId="60D041CA" w14:textId="77777777" w:rsidR="00DD35CA" w:rsidRDefault="00DD35CA" w:rsidP="00F72418">
      <w:pPr>
        <w:tabs>
          <w:tab w:val="left" w:pos="2026"/>
        </w:tabs>
      </w:pPr>
    </w:p>
    <w:p w14:paraId="3078D792" w14:textId="77777777" w:rsidR="00DD35CA" w:rsidRDefault="00DD35CA" w:rsidP="00F72418">
      <w:pPr>
        <w:tabs>
          <w:tab w:val="left" w:pos="2026"/>
        </w:tabs>
      </w:pPr>
    </w:p>
    <w:p w14:paraId="26F2D92D" w14:textId="77777777" w:rsidR="00DD35CA" w:rsidRDefault="00DD35CA" w:rsidP="00F72418">
      <w:pPr>
        <w:tabs>
          <w:tab w:val="left" w:pos="2026"/>
        </w:tabs>
      </w:pPr>
    </w:p>
    <w:p w14:paraId="4D8264B8" w14:textId="77777777" w:rsidR="00DD35CA" w:rsidRDefault="00DD35CA" w:rsidP="00F72418">
      <w:pPr>
        <w:tabs>
          <w:tab w:val="left" w:pos="2026"/>
        </w:tabs>
      </w:pPr>
    </w:p>
    <w:p w14:paraId="1E5ECABA" w14:textId="77777777" w:rsidR="00DD35CA" w:rsidRDefault="00DD35CA" w:rsidP="00F72418">
      <w:pPr>
        <w:tabs>
          <w:tab w:val="left" w:pos="2026"/>
        </w:tabs>
      </w:pPr>
    </w:p>
    <w:p w14:paraId="3593F9EB" w14:textId="77777777" w:rsidR="00DD35CA" w:rsidRDefault="00DD35CA" w:rsidP="00F72418">
      <w:pPr>
        <w:tabs>
          <w:tab w:val="left" w:pos="2026"/>
        </w:tabs>
      </w:pPr>
    </w:p>
    <w:p w14:paraId="08E776A1" w14:textId="77777777" w:rsidR="00DD35CA" w:rsidRDefault="00DD35CA" w:rsidP="00F72418">
      <w:pPr>
        <w:tabs>
          <w:tab w:val="left" w:pos="2026"/>
        </w:tabs>
      </w:pPr>
    </w:p>
    <w:p w14:paraId="32BEB231" w14:textId="77777777" w:rsidR="00DD35CA" w:rsidRDefault="00DD35CA" w:rsidP="00F72418">
      <w:pPr>
        <w:tabs>
          <w:tab w:val="left" w:pos="2026"/>
        </w:tabs>
      </w:pPr>
    </w:p>
    <w:p w14:paraId="58C6C203" w14:textId="77777777" w:rsidR="00DD35CA" w:rsidRDefault="00DD35CA" w:rsidP="00F72418">
      <w:pPr>
        <w:tabs>
          <w:tab w:val="left" w:pos="2026"/>
        </w:tabs>
      </w:pPr>
    </w:p>
    <w:p w14:paraId="5C0DE07A" w14:textId="77777777" w:rsidR="00DD35CA" w:rsidRDefault="00DD35CA" w:rsidP="00F72418">
      <w:pPr>
        <w:tabs>
          <w:tab w:val="left" w:pos="2026"/>
        </w:tabs>
      </w:pPr>
    </w:p>
    <w:p w14:paraId="2F5E41ED" w14:textId="77777777" w:rsidR="00DD35CA" w:rsidRPr="002E426C" w:rsidRDefault="00DD35CA" w:rsidP="002E426C">
      <w:pPr>
        <w:pStyle w:val="Ttulo1"/>
      </w:pPr>
      <w:bookmarkStart w:id="2" w:name="_Toc218883019"/>
      <w:r w:rsidRPr="002E426C">
        <w:t>GIT HUB</w:t>
      </w:r>
      <w:bookmarkEnd w:id="2"/>
    </w:p>
    <w:p w14:paraId="4E13E894" w14:textId="77777777" w:rsidR="005717CB" w:rsidRDefault="005717CB" w:rsidP="005717CB">
      <w:pPr>
        <w:jc w:val="both"/>
        <w:rPr>
          <w:b/>
          <w:bCs/>
          <w:noProof/>
          <w:sz w:val="28"/>
          <w:szCs w:val="28"/>
        </w:rPr>
      </w:pPr>
    </w:p>
    <w:p w14:paraId="6CCE5A8B" w14:textId="77777777" w:rsidR="005717CB" w:rsidRDefault="005717CB" w:rsidP="005717CB">
      <w:pPr>
        <w:jc w:val="both"/>
        <w:rPr>
          <w:b/>
          <w:bCs/>
          <w:sz w:val="28"/>
          <w:szCs w:val="28"/>
        </w:rPr>
      </w:pPr>
    </w:p>
    <w:p w14:paraId="43746C19" w14:textId="77777777" w:rsidR="005717CB" w:rsidRDefault="005717CB" w:rsidP="005717CB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E34C50B" wp14:editId="76FD1B0C">
            <wp:extent cx="5400040" cy="336423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E09C" w14:textId="77777777" w:rsidR="005717CB" w:rsidRDefault="005717CB" w:rsidP="005717CB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9176DDF" wp14:editId="52DECC51">
            <wp:extent cx="5400040" cy="514032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48512421" wp14:editId="6BE3E49F">
            <wp:extent cx="5400040" cy="16871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20C6916A" wp14:editId="7CC5477A">
            <wp:extent cx="5400040" cy="10096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37540776" wp14:editId="2DAF0253">
            <wp:extent cx="5400040" cy="5384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9F3B" w14:textId="40F07624" w:rsidR="005717CB" w:rsidRDefault="005717CB" w:rsidP="005717C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 error porque esta </w:t>
      </w:r>
      <w:proofErr w:type="spellStart"/>
      <w:r>
        <w:rPr>
          <w:b/>
          <w:bCs/>
          <w:sz w:val="28"/>
          <w:szCs w:val="28"/>
        </w:rPr>
        <w:t>vacio</w:t>
      </w:r>
      <w:proofErr w:type="spellEnd"/>
    </w:p>
    <w:p w14:paraId="30DE5C60" w14:textId="77777777" w:rsidR="009615CF" w:rsidRDefault="009615CF" w:rsidP="002E426C">
      <w:pPr>
        <w:pStyle w:val="Ttulo1"/>
      </w:pPr>
      <w:bookmarkStart w:id="3" w:name="_Toc218883020"/>
      <w:r>
        <w:lastRenderedPageBreak/>
        <w:t xml:space="preserve">1 </w:t>
      </w:r>
      <w:proofErr w:type="gramStart"/>
      <w:r>
        <w:t>Creación</w:t>
      </w:r>
      <w:proofErr w:type="gramEnd"/>
      <w:r>
        <w:t xml:space="preserve"> y actualización de repositorios</w:t>
      </w:r>
      <w:bookmarkEnd w:id="3"/>
    </w:p>
    <w:p w14:paraId="5D8A9E39" w14:textId="5DB4E048" w:rsidR="009615CF" w:rsidRDefault="009615CF" w:rsidP="002E426C">
      <w:pPr>
        <w:pStyle w:val="Ttulo2"/>
      </w:pPr>
      <w:bookmarkStart w:id="4" w:name="_Toc218883021"/>
      <w:r>
        <w:t>Ejercicio 1.1</w:t>
      </w:r>
      <w:bookmarkEnd w:id="4"/>
    </w:p>
    <w:p w14:paraId="7F0D06B0" w14:textId="31C69AA7" w:rsidR="009615CF" w:rsidRDefault="009615CF" w:rsidP="009615CF">
      <w:pPr>
        <w:pStyle w:val="NormalWeb"/>
        <w:rPr>
          <w:color w:val="000000"/>
          <w:sz w:val="27"/>
          <w:szCs w:val="27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B27D74E" wp14:editId="4AFF5072">
            <wp:extent cx="5400040" cy="51092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D842" w14:textId="14D0488E" w:rsidR="009615CF" w:rsidRDefault="009615CF" w:rsidP="002E426C">
      <w:pPr>
        <w:pStyle w:val="Ttulo3"/>
      </w:pPr>
      <w:bookmarkStart w:id="5" w:name="_Toc218883022"/>
      <w:r>
        <w:t>Crear un repositorio nuevo con el nombre libro y mostrar su contenido.</w:t>
      </w:r>
      <w:bookmarkEnd w:id="5"/>
    </w:p>
    <w:p w14:paraId="157C1A73" w14:textId="550F5D5B" w:rsidR="009615CF" w:rsidRDefault="009615CF" w:rsidP="009615CF">
      <w:pPr>
        <w:pStyle w:val="NormalWeb"/>
        <w:rPr>
          <w:color w:val="000000"/>
          <w:sz w:val="27"/>
          <w:szCs w:val="27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97D5303" wp14:editId="4E6D230C">
            <wp:extent cx="5400040" cy="13227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36DD" w14:textId="77777777" w:rsidR="009615CF" w:rsidRDefault="009615CF" w:rsidP="002E426C">
      <w:pPr>
        <w:pStyle w:val="Ttulo2"/>
      </w:pPr>
      <w:bookmarkStart w:id="6" w:name="_Toc218883023"/>
      <w:r>
        <w:lastRenderedPageBreak/>
        <w:t>Ejercicio 1.2</w:t>
      </w:r>
      <w:bookmarkEnd w:id="6"/>
    </w:p>
    <w:p w14:paraId="52CAA2C9" w14:textId="77777777" w:rsidR="009615CF" w:rsidRDefault="009615CF" w:rsidP="002E426C">
      <w:pPr>
        <w:pStyle w:val="Ttulo3"/>
      </w:pPr>
      <w:bookmarkStart w:id="7" w:name="_Toc218883024"/>
      <w:r>
        <w:t>Comprobar el estado del repositorio.</w:t>
      </w:r>
      <w:bookmarkEnd w:id="7"/>
    </w:p>
    <w:p w14:paraId="42D3E571" w14:textId="77777777" w:rsidR="009615CF" w:rsidRDefault="009615CF" w:rsidP="002E426C">
      <w:pPr>
        <w:pStyle w:val="Ttulo3"/>
      </w:pPr>
      <w:bookmarkStart w:id="8" w:name="_Toc218883025"/>
      <w:r>
        <w:t>Crear un fichero indice.txt con el siguiente contenido:</w:t>
      </w:r>
      <w:bookmarkEnd w:id="8"/>
    </w:p>
    <w:p w14:paraId="5615F385" w14:textId="77777777" w:rsidR="009615CF" w:rsidRDefault="009615CF" w:rsidP="002E426C">
      <w:pPr>
        <w:pStyle w:val="Ttulo3"/>
      </w:pPr>
      <w:bookmarkStart w:id="9" w:name="_Toc218883026"/>
      <w:r>
        <w:t>Capítulo 1: Introducción a Git</w:t>
      </w:r>
      <w:bookmarkEnd w:id="9"/>
    </w:p>
    <w:p w14:paraId="232C1C7F" w14:textId="77777777" w:rsidR="009615CF" w:rsidRDefault="009615CF" w:rsidP="002E426C">
      <w:pPr>
        <w:pStyle w:val="Ttulo3"/>
      </w:pPr>
      <w:bookmarkStart w:id="10" w:name="_Toc218883027"/>
      <w:r>
        <w:t>Capítulo 2: Flujo de trabajo básico</w:t>
      </w:r>
      <w:bookmarkEnd w:id="10"/>
    </w:p>
    <w:p w14:paraId="6E4DEC2E" w14:textId="21082040" w:rsidR="009615CF" w:rsidRDefault="009615CF" w:rsidP="002E426C">
      <w:pPr>
        <w:pStyle w:val="Ttulo3"/>
      </w:pPr>
      <w:bookmarkStart w:id="11" w:name="_Toc218883028"/>
      <w:r>
        <w:t>Capítulo 3: Repositorios remotos</w:t>
      </w:r>
      <w:bookmarkEnd w:id="11"/>
    </w:p>
    <w:p w14:paraId="4FC9F61D" w14:textId="3C1E5CD6" w:rsidR="009615CF" w:rsidRDefault="009615CF" w:rsidP="002E426C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4A3E0A4B" wp14:editId="44362BE3">
            <wp:extent cx="5400040" cy="23050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43CC" w14:textId="1A437CB7" w:rsidR="009615CF" w:rsidRDefault="009615CF" w:rsidP="002E426C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2A142E0D" wp14:editId="5F6C7021">
            <wp:extent cx="5400040" cy="1005205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9BD2" w14:textId="6C6BEB43" w:rsidR="009615CF" w:rsidRDefault="009615CF" w:rsidP="002E426C">
      <w:pPr>
        <w:pStyle w:val="Ttulo3"/>
      </w:pPr>
      <w:bookmarkStart w:id="12" w:name="_Toc218883029"/>
      <w:r>
        <w:t>Comprobar de nuevo el estado del repositorio.</w:t>
      </w:r>
      <w:bookmarkEnd w:id="12"/>
    </w:p>
    <w:p w14:paraId="032D5B29" w14:textId="7E0EE412" w:rsidR="009615CF" w:rsidRDefault="009615CF" w:rsidP="002E426C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1C507EE1" wp14:editId="6AE0EA85">
            <wp:extent cx="5400040" cy="69088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8B8D" w14:textId="536440EA" w:rsidR="009615CF" w:rsidRDefault="009615CF" w:rsidP="002E426C">
      <w:pPr>
        <w:pStyle w:val="Ttulo3"/>
      </w:pPr>
      <w:bookmarkStart w:id="13" w:name="_Toc218883030"/>
      <w:r>
        <w:t>Añadir el fichero a la zona de intercambio temporal.</w:t>
      </w:r>
      <w:bookmarkEnd w:id="13"/>
    </w:p>
    <w:p w14:paraId="481B454C" w14:textId="593E4ADA" w:rsidR="009615CF" w:rsidRDefault="009615CF" w:rsidP="002E426C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45CA69A8" wp14:editId="2FA48977">
            <wp:extent cx="5400040" cy="6883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65E7" w14:textId="20203339" w:rsidR="009615CF" w:rsidRDefault="009615CF" w:rsidP="002E426C">
      <w:pPr>
        <w:pStyle w:val="Ttulo3"/>
      </w:pPr>
      <w:bookmarkStart w:id="14" w:name="_Toc218883031"/>
      <w:r>
        <w:t>Volver a comprobar una vez más el estado del repositorio.</w:t>
      </w:r>
      <w:bookmarkEnd w:id="14"/>
    </w:p>
    <w:p w14:paraId="0E59DEA9" w14:textId="68F23C86" w:rsidR="009615CF" w:rsidRDefault="009615CF" w:rsidP="002E426C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3008E1B5" wp14:editId="70381643">
            <wp:extent cx="5400040" cy="1461135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2D1A" w14:textId="11D2D018" w:rsidR="00B44A21" w:rsidRDefault="00B44A21" w:rsidP="005717CB">
      <w:pPr>
        <w:jc w:val="both"/>
        <w:rPr>
          <w:b/>
          <w:bCs/>
          <w:sz w:val="28"/>
          <w:szCs w:val="28"/>
        </w:rPr>
      </w:pPr>
    </w:p>
    <w:p w14:paraId="2DB81EED" w14:textId="77777777" w:rsidR="00B44A21" w:rsidRPr="009615CF" w:rsidRDefault="00B44A21" w:rsidP="00B44A21">
      <w:pPr>
        <w:jc w:val="both"/>
        <w:rPr>
          <w:b/>
          <w:bCs/>
          <w:u w:val="single"/>
        </w:rPr>
      </w:pPr>
    </w:p>
    <w:p w14:paraId="0B8728D1" w14:textId="77777777" w:rsidR="00B44A21" w:rsidRPr="0097400D" w:rsidRDefault="00B44A21" w:rsidP="002E426C">
      <w:pPr>
        <w:pStyle w:val="Ttulo2"/>
      </w:pPr>
      <w:bookmarkStart w:id="15" w:name="_Toc218883032"/>
      <w:r w:rsidRPr="0097400D">
        <w:t xml:space="preserve">Ejercicio </w:t>
      </w:r>
      <w:r>
        <w:t>1.3</w:t>
      </w:r>
      <w:bookmarkEnd w:id="15"/>
    </w:p>
    <w:p w14:paraId="5B358EAD" w14:textId="5B441A95" w:rsidR="00B44A21" w:rsidRPr="0097400D" w:rsidRDefault="00B44A21" w:rsidP="002E426C">
      <w:pPr>
        <w:pStyle w:val="Ttulo3"/>
      </w:pPr>
      <w:bookmarkStart w:id="16" w:name="_Toc218883033"/>
      <w:r w:rsidRPr="0097400D">
        <w:t xml:space="preserve">Realizar un </w:t>
      </w:r>
      <w:proofErr w:type="spellStart"/>
      <w:r w:rsidRPr="0097400D">
        <w:t>commit</w:t>
      </w:r>
      <w:proofErr w:type="spellEnd"/>
      <w:r w:rsidRPr="0097400D">
        <w:t xml:space="preserve"> de los últimos cambios con el mensaje “Añadido índice del libro.” y ver el estado del repositorio.</w:t>
      </w:r>
      <w:bookmarkEnd w:id="16"/>
    </w:p>
    <w:p w14:paraId="30AF57E4" w14:textId="0FCEFDE0" w:rsidR="00B44A21" w:rsidRDefault="00823767" w:rsidP="002E426C">
      <w:pPr>
        <w:rPr>
          <w:b/>
          <w:bCs/>
        </w:rPr>
      </w:pPr>
      <w:r>
        <w:rPr>
          <w:noProof/>
        </w:rPr>
        <w:drawing>
          <wp:inline distT="0" distB="0" distL="0" distR="0" wp14:anchorId="09AA2CB8" wp14:editId="3C9D5265">
            <wp:extent cx="5400040" cy="494030"/>
            <wp:effectExtent l="0" t="0" r="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44EF" w14:textId="4096135C" w:rsidR="00823767" w:rsidRDefault="00823767" w:rsidP="002E426C">
      <w:r>
        <w:rPr>
          <w:noProof/>
        </w:rPr>
        <w:drawing>
          <wp:inline distT="0" distB="0" distL="0" distR="0" wp14:anchorId="7AFD9152" wp14:editId="4FA3B7E9">
            <wp:extent cx="5400040" cy="58737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64E">
        <w:rPr>
          <w:noProof/>
        </w:rPr>
        <w:drawing>
          <wp:inline distT="0" distB="0" distL="0" distR="0" wp14:anchorId="342DFCEB" wp14:editId="10B4C28B">
            <wp:extent cx="5400040" cy="1117600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64E">
        <w:rPr>
          <w:noProof/>
        </w:rPr>
        <w:drawing>
          <wp:inline distT="0" distB="0" distL="0" distR="0" wp14:anchorId="5871926E" wp14:editId="2D35B649">
            <wp:extent cx="5400040" cy="65341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A5E3" w14:textId="77777777" w:rsidR="00B44A21" w:rsidRPr="0097400D" w:rsidRDefault="00B44A21" w:rsidP="002E426C">
      <w:pPr>
        <w:pStyle w:val="Ttulo2"/>
      </w:pPr>
      <w:bookmarkStart w:id="17" w:name="_Toc218883034"/>
      <w:r w:rsidRPr="0097400D">
        <w:t xml:space="preserve">Ejercicio </w:t>
      </w:r>
      <w:r>
        <w:t>1.4</w:t>
      </w:r>
      <w:bookmarkEnd w:id="17"/>
    </w:p>
    <w:p w14:paraId="0CA7CA10" w14:textId="77777777" w:rsidR="00B44A21" w:rsidRPr="0097400D" w:rsidRDefault="00B44A21" w:rsidP="002E426C">
      <w:pPr>
        <w:pStyle w:val="Ttulo3"/>
      </w:pPr>
      <w:bookmarkStart w:id="18" w:name="_Toc218883035"/>
      <w:r w:rsidRPr="0097400D">
        <w:t>Cambiar el fichero indice.txt para que contenga lo siguiente:</w:t>
      </w:r>
      <w:bookmarkEnd w:id="18"/>
    </w:p>
    <w:p w14:paraId="1BFF7E10" w14:textId="6140D8EE" w:rsidR="00B44A21" w:rsidRPr="0024434D" w:rsidRDefault="00B44A21" w:rsidP="002E426C">
      <w:pPr>
        <w:pStyle w:val="Ttulo3"/>
        <w:rPr>
          <w:color w:val="auto"/>
        </w:rPr>
      </w:pPr>
      <w:bookmarkStart w:id="19" w:name="_Toc218883036"/>
      <w:r w:rsidRPr="0024434D">
        <w:rPr>
          <w:color w:val="auto"/>
        </w:rPr>
        <w:t>Capítulo 1: Introducción a Git</w:t>
      </w:r>
      <w:bookmarkEnd w:id="19"/>
    </w:p>
    <w:p w14:paraId="3393F2C5" w14:textId="77777777" w:rsidR="00B44A21" w:rsidRPr="0024434D" w:rsidRDefault="00B44A21" w:rsidP="002E426C">
      <w:pPr>
        <w:pStyle w:val="Ttulo3"/>
        <w:rPr>
          <w:color w:val="auto"/>
        </w:rPr>
      </w:pPr>
      <w:bookmarkStart w:id="20" w:name="_Toc218883037"/>
      <w:r w:rsidRPr="0024434D">
        <w:rPr>
          <w:color w:val="auto"/>
        </w:rPr>
        <w:t>Capítulo 2: Flujo de trabajo básico</w:t>
      </w:r>
      <w:bookmarkEnd w:id="20"/>
    </w:p>
    <w:p w14:paraId="4DD549EE" w14:textId="77777777" w:rsidR="00B44A21" w:rsidRPr="0024434D" w:rsidRDefault="00B44A21" w:rsidP="002E426C">
      <w:pPr>
        <w:pStyle w:val="Ttulo3"/>
        <w:rPr>
          <w:color w:val="auto"/>
        </w:rPr>
      </w:pPr>
      <w:bookmarkStart w:id="21" w:name="_Toc218883038"/>
      <w:r w:rsidRPr="0024434D">
        <w:rPr>
          <w:color w:val="auto"/>
        </w:rPr>
        <w:t>Capítulo 3: Gestión de ramas</w:t>
      </w:r>
      <w:bookmarkEnd w:id="21"/>
    </w:p>
    <w:p w14:paraId="0A820B8D" w14:textId="77777777" w:rsidR="00B44A21" w:rsidRPr="0024434D" w:rsidRDefault="00B44A21" w:rsidP="002E426C">
      <w:pPr>
        <w:pStyle w:val="Ttulo3"/>
        <w:rPr>
          <w:color w:val="auto"/>
          <w:u w:val="single"/>
        </w:rPr>
      </w:pPr>
      <w:bookmarkStart w:id="22" w:name="_Toc218883039"/>
      <w:r w:rsidRPr="0024434D">
        <w:rPr>
          <w:color w:val="auto"/>
        </w:rPr>
        <w:t>Capítulo 4: Repositorios remotos</w:t>
      </w:r>
      <w:bookmarkEnd w:id="22"/>
    </w:p>
    <w:p w14:paraId="3A01DCC4" w14:textId="77777777" w:rsidR="00B44A21" w:rsidRPr="0097400D" w:rsidRDefault="00B44A21" w:rsidP="002E426C">
      <w:pPr>
        <w:pStyle w:val="Ttulo3"/>
        <w:rPr>
          <w:color w:val="FFFFFF" w:themeColor="background1"/>
          <w:highlight w:val="black"/>
        </w:rPr>
      </w:pPr>
    </w:p>
    <w:p w14:paraId="747F1C0C" w14:textId="62101633" w:rsidR="00B44A21" w:rsidRDefault="00B44A21" w:rsidP="002E426C">
      <w:pPr>
        <w:pStyle w:val="Ttulo3"/>
      </w:pPr>
      <w:bookmarkStart w:id="23" w:name="_Toc218883040"/>
      <w:r w:rsidRPr="0097400D">
        <w:t>Mostrar los cambios con respecto a la última versión guardada en el repositorio.</w:t>
      </w:r>
      <w:bookmarkEnd w:id="23"/>
    </w:p>
    <w:p w14:paraId="1E309133" w14:textId="28A0AA38" w:rsidR="00B1764E" w:rsidRDefault="00B1764E" w:rsidP="002E426C">
      <w:r>
        <w:rPr>
          <w:noProof/>
        </w:rPr>
        <w:drawing>
          <wp:inline distT="0" distB="0" distL="0" distR="0" wp14:anchorId="212354A2" wp14:editId="616CDE7F">
            <wp:extent cx="5400040" cy="1235710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F864" w14:textId="01EACFA4" w:rsidR="00B1764E" w:rsidRDefault="00B1764E" w:rsidP="002E426C">
      <w:pPr>
        <w:pStyle w:val="Ttulo3"/>
      </w:pPr>
      <w:bookmarkStart w:id="24" w:name="_Toc218883041"/>
      <w:r>
        <w:lastRenderedPageBreak/>
        <w:t xml:space="preserve">Esta en estatus </w:t>
      </w:r>
      <w:proofErr w:type="gramStart"/>
      <w:r>
        <w:t>M,(</w:t>
      </w:r>
      <w:proofErr w:type="gramEnd"/>
      <w:r>
        <w:t>MODIFY)</w:t>
      </w:r>
      <w:bookmarkEnd w:id="24"/>
    </w:p>
    <w:p w14:paraId="282C6633" w14:textId="666B31D7" w:rsidR="00B1764E" w:rsidRPr="0097400D" w:rsidRDefault="00B1764E" w:rsidP="002E426C">
      <w:r>
        <w:rPr>
          <w:noProof/>
        </w:rPr>
        <w:drawing>
          <wp:inline distT="0" distB="0" distL="0" distR="0" wp14:anchorId="39640070" wp14:editId="43A8BE36">
            <wp:extent cx="5400040" cy="2029460"/>
            <wp:effectExtent l="0" t="0" r="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F830" w14:textId="77777777" w:rsidR="00B44A21" w:rsidRPr="0097400D" w:rsidRDefault="00B44A21" w:rsidP="002E426C">
      <w:pPr>
        <w:pStyle w:val="Ttulo3"/>
      </w:pPr>
      <w:bookmarkStart w:id="25" w:name="_Toc218883042"/>
      <w:r w:rsidRPr="0097400D"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de los cambios con el mensaje “</w:t>
      </w:r>
      <w:r w:rsidRPr="0097400D">
        <w:rPr>
          <w:i/>
          <w:iCs/>
        </w:rPr>
        <w:t>Añadido capítulo 3 sobre gestión de ramas</w:t>
      </w:r>
      <w:r w:rsidRPr="0097400D">
        <w:t>”.</w:t>
      </w:r>
      <w:bookmarkEnd w:id="25"/>
    </w:p>
    <w:p w14:paraId="55351EC8" w14:textId="04BA31F0" w:rsidR="00B44A21" w:rsidRDefault="00B1764E" w:rsidP="002E426C">
      <w:pPr>
        <w:rPr>
          <w:b/>
          <w:bCs/>
        </w:rPr>
      </w:pPr>
      <w:r>
        <w:rPr>
          <w:noProof/>
        </w:rPr>
        <w:drawing>
          <wp:inline distT="0" distB="0" distL="0" distR="0" wp14:anchorId="59D9B4F2" wp14:editId="1DF5520D">
            <wp:extent cx="5400040" cy="103187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DD7" w:rsidRPr="005E7DD7">
        <w:rPr>
          <w:noProof/>
        </w:rPr>
        <w:t xml:space="preserve"> </w:t>
      </w:r>
      <w:r w:rsidR="005E7DD7">
        <w:rPr>
          <w:noProof/>
        </w:rPr>
        <w:drawing>
          <wp:inline distT="0" distB="0" distL="0" distR="0" wp14:anchorId="2D501E98" wp14:editId="57BEF326">
            <wp:extent cx="5400040" cy="3498850"/>
            <wp:effectExtent l="0" t="0" r="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DD7" w:rsidRPr="005E7DD7">
        <w:rPr>
          <w:noProof/>
        </w:rPr>
        <w:t xml:space="preserve"> </w:t>
      </w:r>
      <w:r w:rsidR="005E7DD7">
        <w:rPr>
          <w:noProof/>
        </w:rPr>
        <w:drawing>
          <wp:inline distT="0" distB="0" distL="0" distR="0" wp14:anchorId="3353E159" wp14:editId="79570062">
            <wp:extent cx="5400040" cy="1177290"/>
            <wp:effectExtent l="0" t="0" r="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B439" w14:textId="77777777" w:rsidR="00B44A21" w:rsidRDefault="00B44A21" w:rsidP="00B44A21">
      <w:pPr>
        <w:jc w:val="both"/>
        <w:rPr>
          <w:b/>
          <w:bCs/>
        </w:rPr>
      </w:pPr>
    </w:p>
    <w:p w14:paraId="5410D92E" w14:textId="77777777" w:rsidR="00B44A21" w:rsidRPr="0097400D" w:rsidRDefault="00B44A21" w:rsidP="002E426C">
      <w:pPr>
        <w:pStyle w:val="Ttulo2"/>
      </w:pPr>
      <w:bookmarkStart w:id="26" w:name="_Toc218883043"/>
      <w:r w:rsidRPr="0097400D">
        <w:lastRenderedPageBreak/>
        <w:t xml:space="preserve">Ejercicio </w:t>
      </w:r>
      <w:r>
        <w:t>1.5</w:t>
      </w:r>
      <w:bookmarkEnd w:id="26"/>
    </w:p>
    <w:p w14:paraId="256897E6" w14:textId="0B73974B" w:rsidR="00B44A21" w:rsidRDefault="00B44A21" w:rsidP="002E426C">
      <w:pPr>
        <w:pStyle w:val="Ttulo3"/>
      </w:pPr>
      <w:bookmarkStart w:id="27" w:name="_Toc218883044"/>
      <w:r w:rsidRPr="0097400D">
        <w:t>Mostrar los cambios de la última versión del repositorio con respecto a la anterior.</w:t>
      </w:r>
      <w:bookmarkEnd w:id="27"/>
    </w:p>
    <w:p w14:paraId="6C7FDC21" w14:textId="46F53C77" w:rsidR="005E7DD7" w:rsidRDefault="005E7DD7" w:rsidP="002E426C">
      <w:r>
        <w:rPr>
          <w:noProof/>
        </w:rPr>
        <w:drawing>
          <wp:inline distT="0" distB="0" distL="0" distR="0" wp14:anchorId="6FE67801" wp14:editId="1C27D57F">
            <wp:extent cx="5400040" cy="294259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7048" w14:textId="0EB0E143" w:rsidR="005E7DD7" w:rsidRDefault="005E7DD7" w:rsidP="002E426C">
      <w:r>
        <w:rPr>
          <w:noProof/>
        </w:rPr>
        <w:drawing>
          <wp:inline distT="0" distB="0" distL="0" distR="0" wp14:anchorId="32BE7A24" wp14:editId="50391801">
            <wp:extent cx="5400040" cy="493522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A2CF" w14:textId="47AE29C4" w:rsidR="005E7DD7" w:rsidRPr="0097400D" w:rsidRDefault="005E7DD7" w:rsidP="00B44A21">
      <w:pPr>
        <w:jc w:val="both"/>
      </w:pPr>
    </w:p>
    <w:p w14:paraId="38981265" w14:textId="6D57019D" w:rsidR="00B44A21" w:rsidRDefault="00B44A21" w:rsidP="002E426C">
      <w:bookmarkStart w:id="28" w:name="_Toc218883045"/>
      <w:r w:rsidRPr="002E426C">
        <w:rPr>
          <w:rStyle w:val="Ttulo3Car"/>
        </w:rPr>
        <w:lastRenderedPageBreak/>
        <w:t xml:space="preserve">Cambiar el mensaje del último </w:t>
      </w:r>
      <w:proofErr w:type="spellStart"/>
      <w:r w:rsidRPr="002E426C">
        <w:rPr>
          <w:rStyle w:val="Ttulo3Car"/>
        </w:rPr>
        <w:t>commit</w:t>
      </w:r>
      <w:proofErr w:type="spellEnd"/>
      <w:r w:rsidRPr="002E426C">
        <w:rPr>
          <w:rStyle w:val="Ttulo3Car"/>
        </w:rPr>
        <w:t xml:space="preserve"> por “Añadido capítulo 3 sobre gestión de ramas al índice.”</w:t>
      </w:r>
      <w:bookmarkEnd w:id="28"/>
      <w:r w:rsidR="002E426C" w:rsidRPr="002E426C">
        <w:rPr>
          <w:noProof/>
        </w:rPr>
        <w:t xml:space="preserve"> </w:t>
      </w:r>
      <w:r w:rsidR="002E426C">
        <w:rPr>
          <w:noProof/>
        </w:rPr>
        <w:drawing>
          <wp:inline distT="0" distB="0" distL="0" distR="0" wp14:anchorId="1269920C" wp14:editId="725A06C2">
            <wp:extent cx="5400040" cy="848995"/>
            <wp:effectExtent l="0" t="0" r="0" b="825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1543" w14:textId="34C8C1B7" w:rsidR="005E7DD7" w:rsidRPr="0097400D" w:rsidRDefault="005E7DD7" w:rsidP="002E426C">
      <w:r>
        <w:rPr>
          <w:noProof/>
        </w:rPr>
        <w:drawing>
          <wp:inline distT="0" distB="0" distL="0" distR="0" wp14:anchorId="14BC59A8" wp14:editId="464ADC0B">
            <wp:extent cx="5400040" cy="425704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7D3D" w14:textId="77777777" w:rsidR="00B44A21" w:rsidRDefault="00B44A21" w:rsidP="002E426C">
      <w:pPr>
        <w:pStyle w:val="Ttulo3"/>
      </w:pPr>
      <w:bookmarkStart w:id="29" w:name="_Toc218883046"/>
      <w:r w:rsidRPr="0097400D">
        <w:t>Volver a mostrar los últimos cambios del repositorio.</w:t>
      </w:r>
      <w:bookmarkEnd w:id="29"/>
    </w:p>
    <w:p w14:paraId="3CFF711D" w14:textId="188AF2D9" w:rsidR="00B44A21" w:rsidRDefault="005E7DD7" w:rsidP="002E426C">
      <w:r>
        <w:rPr>
          <w:noProof/>
        </w:rPr>
        <w:drawing>
          <wp:inline distT="0" distB="0" distL="0" distR="0" wp14:anchorId="25932B4D" wp14:editId="75060E78">
            <wp:extent cx="5400040" cy="177419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4B37" w14:textId="77777777" w:rsidR="00B44A21" w:rsidRPr="0097400D" w:rsidRDefault="00B44A21" w:rsidP="002E426C">
      <w:pPr>
        <w:pStyle w:val="Ttulo1"/>
      </w:pPr>
      <w:bookmarkStart w:id="30" w:name="_Toc218883047"/>
      <w:r>
        <w:lastRenderedPageBreak/>
        <w:t xml:space="preserve">2 </w:t>
      </w:r>
      <w:proofErr w:type="gramStart"/>
      <w:r>
        <w:t>M</w:t>
      </w:r>
      <w:r w:rsidRPr="0097400D">
        <w:t>anejo</w:t>
      </w:r>
      <w:proofErr w:type="gramEnd"/>
      <w:r w:rsidRPr="0097400D">
        <w:t xml:space="preserve"> del historial de cambios</w:t>
      </w:r>
      <w:bookmarkEnd w:id="30"/>
    </w:p>
    <w:p w14:paraId="4989431D" w14:textId="77777777" w:rsidR="00B44A21" w:rsidRPr="0097400D" w:rsidRDefault="00B44A21" w:rsidP="002E426C">
      <w:pPr>
        <w:pStyle w:val="Ttulo2"/>
      </w:pPr>
      <w:bookmarkStart w:id="31" w:name="_Toc218883048"/>
      <w:r w:rsidRPr="0097400D">
        <w:t xml:space="preserve">Ejercicio </w:t>
      </w:r>
      <w:r>
        <w:t>2.1</w:t>
      </w:r>
      <w:bookmarkEnd w:id="31"/>
    </w:p>
    <w:p w14:paraId="31E089FA" w14:textId="40E86923" w:rsidR="00B44A21" w:rsidRDefault="00B44A21" w:rsidP="002E426C">
      <w:pPr>
        <w:pStyle w:val="Ttulo3"/>
      </w:pPr>
      <w:bookmarkStart w:id="32" w:name="_Toc218883049"/>
      <w:r w:rsidRPr="0097400D">
        <w:t>Mostrar el historial de cambios del repositorio.</w:t>
      </w:r>
      <w:bookmarkEnd w:id="32"/>
    </w:p>
    <w:p w14:paraId="2F164712" w14:textId="16CB897E" w:rsidR="005E7DD7" w:rsidRPr="0097400D" w:rsidRDefault="005E7DD7" w:rsidP="002E426C">
      <w:r>
        <w:rPr>
          <w:noProof/>
        </w:rPr>
        <w:drawing>
          <wp:inline distT="0" distB="0" distL="0" distR="0" wp14:anchorId="19666A96" wp14:editId="182B2364">
            <wp:extent cx="5400040" cy="4189730"/>
            <wp:effectExtent l="0" t="0" r="0" b="127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F884" w14:textId="1628EB02" w:rsidR="00B44A21" w:rsidRDefault="00B44A21" w:rsidP="002E426C">
      <w:pPr>
        <w:pStyle w:val="Ttulo3"/>
      </w:pPr>
      <w:bookmarkStart w:id="33" w:name="_Toc218883050"/>
      <w:r w:rsidRPr="0097400D">
        <w:t xml:space="preserve">Crear la carpeta </w:t>
      </w:r>
      <w:proofErr w:type="spellStart"/>
      <w:r w:rsidRPr="0097400D">
        <w:t>capitulos</w:t>
      </w:r>
      <w:proofErr w:type="spellEnd"/>
      <w:r w:rsidRPr="0097400D">
        <w:t xml:space="preserve"> y crear dentro de ella el fichero capitulo1.txt con el siguiente texto.</w:t>
      </w:r>
      <w:bookmarkEnd w:id="33"/>
    </w:p>
    <w:p w14:paraId="3ACC58FC" w14:textId="2D8C5BC7" w:rsidR="00FD152B" w:rsidRPr="0097400D" w:rsidRDefault="00FD152B" w:rsidP="002E426C">
      <w:r>
        <w:rPr>
          <w:noProof/>
        </w:rPr>
        <w:drawing>
          <wp:inline distT="0" distB="0" distL="0" distR="0" wp14:anchorId="7CA9B6C8" wp14:editId="756C4780">
            <wp:extent cx="5400040" cy="137223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9861" w14:textId="77777777" w:rsidR="00B44A21" w:rsidRDefault="00B44A21" w:rsidP="00B44A21">
      <w:pPr>
        <w:spacing w:after="0" w:line="240" w:lineRule="auto"/>
        <w:jc w:val="both"/>
        <w:rPr>
          <w:color w:val="FFFFFF" w:themeColor="background1"/>
          <w:highlight w:val="black"/>
        </w:rPr>
      </w:pPr>
      <w:r w:rsidRPr="0097400D">
        <w:rPr>
          <w:color w:val="FFFFFF" w:themeColor="background1"/>
          <w:highlight w:val="black"/>
        </w:rPr>
        <w:t>Git es un sistema de control de versiones ideado por Linus Torvalds.</w:t>
      </w:r>
    </w:p>
    <w:p w14:paraId="0F656C1A" w14:textId="77777777" w:rsidR="00B44A21" w:rsidRPr="0097400D" w:rsidRDefault="00B44A21" w:rsidP="00B44A21">
      <w:pPr>
        <w:spacing w:after="0" w:line="240" w:lineRule="auto"/>
        <w:jc w:val="both"/>
        <w:rPr>
          <w:color w:val="FFFFFF" w:themeColor="background1"/>
          <w:highlight w:val="black"/>
        </w:rPr>
      </w:pPr>
    </w:p>
    <w:p w14:paraId="40F0D106" w14:textId="55FFF80E" w:rsidR="00B44A21" w:rsidRDefault="00B44A21" w:rsidP="002E426C">
      <w:pPr>
        <w:pStyle w:val="Ttulo3"/>
      </w:pPr>
      <w:bookmarkStart w:id="34" w:name="_Toc218883051"/>
      <w:r w:rsidRPr="0097400D">
        <w:lastRenderedPageBreak/>
        <w:t>Añadir los cambios a la zona de intercambio temporal.</w:t>
      </w:r>
      <w:bookmarkEnd w:id="34"/>
    </w:p>
    <w:p w14:paraId="57DC02FB" w14:textId="6455418B" w:rsidR="00FD152B" w:rsidRPr="0097400D" w:rsidRDefault="00FD152B" w:rsidP="002E426C">
      <w:r>
        <w:rPr>
          <w:noProof/>
        </w:rPr>
        <w:drawing>
          <wp:inline distT="0" distB="0" distL="0" distR="0" wp14:anchorId="35C064BD" wp14:editId="256D8E69">
            <wp:extent cx="5400040" cy="173799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BA21" w14:textId="77777777" w:rsidR="00B44A21" w:rsidRPr="0097400D" w:rsidRDefault="00B44A21" w:rsidP="002E426C">
      <w:pPr>
        <w:pStyle w:val="Ttulo3"/>
      </w:pPr>
      <w:bookmarkStart w:id="35" w:name="_Toc218883052"/>
      <w:r w:rsidRPr="0097400D"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de los cambios con el mensaje </w:t>
      </w:r>
      <w:r w:rsidRPr="0097400D">
        <w:rPr>
          <w:i/>
          <w:iCs/>
        </w:rPr>
        <w:t>“Añadido capítulo 1.”</w:t>
      </w:r>
      <w:r w:rsidRPr="0097400D">
        <w:t xml:space="preserve"> Volver a mostrar el historial de cambios del repositorio.</w:t>
      </w:r>
      <w:bookmarkEnd w:id="35"/>
    </w:p>
    <w:p w14:paraId="31E473DB" w14:textId="4BA8566E" w:rsidR="00B44A21" w:rsidRDefault="00FD152B" w:rsidP="002E426C">
      <w:r>
        <w:rPr>
          <w:noProof/>
        </w:rPr>
        <w:drawing>
          <wp:inline distT="0" distB="0" distL="0" distR="0" wp14:anchorId="5DB13E26" wp14:editId="12AA6F34">
            <wp:extent cx="5400040" cy="222885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0889FD" wp14:editId="2BBA3C0B">
            <wp:extent cx="5400040" cy="72644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79BE" w14:textId="77777777" w:rsidR="00B44A21" w:rsidRPr="0097400D" w:rsidRDefault="00B44A21" w:rsidP="002E426C">
      <w:pPr>
        <w:pStyle w:val="Ttulo2"/>
      </w:pPr>
      <w:bookmarkStart w:id="36" w:name="_Toc218883053"/>
      <w:r w:rsidRPr="0097400D">
        <w:t>Ejercicio 2</w:t>
      </w:r>
      <w:r>
        <w:t>.2</w:t>
      </w:r>
      <w:bookmarkEnd w:id="36"/>
    </w:p>
    <w:p w14:paraId="6574380D" w14:textId="77777777" w:rsidR="00B44A21" w:rsidRPr="0097400D" w:rsidRDefault="00B44A21" w:rsidP="002E426C">
      <w:pPr>
        <w:pStyle w:val="Ttulo3"/>
      </w:pPr>
      <w:bookmarkStart w:id="37" w:name="_Toc218883054"/>
      <w:r w:rsidRPr="0097400D">
        <w:t xml:space="preserve">Crear el fichero capitulo2.txt en la carpeta </w:t>
      </w:r>
      <w:proofErr w:type="spellStart"/>
      <w:r w:rsidRPr="0097400D">
        <w:t>capitulos</w:t>
      </w:r>
      <w:proofErr w:type="spellEnd"/>
      <w:r w:rsidRPr="0097400D">
        <w:t xml:space="preserve"> con el siguiente texto.</w:t>
      </w:r>
      <w:bookmarkEnd w:id="37"/>
    </w:p>
    <w:p w14:paraId="3697363F" w14:textId="5DD29FB3" w:rsidR="00B44A21" w:rsidRPr="002E426C" w:rsidRDefault="00FD152B" w:rsidP="002E426C">
      <w:pPr>
        <w:rPr>
          <w:rStyle w:val="nfasisintenso"/>
          <w:color w:val="FFFFFF" w:themeColor="background1"/>
          <w:highlight w:val="black"/>
        </w:rPr>
      </w:pPr>
      <w:r>
        <w:rPr>
          <w:noProof/>
        </w:rPr>
        <w:drawing>
          <wp:inline distT="0" distB="0" distL="0" distR="0" wp14:anchorId="74458C56" wp14:editId="6B1378F0">
            <wp:extent cx="5400040" cy="166306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A21" w:rsidRPr="002E426C">
        <w:rPr>
          <w:rStyle w:val="nfasisintenso"/>
          <w:color w:val="FFFFFF" w:themeColor="background1"/>
          <w:highlight w:val="black"/>
        </w:rPr>
        <w:t xml:space="preserve">El flujo de trabajo básico con Git consiste en: </w:t>
      </w:r>
    </w:p>
    <w:p w14:paraId="6208DB76" w14:textId="77777777" w:rsidR="00B44A21" w:rsidRPr="002E426C" w:rsidRDefault="00B44A21" w:rsidP="002E426C">
      <w:pPr>
        <w:rPr>
          <w:rStyle w:val="nfasisintenso"/>
          <w:color w:val="FFFFFF" w:themeColor="background1"/>
          <w:highlight w:val="black"/>
        </w:rPr>
      </w:pPr>
      <w:r w:rsidRPr="002E426C">
        <w:rPr>
          <w:rStyle w:val="nfasisintenso"/>
          <w:color w:val="FFFFFF" w:themeColor="background1"/>
          <w:highlight w:val="black"/>
        </w:rPr>
        <w:t xml:space="preserve">Hacer cambios en el repositorio. </w:t>
      </w:r>
    </w:p>
    <w:p w14:paraId="08D83023" w14:textId="77777777" w:rsidR="00B44A21" w:rsidRPr="002E426C" w:rsidRDefault="00B44A21" w:rsidP="002E426C">
      <w:pPr>
        <w:rPr>
          <w:rStyle w:val="nfasisintenso"/>
          <w:color w:val="FFFFFF" w:themeColor="background1"/>
          <w:highlight w:val="black"/>
        </w:rPr>
      </w:pPr>
      <w:r w:rsidRPr="002E426C">
        <w:rPr>
          <w:rStyle w:val="nfasisintenso"/>
          <w:color w:val="FFFFFF" w:themeColor="background1"/>
          <w:highlight w:val="black"/>
        </w:rPr>
        <w:t xml:space="preserve">Añadir los cambios a la zona de intercambio temporal. </w:t>
      </w:r>
    </w:p>
    <w:p w14:paraId="68BB6243" w14:textId="77777777" w:rsidR="00B44A21" w:rsidRPr="002E426C" w:rsidRDefault="00B44A21" w:rsidP="002E426C">
      <w:pPr>
        <w:rPr>
          <w:rStyle w:val="nfasisintenso"/>
          <w:color w:val="FFFFFF" w:themeColor="background1"/>
          <w:highlight w:val="black"/>
        </w:rPr>
      </w:pPr>
      <w:r w:rsidRPr="002E426C">
        <w:rPr>
          <w:rStyle w:val="nfasisintenso"/>
          <w:color w:val="FFFFFF" w:themeColor="background1"/>
          <w:highlight w:val="black"/>
        </w:rPr>
        <w:t xml:space="preserve">Hacer un </w:t>
      </w:r>
      <w:proofErr w:type="spellStart"/>
      <w:r w:rsidRPr="002E426C">
        <w:rPr>
          <w:rStyle w:val="nfasisintenso"/>
          <w:color w:val="FFFFFF" w:themeColor="background1"/>
          <w:highlight w:val="black"/>
        </w:rPr>
        <w:t>commit</w:t>
      </w:r>
      <w:proofErr w:type="spellEnd"/>
      <w:r w:rsidRPr="002E426C">
        <w:rPr>
          <w:rStyle w:val="nfasisintenso"/>
          <w:color w:val="FFFFFF" w:themeColor="background1"/>
          <w:highlight w:val="black"/>
        </w:rPr>
        <w:t xml:space="preserve"> de los cambios.</w:t>
      </w:r>
    </w:p>
    <w:p w14:paraId="77B5A357" w14:textId="4380356C" w:rsidR="00B44A21" w:rsidRDefault="00B44A21" w:rsidP="002E426C">
      <w:pPr>
        <w:pStyle w:val="Ttulo3"/>
      </w:pPr>
      <w:bookmarkStart w:id="38" w:name="_Toc218883055"/>
      <w:r w:rsidRPr="0097400D">
        <w:lastRenderedPageBreak/>
        <w:t>Añadir los cambios a la zona de intercambio temporal.</w:t>
      </w:r>
      <w:bookmarkEnd w:id="38"/>
    </w:p>
    <w:p w14:paraId="288E52B1" w14:textId="37C48D4A" w:rsidR="00FD152B" w:rsidRPr="0097400D" w:rsidRDefault="00FD152B" w:rsidP="002E426C">
      <w:r>
        <w:rPr>
          <w:noProof/>
        </w:rPr>
        <w:drawing>
          <wp:inline distT="0" distB="0" distL="0" distR="0" wp14:anchorId="0A6D2CA6" wp14:editId="7D5D9D1F">
            <wp:extent cx="5400040" cy="523875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3C3E" w14:textId="67032123" w:rsidR="00B44A21" w:rsidRDefault="00B44A21" w:rsidP="002E426C">
      <w:pPr>
        <w:pStyle w:val="Ttulo3"/>
        <w:rPr>
          <w:i/>
          <w:iCs/>
        </w:rPr>
      </w:pPr>
      <w:bookmarkStart w:id="39" w:name="_Toc218883056"/>
      <w:r w:rsidRPr="0097400D"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de los cambios con el mensaje “</w:t>
      </w:r>
      <w:r w:rsidRPr="0097400D">
        <w:rPr>
          <w:i/>
          <w:iCs/>
        </w:rPr>
        <w:t>Añadido capítulo 2.”</w:t>
      </w:r>
      <w:bookmarkEnd w:id="39"/>
    </w:p>
    <w:p w14:paraId="7E1B2DAD" w14:textId="464F6953" w:rsidR="00FD152B" w:rsidRPr="0097400D" w:rsidRDefault="00FD152B" w:rsidP="00B44A21">
      <w:pPr>
        <w:jc w:val="both"/>
      </w:pPr>
      <w:r>
        <w:rPr>
          <w:i/>
          <w:iCs/>
          <w:noProof/>
        </w:rPr>
        <w:drawing>
          <wp:inline distT="0" distB="0" distL="0" distR="0" wp14:anchorId="6F886C5E" wp14:editId="4868160A">
            <wp:extent cx="5400040" cy="454660"/>
            <wp:effectExtent l="0" t="0" r="0" b="254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BEEA" w14:textId="5C2268A1" w:rsidR="00B44A21" w:rsidRDefault="00B44A21" w:rsidP="002E426C">
      <w:pPr>
        <w:pStyle w:val="Ttulo3"/>
      </w:pPr>
      <w:bookmarkStart w:id="40" w:name="_Toc218883057"/>
      <w:r w:rsidRPr="0097400D">
        <w:t>Mostrar las diferencias entre la última versión y dos versiones anteriores.</w:t>
      </w:r>
      <w:bookmarkEnd w:id="40"/>
    </w:p>
    <w:p w14:paraId="2F14D104" w14:textId="49ED3219" w:rsidR="00FD152B" w:rsidRPr="0097400D" w:rsidRDefault="00B41C0D" w:rsidP="002E426C">
      <w:r>
        <w:rPr>
          <w:noProof/>
        </w:rPr>
        <w:drawing>
          <wp:inline distT="0" distB="0" distL="0" distR="0" wp14:anchorId="4999D569" wp14:editId="2C949653">
            <wp:extent cx="5400040" cy="6391275"/>
            <wp:effectExtent l="0" t="0" r="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C6D1" w14:textId="56AD02C0" w:rsidR="00B44A21" w:rsidRDefault="00B44A21" w:rsidP="00B44A21">
      <w:pPr>
        <w:jc w:val="both"/>
        <w:rPr>
          <w:b/>
          <w:bCs/>
        </w:rPr>
      </w:pPr>
    </w:p>
    <w:p w14:paraId="4232EF0E" w14:textId="77777777" w:rsidR="00B44A21" w:rsidRPr="0097400D" w:rsidRDefault="00B44A21" w:rsidP="002E426C">
      <w:pPr>
        <w:pStyle w:val="Ttulo2"/>
      </w:pPr>
      <w:bookmarkStart w:id="41" w:name="_Toc218883058"/>
      <w:r w:rsidRPr="0097400D">
        <w:lastRenderedPageBreak/>
        <w:t xml:space="preserve">Ejercicio </w:t>
      </w:r>
      <w:r>
        <w:t>2.</w:t>
      </w:r>
      <w:r w:rsidRPr="0097400D">
        <w:t>3</w:t>
      </w:r>
      <w:bookmarkEnd w:id="41"/>
    </w:p>
    <w:p w14:paraId="3709CF98" w14:textId="77777777" w:rsidR="00B44A21" w:rsidRPr="0097400D" w:rsidRDefault="00B44A21" w:rsidP="002E426C">
      <w:pPr>
        <w:pStyle w:val="Ttulo3"/>
      </w:pPr>
      <w:bookmarkStart w:id="42" w:name="_Toc218883059"/>
      <w:r w:rsidRPr="0097400D">
        <w:t xml:space="preserve">Crear el fichero capitulo3.txt en la carpeta </w:t>
      </w:r>
      <w:proofErr w:type="spellStart"/>
      <w:r w:rsidRPr="0097400D">
        <w:t>capitulos</w:t>
      </w:r>
      <w:proofErr w:type="spellEnd"/>
      <w:r w:rsidRPr="0097400D">
        <w:t xml:space="preserve"> con el siguiente texto.</w:t>
      </w:r>
      <w:bookmarkEnd w:id="42"/>
    </w:p>
    <w:p w14:paraId="0E6DCD18" w14:textId="42A8CE5A" w:rsidR="00B44A21" w:rsidRPr="0097400D" w:rsidRDefault="00B41C0D" w:rsidP="002E426C">
      <w:pPr>
        <w:rPr>
          <w:highlight w:val="black"/>
        </w:rPr>
      </w:pPr>
      <w:r>
        <w:rPr>
          <w:noProof/>
        </w:rPr>
        <w:drawing>
          <wp:inline distT="0" distB="0" distL="0" distR="0" wp14:anchorId="610127BD" wp14:editId="6295BC81">
            <wp:extent cx="5400040" cy="1235710"/>
            <wp:effectExtent l="0" t="0" r="0" b="254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A21" w:rsidRPr="002E426C">
        <w:rPr>
          <w:color w:val="FFFFFF" w:themeColor="background1"/>
          <w:highlight w:val="black"/>
        </w:rPr>
        <w:t>Git permite la creación de ramas lo que permite tener distintas versiones del mismo proyecto y trabajar de manera simultánea en ellas.</w:t>
      </w:r>
    </w:p>
    <w:p w14:paraId="2561C126" w14:textId="231F879D" w:rsidR="00B44A21" w:rsidRDefault="00B44A21" w:rsidP="002E426C">
      <w:pPr>
        <w:pStyle w:val="Ttulo3"/>
      </w:pPr>
      <w:bookmarkStart w:id="43" w:name="_Toc218883060"/>
      <w:r w:rsidRPr="0097400D">
        <w:t>Añadir los cambios a la zona de intercambio temporal.</w:t>
      </w:r>
      <w:bookmarkEnd w:id="43"/>
    </w:p>
    <w:p w14:paraId="0BA24A9C" w14:textId="6662D8AF" w:rsidR="00B41C0D" w:rsidRPr="0097400D" w:rsidRDefault="00B41C0D" w:rsidP="002E426C">
      <w:r>
        <w:rPr>
          <w:noProof/>
        </w:rPr>
        <w:drawing>
          <wp:inline distT="0" distB="0" distL="0" distR="0" wp14:anchorId="791F92AE" wp14:editId="1009C9F7">
            <wp:extent cx="5400040" cy="242379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A7D2" w14:textId="48098857" w:rsidR="00B44A21" w:rsidRDefault="00B44A21" w:rsidP="002E426C">
      <w:pPr>
        <w:pStyle w:val="Ttulo3"/>
        <w:rPr>
          <w:i/>
          <w:iCs/>
        </w:rPr>
      </w:pPr>
      <w:bookmarkStart w:id="44" w:name="_Toc218883061"/>
      <w:r w:rsidRPr="0097400D"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de los cambios con el mensaje </w:t>
      </w:r>
      <w:r w:rsidRPr="0097400D">
        <w:rPr>
          <w:i/>
          <w:iCs/>
        </w:rPr>
        <w:t>“Añadido capítulo 3.”</w:t>
      </w:r>
      <w:bookmarkEnd w:id="44"/>
    </w:p>
    <w:p w14:paraId="30C04BD2" w14:textId="1D88C727" w:rsidR="00B41C0D" w:rsidRPr="0097400D" w:rsidRDefault="00B41C0D" w:rsidP="002E426C">
      <w:r>
        <w:rPr>
          <w:noProof/>
        </w:rPr>
        <w:drawing>
          <wp:inline distT="0" distB="0" distL="0" distR="0" wp14:anchorId="234CEC60" wp14:editId="6F1EEA27">
            <wp:extent cx="5400040" cy="116649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F509" w14:textId="77777777" w:rsidR="00B44A21" w:rsidRPr="0097400D" w:rsidRDefault="00B44A21" w:rsidP="002E426C">
      <w:pPr>
        <w:pStyle w:val="Ttulo3"/>
      </w:pPr>
      <w:bookmarkStart w:id="45" w:name="_Toc218883062"/>
      <w:r w:rsidRPr="0097400D">
        <w:lastRenderedPageBreak/>
        <w:t>Mostrar las diferencias entre la primera y la última versión del repositorio.</w:t>
      </w:r>
      <w:bookmarkEnd w:id="45"/>
    </w:p>
    <w:p w14:paraId="21423AA1" w14:textId="79F79B18" w:rsidR="00B44A21" w:rsidRDefault="00B41C0D" w:rsidP="002E426C">
      <w:r>
        <w:rPr>
          <w:noProof/>
        </w:rPr>
        <w:drawing>
          <wp:inline distT="0" distB="0" distL="0" distR="0" wp14:anchorId="2B05E167" wp14:editId="734D6944">
            <wp:extent cx="5400040" cy="345757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FC99" w14:textId="77777777" w:rsidR="00B44A21" w:rsidRPr="0097400D" w:rsidRDefault="00B44A21" w:rsidP="002E426C">
      <w:pPr>
        <w:pStyle w:val="Ttulo2"/>
      </w:pPr>
      <w:bookmarkStart w:id="46" w:name="_Toc218883063"/>
      <w:r w:rsidRPr="0097400D">
        <w:t xml:space="preserve">Ejercicio </w:t>
      </w:r>
      <w:r>
        <w:t>2.</w:t>
      </w:r>
      <w:r w:rsidRPr="0097400D">
        <w:t>4</w:t>
      </w:r>
      <w:bookmarkEnd w:id="46"/>
    </w:p>
    <w:p w14:paraId="3A1A1F59" w14:textId="7BCC3DA0" w:rsidR="00B44A21" w:rsidRDefault="00B44A21" w:rsidP="002E426C">
      <w:pPr>
        <w:pStyle w:val="Ttulo3"/>
      </w:pPr>
      <w:bookmarkStart w:id="47" w:name="_Toc218883064"/>
      <w:r w:rsidRPr="0097400D">
        <w:t>Añadir al final del fichero indice.txt la siguiente línea:</w:t>
      </w:r>
      <w:bookmarkEnd w:id="47"/>
    </w:p>
    <w:p w14:paraId="656520ED" w14:textId="77777777" w:rsidR="00B41C0D" w:rsidRPr="0097400D" w:rsidRDefault="00B41C0D" w:rsidP="00B44A21">
      <w:pPr>
        <w:jc w:val="both"/>
      </w:pPr>
    </w:p>
    <w:p w14:paraId="173161CA" w14:textId="68AF6148" w:rsidR="00B44A21" w:rsidRDefault="00B44A21" w:rsidP="00B44A21">
      <w:pPr>
        <w:jc w:val="both"/>
        <w:rPr>
          <w:color w:val="FFFFFF" w:themeColor="background1"/>
          <w:highlight w:val="black"/>
        </w:rPr>
      </w:pPr>
      <w:r w:rsidRPr="0097400D">
        <w:rPr>
          <w:color w:val="FFFFFF" w:themeColor="background1"/>
          <w:highlight w:val="black"/>
        </w:rPr>
        <w:t>Capítulo 5: Conceptos avanzados</w:t>
      </w:r>
    </w:p>
    <w:p w14:paraId="2B33E352" w14:textId="26DF3CE6" w:rsidR="00B41C0D" w:rsidRPr="0097400D" w:rsidRDefault="00B41C0D" w:rsidP="00B44A21">
      <w:pPr>
        <w:jc w:val="both"/>
        <w:rPr>
          <w:color w:val="FFFFFF" w:themeColor="background1"/>
          <w:highlight w:val="black"/>
        </w:rPr>
      </w:pPr>
      <w:r>
        <w:rPr>
          <w:noProof/>
          <w:color w:val="FFFFFF" w:themeColor="background1"/>
        </w:rPr>
        <w:drawing>
          <wp:inline distT="0" distB="0" distL="0" distR="0" wp14:anchorId="1A0FB7C9" wp14:editId="0B8B03D6">
            <wp:extent cx="5400040" cy="77089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4EA9" w14:textId="5D301C58" w:rsidR="00B44A21" w:rsidRDefault="00B44A21" w:rsidP="002E426C">
      <w:pPr>
        <w:pStyle w:val="Ttulo3"/>
      </w:pPr>
      <w:bookmarkStart w:id="48" w:name="_Toc218883065"/>
      <w:r w:rsidRPr="0097400D">
        <w:t>Añadir los cambios a la zona de intercambio temporal.</w:t>
      </w:r>
      <w:bookmarkEnd w:id="48"/>
    </w:p>
    <w:p w14:paraId="19BC3F2D" w14:textId="0AC429FE" w:rsidR="00B41C0D" w:rsidRPr="0097400D" w:rsidRDefault="00B41C0D" w:rsidP="00B44A21">
      <w:pPr>
        <w:jc w:val="both"/>
      </w:pPr>
      <w:r>
        <w:rPr>
          <w:noProof/>
          <w:color w:val="FFFFFF" w:themeColor="background1"/>
        </w:rPr>
        <w:drawing>
          <wp:inline distT="0" distB="0" distL="0" distR="0" wp14:anchorId="228BAED2" wp14:editId="16227857">
            <wp:extent cx="5400040" cy="19494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7FC9" w14:textId="1F317D63" w:rsidR="00B44A21" w:rsidRDefault="00B44A21" w:rsidP="002E426C">
      <w:pPr>
        <w:pStyle w:val="Ttulo3"/>
      </w:pPr>
      <w:bookmarkStart w:id="49" w:name="_Toc218883066"/>
      <w:r w:rsidRPr="0097400D">
        <w:lastRenderedPageBreak/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de los cambios con el mensaje “Añadido capítulo 5 al índice.”.</w:t>
      </w:r>
      <w:bookmarkEnd w:id="49"/>
    </w:p>
    <w:p w14:paraId="48A3F789" w14:textId="56318D98" w:rsidR="00B41C0D" w:rsidRDefault="00B41C0D" w:rsidP="00B44A21">
      <w:pPr>
        <w:jc w:val="both"/>
      </w:pPr>
      <w:r>
        <w:rPr>
          <w:noProof/>
        </w:rPr>
        <w:drawing>
          <wp:inline distT="0" distB="0" distL="0" distR="0" wp14:anchorId="4611E90B" wp14:editId="38262942">
            <wp:extent cx="3381375" cy="2562225"/>
            <wp:effectExtent l="0" t="0" r="9525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4F82" w14:textId="77777777" w:rsidR="00B41C0D" w:rsidRPr="0097400D" w:rsidRDefault="00B41C0D" w:rsidP="00B44A21">
      <w:pPr>
        <w:jc w:val="both"/>
      </w:pPr>
    </w:p>
    <w:p w14:paraId="6C3A2C6A" w14:textId="2B098FC9" w:rsidR="00B44A21" w:rsidRDefault="00B44A21" w:rsidP="002E426C">
      <w:pPr>
        <w:pStyle w:val="Ttulo3"/>
      </w:pPr>
      <w:bookmarkStart w:id="50" w:name="_Toc218883067"/>
      <w:r w:rsidRPr="0097400D">
        <w:t>Mostrar quién ha hecho cambios sobre el fichero indice.txt.</w:t>
      </w:r>
      <w:bookmarkEnd w:id="50"/>
    </w:p>
    <w:p w14:paraId="28DDDE73" w14:textId="6D1C1E2D" w:rsidR="00B41C0D" w:rsidRPr="0097400D" w:rsidRDefault="00B41C0D" w:rsidP="00B44A21">
      <w:pPr>
        <w:jc w:val="both"/>
      </w:pPr>
      <w:r>
        <w:rPr>
          <w:noProof/>
        </w:rPr>
        <w:drawing>
          <wp:inline distT="0" distB="0" distL="0" distR="0" wp14:anchorId="6ABEA299" wp14:editId="3131DEF9">
            <wp:extent cx="5400040" cy="104775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DC04" w14:textId="77777777" w:rsidR="00B44A21" w:rsidRDefault="00B44A21" w:rsidP="00B44A21">
      <w:pPr>
        <w:jc w:val="both"/>
        <w:rPr>
          <w:b/>
          <w:bCs/>
        </w:rPr>
      </w:pPr>
    </w:p>
    <w:p w14:paraId="7DF34284" w14:textId="77777777" w:rsidR="00B44A21" w:rsidRDefault="00B44A21" w:rsidP="00B44A21">
      <w:pPr>
        <w:jc w:val="both"/>
        <w:rPr>
          <w:b/>
          <w:bCs/>
        </w:rPr>
      </w:pPr>
    </w:p>
    <w:p w14:paraId="784BC393" w14:textId="77777777" w:rsidR="00B44A21" w:rsidRDefault="00B44A21" w:rsidP="00B44A21">
      <w:pPr>
        <w:jc w:val="both"/>
        <w:rPr>
          <w:b/>
          <w:bCs/>
        </w:rPr>
      </w:pPr>
    </w:p>
    <w:p w14:paraId="0D9AE7E6" w14:textId="77777777" w:rsidR="00B44A21" w:rsidRDefault="00B44A21" w:rsidP="00B44A21">
      <w:pPr>
        <w:jc w:val="both"/>
        <w:rPr>
          <w:b/>
          <w:bCs/>
        </w:rPr>
      </w:pPr>
    </w:p>
    <w:p w14:paraId="0ABF2206" w14:textId="77777777" w:rsidR="00B44A21" w:rsidRDefault="00B44A21" w:rsidP="00B44A21">
      <w:pPr>
        <w:jc w:val="both"/>
        <w:rPr>
          <w:b/>
          <w:bCs/>
        </w:rPr>
      </w:pPr>
    </w:p>
    <w:p w14:paraId="6188EDE2" w14:textId="77777777" w:rsidR="00B44A21" w:rsidRDefault="00B44A21" w:rsidP="00B44A21">
      <w:pPr>
        <w:jc w:val="both"/>
        <w:rPr>
          <w:b/>
          <w:bCs/>
        </w:rPr>
      </w:pPr>
    </w:p>
    <w:p w14:paraId="5D1AEFA9" w14:textId="77777777" w:rsidR="00B44A21" w:rsidRDefault="00B44A21" w:rsidP="00B44A21">
      <w:pPr>
        <w:jc w:val="both"/>
        <w:rPr>
          <w:b/>
          <w:bCs/>
        </w:rPr>
      </w:pPr>
    </w:p>
    <w:p w14:paraId="6D690A32" w14:textId="77777777" w:rsidR="00B44A21" w:rsidRDefault="00B44A21" w:rsidP="00B44A21">
      <w:pPr>
        <w:jc w:val="both"/>
        <w:rPr>
          <w:b/>
          <w:bCs/>
        </w:rPr>
      </w:pPr>
    </w:p>
    <w:p w14:paraId="71B91E44" w14:textId="77777777" w:rsidR="00B44A21" w:rsidRDefault="00B44A21" w:rsidP="00B44A21">
      <w:pPr>
        <w:jc w:val="both"/>
        <w:rPr>
          <w:b/>
          <w:bCs/>
        </w:rPr>
      </w:pPr>
    </w:p>
    <w:p w14:paraId="65CB0B84" w14:textId="77777777" w:rsidR="00B44A21" w:rsidRDefault="00B44A21" w:rsidP="00B44A21">
      <w:pPr>
        <w:jc w:val="both"/>
        <w:rPr>
          <w:b/>
          <w:bCs/>
        </w:rPr>
      </w:pPr>
    </w:p>
    <w:p w14:paraId="3985A7B0" w14:textId="77777777" w:rsidR="00B44A21" w:rsidRDefault="00B44A21" w:rsidP="00B44A21">
      <w:pPr>
        <w:jc w:val="both"/>
        <w:rPr>
          <w:b/>
          <w:bCs/>
        </w:rPr>
      </w:pPr>
    </w:p>
    <w:p w14:paraId="577ED185" w14:textId="77777777" w:rsidR="00B44A21" w:rsidRDefault="00B44A21" w:rsidP="00B44A21">
      <w:pPr>
        <w:jc w:val="both"/>
        <w:rPr>
          <w:b/>
          <w:bCs/>
        </w:rPr>
      </w:pPr>
    </w:p>
    <w:p w14:paraId="3738B934" w14:textId="77777777" w:rsidR="00B44A21" w:rsidRDefault="00B44A21" w:rsidP="00B44A21">
      <w:pPr>
        <w:jc w:val="both"/>
        <w:rPr>
          <w:b/>
          <w:bCs/>
        </w:rPr>
      </w:pPr>
    </w:p>
    <w:p w14:paraId="1625CA39" w14:textId="77777777" w:rsidR="00B44A21" w:rsidRDefault="00B44A21" w:rsidP="00B44A21">
      <w:pPr>
        <w:jc w:val="both"/>
        <w:rPr>
          <w:b/>
          <w:bCs/>
        </w:rPr>
      </w:pPr>
    </w:p>
    <w:p w14:paraId="42CBA760" w14:textId="77777777" w:rsidR="00B44A21" w:rsidRDefault="00B44A21" w:rsidP="00B44A21">
      <w:pPr>
        <w:jc w:val="both"/>
        <w:rPr>
          <w:b/>
          <w:bCs/>
        </w:rPr>
      </w:pPr>
    </w:p>
    <w:p w14:paraId="603BA0B5" w14:textId="77777777" w:rsidR="00B44A21" w:rsidRPr="0097400D" w:rsidRDefault="00B44A21" w:rsidP="002E426C">
      <w:pPr>
        <w:pStyle w:val="Ttulo1"/>
      </w:pPr>
      <w:bookmarkStart w:id="51" w:name="_Toc218883068"/>
      <w:r>
        <w:lastRenderedPageBreak/>
        <w:t>3. D</w:t>
      </w:r>
      <w:r w:rsidRPr="0097400D">
        <w:t>eshacer cambios</w:t>
      </w:r>
      <w:bookmarkEnd w:id="51"/>
    </w:p>
    <w:p w14:paraId="6A911FBC" w14:textId="77777777" w:rsidR="00B44A21" w:rsidRPr="0097400D" w:rsidRDefault="00B44A21" w:rsidP="002E426C">
      <w:pPr>
        <w:pStyle w:val="Ttulo2"/>
      </w:pPr>
      <w:bookmarkStart w:id="52" w:name="_Toc218883069"/>
      <w:r w:rsidRPr="0097400D">
        <w:t xml:space="preserve">Ejercicio </w:t>
      </w:r>
      <w:r>
        <w:t>3.</w:t>
      </w:r>
      <w:r w:rsidRPr="0097400D">
        <w:t>1</w:t>
      </w:r>
      <w:bookmarkEnd w:id="52"/>
    </w:p>
    <w:p w14:paraId="5C7B6349" w14:textId="15612A32" w:rsidR="00B44A21" w:rsidRDefault="00B44A21" w:rsidP="002E426C">
      <w:pPr>
        <w:pStyle w:val="Ttulo3"/>
      </w:pPr>
      <w:bookmarkStart w:id="53" w:name="_Toc218883070"/>
      <w:r w:rsidRPr="0097400D">
        <w:t>Eliminar la última línea del fichero indice.txt y guardarlo.</w:t>
      </w:r>
      <w:bookmarkEnd w:id="53"/>
    </w:p>
    <w:p w14:paraId="4B9C7C55" w14:textId="47AD6866" w:rsidR="00B56DDA" w:rsidRPr="0097400D" w:rsidRDefault="00B56DDA" w:rsidP="002E426C">
      <w:pPr>
        <w:pStyle w:val="Ttulo3"/>
      </w:pPr>
    </w:p>
    <w:p w14:paraId="049CC842" w14:textId="1A6033A7" w:rsidR="00B44A21" w:rsidRDefault="00B44A21" w:rsidP="002E426C">
      <w:pPr>
        <w:pStyle w:val="Ttulo3"/>
      </w:pPr>
      <w:bookmarkStart w:id="54" w:name="_Toc218883071"/>
      <w:r w:rsidRPr="0097400D">
        <w:t>Comprobar el estado del repositorio.</w:t>
      </w:r>
      <w:bookmarkEnd w:id="54"/>
    </w:p>
    <w:p w14:paraId="77AA481C" w14:textId="046D36B5" w:rsidR="00B56DDA" w:rsidRPr="0097400D" w:rsidRDefault="00B56DDA" w:rsidP="002E426C">
      <w:pPr>
        <w:pStyle w:val="Ttulo3"/>
      </w:pPr>
    </w:p>
    <w:p w14:paraId="0DBB2C33" w14:textId="6A2E10E0" w:rsidR="00B44A21" w:rsidRDefault="00B44A21" w:rsidP="002E426C">
      <w:pPr>
        <w:pStyle w:val="Ttulo3"/>
      </w:pPr>
      <w:bookmarkStart w:id="55" w:name="_Toc218883072"/>
      <w:r w:rsidRPr="0097400D">
        <w:t>Deshacer los cambios realizados en el fichero indice.txt para volver a la versión anterior del fichero.</w:t>
      </w:r>
      <w:bookmarkEnd w:id="55"/>
    </w:p>
    <w:p w14:paraId="044A5D63" w14:textId="20FC9D70" w:rsidR="00B56DDA" w:rsidRPr="0097400D" w:rsidRDefault="00B56DDA" w:rsidP="002E426C">
      <w:pPr>
        <w:pStyle w:val="Ttulo3"/>
      </w:pPr>
    </w:p>
    <w:p w14:paraId="609B580C" w14:textId="77777777" w:rsidR="00B44A21" w:rsidRPr="0097400D" w:rsidRDefault="00B44A21" w:rsidP="002E426C">
      <w:pPr>
        <w:pStyle w:val="Ttulo3"/>
      </w:pPr>
      <w:bookmarkStart w:id="56" w:name="_Toc218883073"/>
      <w:r w:rsidRPr="0097400D">
        <w:t>Volver a comprobar el estado del repositorio.</w:t>
      </w:r>
      <w:bookmarkEnd w:id="56"/>
    </w:p>
    <w:p w14:paraId="428DB50D" w14:textId="2BBEEEC0" w:rsidR="00B44A21" w:rsidRDefault="00B56DDA" w:rsidP="002E426C">
      <w:r>
        <w:rPr>
          <w:noProof/>
        </w:rPr>
        <w:drawing>
          <wp:inline distT="0" distB="0" distL="0" distR="0" wp14:anchorId="30574F37" wp14:editId="56DA0135">
            <wp:extent cx="5400040" cy="2432050"/>
            <wp:effectExtent l="0" t="0" r="0" b="635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94C1" w14:textId="77777777" w:rsidR="00B44A21" w:rsidRPr="0097400D" w:rsidRDefault="00B44A21" w:rsidP="002E426C">
      <w:pPr>
        <w:pStyle w:val="Ttulo2"/>
      </w:pPr>
      <w:bookmarkStart w:id="57" w:name="_Toc218883074"/>
      <w:r w:rsidRPr="0097400D">
        <w:t xml:space="preserve">Ejercicio </w:t>
      </w:r>
      <w:r>
        <w:t>3.</w:t>
      </w:r>
      <w:r w:rsidRPr="0097400D">
        <w:t>2</w:t>
      </w:r>
      <w:bookmarkEnd w:id="57"/>
    </w:p>
    <w:p w14:paraId="0DC29293" w14:textId="628ADB9B" w:rsidR="00B44A21" w:rsidRDefault="00B44A21" w:rsidP="002E426C">
      <w:pPr>
        <w:pStyle w:val="Ttulo3"/>
      </w:pPr>
      <w:bookmarkStart w:id="58" w:name="_Toc218883075"/>
      <w:r w:rsidRPr="0097400D">
        <w:t>Eliminar la última línea del fichero indice.txt y guardarlo.</w:t>
      </w:r>
      <w:bookmarkEnd w:id="58"/>
    </w:p>
    <w:p w14:paraId="0417BF40" w14:textId="79160381" w:rsidR="00B56DDA" w:rsidRPr="0097400D" w:rsidRDefault="00B56DDA" w:rsidP="00B44A21">
      <w:pPr>
        <w:jc w:val="both"/>
      </w:pPr>
      <w:r>
        <w:rPr>
          <w:noProof/>
        </w:rPr>
        <w:drawing>
          <wp:inline distT="0" distB="0" distL="0" distR="0" wp14:anchorId="0802D680" wp14:editId="0BCAC95A">
            <wp:extent cx="5400040" cy="934085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B870" w14:textId="77777777" w:rsidR="00B44A21" w:rsidRPr="0097400D" w:rsidRDefault="00B44A21" w:rsidP="002E426C">
      <w:pPr>
        <w:pStyle w:val="Ttulo3"/>
      </w:pPr>
      <w:bookmarkStart w:id="59" w:name="_Toc218883076"/>
      <w:r w:rsidRPr="0097400D">
        <w:t>Añadir los cambios a la zona de intercambio temporal.</w:t>
      </w:r>
      <w:bookmarkEnd w:id="59"/>
    </w:p>
    <w:p w14:paraId="7E1992E0" w14:textId="5C915F7A" w:rsidR="00B44A21" w:rsidRDefault="00B44A21" w:rsidP="002E426C">
      <w:pPr>
        <w:pStyle w:val="Ttulo3"/>
      </w:pPr>
      <w:bookmarkStart w:id="60" w:name="_Toc218883077"/>
      <w:r w:rsidRPr="0097400D">
        <w:t>Comprobar de nuevo el estado del repositorio.</w:t>
      </w:r>
      <w:bookmarkEnd w:id="60"/>
    </w:p>
    <w:p w14:paraId="5008AFA6" w14:textId="01E759DE" w:rsidR="00B56DDA" w:rsidRPr="0097400D" w:rsidRDefault="00B56DDA" w:rsidP="00B44A21">
      <w:pPr>
        <w:jc w:val="both"/>
      </w:pPr>
      <w:r>
        <w:rPr>
          <w:noProof/>
        </w:rPr>
        <w:drawing>
          <wp:inline distT="0" distB="0" distL="0" distR="0" wp14:anchorId="236F4BB4" wp14:editId="4ABE061E">
            <wp:extent cx="5400040" cy="789305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94AF" w14:textId="76FD7C8B" w:rsidR="00B44A21" w:rsidRDefault="00B44A21" w:rsidP="002E426C">
      <w:pPr>
        <w:pStyle w:val="Ttulo3"/>
      </w:pPr>
      <w:bookmarkStart w:id="61" w:name="_Toc218883078"/>
      <w:r w:rsidRPr="0097400D">
        <w:t>Quitar los cambios de la zona de intercambio temporal, pero mantenerlos en el directorio de trabajo.</w:t>
      </w:r>
      <w:bookmarkEnd w:id="61"/>
    </w:p>
    <w:p w14:paraId="759FE3EB" w14:textId="1A2C53E2" w:rsidR="00B56DDA" w:rsidRPr="0097400D" w:rsidRDefault="00B56DDA" w:rsidP="002E426C">
      <w:pPr>
        <w:pStyle w:val="Ttulo3"/>
      </w:pPr>
    </w:p>
    <w:p w14:paraId="3468DA69" w14:textId="319AC504" w:rsidR="00B44A21" w:rsidRDefault="00B44A21" w:rsidP="002E426C">
      <w:pPr>
        <w:pStyle w:val="Ttulo3"/>
      </w:pPr>
      <w:bookmarkStart w:id="62" w:name="_Toc218883079"/>
      <w:r w:rsidRPr="0097400D">
        <w:t>Comprobar de nuevo el estado del repositorio.</w:t>
      </w:r>
      <w:bookmarkEnd w:id="62"/>
    </w:p>
    <w:p w14:paraId="198501F9" w14:textId="2E9E4024" w:rsidR="00B56DDA" w:rsidRPr="0097400D" w:rsidRDefault="00B56DDA" w:rsidP="00B44A21">
      <w:pPr>
        <w:jc w:val="both"/>
      </w:pPr>
    </w:p>
    <w:p w14:paraId="358FCA02" w14:textId="77777777" w:rsidR="00B44A21" w:rsidRPr="0097400D" w:rsidRDefault="00B44A21" w:rsidP="002E426C">
      <w:pPr>
        <w:pStyle w:val="Ttulo3"/>
      </w:pPr>
      <w:bookmarkStart w:id="63" w:name="_Toc218883080"/>
      <w:r w:rsidRPr="0097400D">
        <w:lastRenderedPageBreak/>
        <w:t>Deshacer los cambios realizados en el fichero indice.txt para volver a la versión anterior del fichero.</w:t>
      </w:r>
      <w:bookmarkEnd w:id="63"/>
    </w:p>
    <w:p w14:paraId="68457CBA" w14:textId="6179328F" w:rsidR="00B44A21" w:rsidRDefault="00B44A21" w:rsidP="002E426C">
      <w:pPr>
        <w:pStyle w:val="Ttulo3"/>
      </w:pPr>
      <w:bookmarkStart w:id="64" w:name="_Toc218883081"/>
      <w:r w:rsidRPr="0097400D">
        <w:t>Volver a comprobar el estado del repositorio.</w:t>
      </w:r>
      <w:bookmarkEnd w:id="64"/>
    </w:p>
    <w:p w14:paraId="01957769" w14:textId="0F840C48" w:rsidR="00B56DDA" w:rsidRPr="0097400D" w:rsidRDefault="00B56DDA" w:rsidP="002E426C">
      <w:r>
        <w:rPr>
          <w:noProof/>
        </w:rPr>
        <w:drawing>
          <wp:inline distT="0" distB="0" distL="0" distR="0" wp14:anchorId="57D7CF37" wp14:editId="4C0839AA">
            <wp:extent cx="5400040" cy="646430"/>
            <wp:effectExtent l="0" t="0" r="0" b="127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C8C8" w14:textId="77777777" w:rsidR="00B44A21" w:rsidRDefault="00B44A21" w:rsidP="00B44A21">
      <w:pPr>
        <w:jc w:val="both"/>
        <w:rPr>
          <w:b/>
          <w:bCs/>
        </w:rPr>
      </w:pPr>
    </w:p>
    <w:p w14:paraId="33F978FF" w14:textId="77777777" w:rsidR="00B44A21" w:rsidRPr="0097400D" w:rsidRDefault="00B44A21" w:rsidP="002E426C">
      <w:pPr>
        <w:pStyle w:val="Ttulo2"/>
      </w:pPr>
      <w:bookmarkStart w:id="65" w:name="_Toc218883082"/>
      <w:r w:rsidRPr="0097400D">
        <w:t xml:space="preserve">Ejercicio </w:t>
      </w:r>
      <w:r>
        <w:t>3.</w:t>
      </w:r>
      <w:r w:rsidRPr="0097400D">
        <w:t>3</w:t>
      </w:r>
      <w:bookmarkEnd w:id="65"/>
    </w:p>
    <w:p w14:paraId="04A3AE66" w14:textId="729913FC" w:rsidR="00B44A21" w:rsidRDefault="00B44A21" w:rsidP="002E426C">
      <w:pPr>
        <w:pStyle w:val="Ttulo3"/>
      </w:pPr>
      <w:bookmarkStart w:id="66" w:name="_Toc218883083"/>
      <w:r w:rsidRPr="0097400D">
        <w:t>Eliminar la última línea del fichero indice.txt y guardarlo.</w:t>
      </w:r>
      <w:bookmarkEnd w:id="66"/>
    </w:p>
    <w:p w14:paraId="166637C7" w14:textId="77777777" w:rsidR="00B44A21" w:rsidRPr="0097400D" w:rsidRDefault="00B44A21" w:rsidP="002E426C">
      <w:pPr>
        <w:pStyle w:val="Ttulo3"/>
      </w:pPr>
      <w:bookmarkStart w:id="67" w:name="_Toc218883084"/>
      <w:r w:rsidRPr="0097400D">
        <w:t xml:space="preserve">Eliminar el fichero </w:t>
      </w:r>
      <w:proofErr w:type="spellStart"/>
      <w:r w:rsidRPr="0097400D">
        <w:t>capitulos</w:t>
      </w:r>
      <w:proofErr w:type="spellEnd"/>
      <w:r w:rsidRPr="0097400D">
        <w:t>/capitulo3.txt.</w:t>
      </w:r>
      <w:bookmarkEnd w:id="67"/>
    </w:p>
    <w:p w14:paraId="6A769406" w14:textId="7A5BED09" w:rsidR="00B44A21" w:rsidRDefault="00B44A21" w:rsidP="002E426C">
      <w:pPr>
        <w:pStyle w:val="Ttulo3"/>
      </w:pPr>
      <w:bookmarkStart w:id="68" w:name="_Toc218883085"/>
      <w:r w:rsidRPr="0097400D">
        <w:t xml:space="preserve">Añadir un fichero nuevo </w:t>
      </w:r>
      <w:proofErr w:type="spellStart"/>
      <w:r w:rsidRPr="0097400D">
        <w:t>capitulos</w:t>
      </w:r>
      <w:proofErr w:type="spellEnd"/>
      <w:r w:rsidRPr="0097400D">
        <w:t>/capitulo4.txt vacío.</w:t>
      </w:r>
      <w:bookmarkEnd w:id="68"/>
    </w:p>
    <w:p w14:paraId="33A163C9" w14:textId="4E776302" w:rsidR="00CD203A" w:rsidRDefault="00CD203A" w:rsidP="002E426C">
      <w:r>
        <w:rPr>
          <w:noProof/>
        </w:rPr>
        <w:drawing>
          <wp:inline distT="0" distB="0" distL="0" distR="0" wp14:anchorId="0FF8DE5E" wp14:editId="362A9712">
            <wp:extent cx="5400040" cy="1219835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9E0A9" wp14:editId="7E210DE5">
            <wp:extent cx="5400040" cy="1118235"/>
            <wp:effectExtent l="0" t="0" r="0" b="571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9FF6" w14:textId="347A1CD5" w:rsidR="00CD203A" w:rsidRDefault="00CD203A" w:rsidP="002E426C">
      <w:r>
        <w:rPr>
          <w:noProof/>
        </w:rPr>
        <w:drawing>
          <wp:inline distT="0" distB="0" distL="0" distR="0" wp14:anchorId="4BB0E7DA" wp14:editId="634D9C4A">
            <wp:extent cx="5400040" cy="242570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181E" w14:textId="795D4D5B" w:rsidR="00CD203A" w:rsidRDefault="00CD203A" w:rsidP="002E426C">
      <w:r>
        <w:rPr>
          <w:noProof/>
        </w:rPr>
        <w:lastRenderedPageBreak/>
        <w:drawing>
          <wp:inline distT="0" distB="0" distL="0" distR="0" wp14:anchorId="0B6D87F5" wp14:editId="7C4BD965">
            <wp:extent cx="5400040" cy="2313305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9AA8" w14:textId="6867A3BB" w:rsidR="00CD203A" w:rsidRPr="0097400D" w:rsidRDefault="00CD203A" w:rsidP="002E426C">
      <w:r>
        <w:rPr>
          <w:noProof/>
        </w:rPr>
        <w:drawing>
          <wp:inline distT="0" distB="0" distL="0" distR="0" wp14:anchorId="6B01387D" wp14:editId="28E10168">
            <wp:extent cx="3505200" cy="2552700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9600" w14:textId="0910758B" w:rsidR="00B44A21" w:rsidRDefault="00B44A21" w:rsidP="002E426C">
      <w:pPr>
        <w:pStyle w:val="Ttulo3"/>
      </w:pPr>
      <w:bookmarkStart w:id="69" w:name="_Toc218883086"/>
      <w:r w:rsidRPr="0097400D">
        <w:t>Añadir los cambios a la zona de intercambio temporal.</w:t>
      </w:r>
      <w:bookmarkEnd w:id="69"/>
    </w:p>
    <w:p w14:paraId="5779FAE2" w14:textId="77777777" w:rsidR="00CD203A" w:rsidRPr="0097400D" w:rsidRDefault="00CD203A" w:rsidP="002E426C">
      <w:pPr>
        <w:pStyle w:val="Ttulo3"/>
      </w:pPr>
    </w:p>
    <w:p w14:paraId="0A9C6674" w14:textId="77777777" w:rsidR="00B44A21" w:rsidRPr="0097400D" w:rsidRDefault="00B44A21" w:rsidP="002E426C">
      <w:pPr>
        <w:pStyle w:val="Ttulo3"/>
      </w:pPr>
      <w:bookmarkStart w:id="70" w:name="_Toc218883087"/>
      <w:r w:rsidRPr="0097400D">
        <w:t>Comprobar de nuevo el estado del repositorio.</w:t>
      </w:r>
      <w:bookmarkEnd w:id="70"/>
    </w:p>
    <w:p w14:paraId="2D132B8F" w14:textId="77777777" w:rsidR="00B44A21" w:rsidRPr="0097400D" w:rsidRDefault="00B44A21" w:rsidP="002E426C">
      <w:pPr>
        <w:pStyle w:val="Ttulo3"/>
      </w:pPr>
      <w:bookmarkStart w:id="71" w:name="_Toc218883088"/>
      <w:r w:rsidRPr="0097400D">
        <w:t>Quitar los cambios de la zona de intercambio temporal, pero mantenerlos en el directorio de trabajo.</w:t>
      </w:r>
      <w:bookmarkEnd w:id="71"/>
    </w:p>
    <w:p w14:paraId="537AE85C" w14:textId="080F6DFD" w:rsidR="00B44A21" w:rsidRDefault="00B44A21" w:rsidP="002E426C">
      <w:pPr>
        <w:pStyle w:val="Ttulo3"/>
      </w:pPr>
      <w:bookmarkStart w:id="72" w:name="_Toc218883089"/>
      <w:r w:rsidRPr="0097400D">
        <w:t>Comprobar de nuevo el estado del repositorio.</w:t>
      </w:r>
      <w:bookmarkEnd w:id="72"/>
    </w:p>
    <w:p w14:paraId="52FB2C45" w14:textId="71ED5828" w:rsidR="00CD203A" w:rsidRPr="0097400D" w:rsidRDefault="00CD203A" w:rsidP="002E426C">
      <w:r>
        <w:rPr>
          <w:noProof/>
        </w:rPr>
        <w:drawing>
          <wp:inline distT="0" distB="0" distL="0" distR="0" wp14:anchorId="395BF7B5" wp14:editId="205951FB">
            <wp:extent cx="5400040" cy="969645"/>
            <wp:effectExtent l="0" t="0" r="0" b="190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0257" w14:textId="551E2B80" w:rsidR="00B44A21" w:rsidRDefault="00B44A21" w:rsidP="002E426C">
      <w:pPr>
        <w:pStyle w:val="Ttulo3"/>
      </w:pPr>
      <w:bookmarkStart w:id="73" w:name="_Toc218883090"/>
      <w:r w:rsidRPr="0097400D">
        <w:lastRenderedPageBreak/>
        <w:t>Deshacer los cambios realizados para volver a la versión del repositorio.</w:t>
      </w:r>
      <w:bookmarkEnd w:id="73"/>
    </w:p>
    <w:p w14:paraId="0177BD4C" w14:textId="1F4C4F2D" w:rsidR="00CD203A" w:rsidRDefault="00CD203A" w:rsidP="00B44A21">
      <w:pPr>
        <w:jc w:val="both"/>
      </w:pPr>
      <w:r>
        <w:rPr>
          <w:noProof/>
        </w:rPr>
        <w:drawing>
          <wp:inline distT="0" distB="0" distL="0" distR="0" wp14:anchorId="4D86390E" wp14:editId="2D2C6997">
            <wp:extent cx="5400040" cy="1674495"/>
            <wp:effectExtent l="0" t="0" r="0" b="190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114E" w14:textId="45178DE8" w:rsidR="00CD203A" w:rsidRPr="0097400D" w:rsidRDefault="00CD203A" w:rsidP="00B44A21">
      <w:pPr>
        <w:jc w:val="both"/>
      </w:pPr>
      <w:r>
        <w:rPr>
          <w:noProof/>
        </w:rPr>
        <w:drawing>
          <wp:inline distT="0" distB="0" distL="0" distR="0" wp14:anchorId="33ABD686" wp14:editId="1985AD0F">
            <wp:extent cx="5400040" cy="206375"/>
            <wp:effectExtent l="0" t="0" r="0" b="317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932E" w14:textId="162EECB2" w:rsidR="00B44A21" w:rsidRDefault="00B44A21" w:rsidP="002E426C">
      <w:pPr>
        <w:pStyle w:val="Ttulo3"/>
      </w:pPr>
      <w:bookmarkStart w:id="74" w:name="_Toc218883091"/>
      <w:r w:rsidRPr="0097400D">
        <w:t>Volver a comprobar el estado del repositorio.</w:t>
      </w:r>
      <w:bookmarkEnd w:id="74"/>
    </w:p>
    <w:p w14:paraId="213B26A2" w14:textId="73ADC5AA" w:rsidR="00CD203A" w:rsidRPr="0097400D" w:rsidRDefault="00CD203A" w:rsidP="00B44A21">
      <w:pPr>
        <w:jc w:val="both"/>
      </w:pPr>
      <w:r>
        <w:rPr>
          <w:noProof/>
        </w:rPr>
        <w:drawing>
          <wp:inline distT="0" distB="0" distL="0" distR="0" wp14:anchorId="6C8504F7" wp14:editId="096AA81C">
            <wp:extent cx="5400040" cy="892175"/>
            <wp:effectExtent l="0" t="0" r="0" b="317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21CD" w14:textId="40AAD482" w:rsidR="00B44A21" w:rsidRDefault="00CD203A" w:rsidP="00B44A21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74A751A6" wp14:editId="35479514">
            <wp:extent cx="5400040" cy="631825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AA5C" w14:textId="77777777" w:rsidR="00B44A21" w:rsidRDefault="00B44A21" w:rsidP="00B44A21">
      <w:pPr>
        <w:jc w:val="both"/>
        <w:rPr>
          <w:b/>
          <w:bCs/>
        </w:rPr>
      </w:pPr>
    </w:p>
    <w:p w14:paraId="7F4F730B" w14:textId="77777777" w:rsidR="00B44A21" w:rsidRPr="0097400D" w:rsidRDefault="00B44A21" w:rsidP="002E426C">
      <w:pPr>
        <w:pStyle w:val="Ttulo2"/>
      </w:pPr>
      <w:bookmarkStart w:id="75" w:name="_Toc218883092"/>
      <w:r w:rsidRPr="0097400D">
        <w:lastRenderedPageBreak/>
        <w:t xml:space="preserve">Ejercicio </w:t>
      </w:r>
      <w:r>
        <w:t>3.</w:t>
      </w:r>
      <w:r w:rsidRPr="0097400D">
        <w:t>4</w:t>
      </w:r>
      <w:bookmarkEnd w:id="75"/>
    </w:p>
    <w:p w14:paraId="25FD754B" w14:textId="1DAAD6D6" w:rsidR="00B44A21" w:rsidRDefault="00B44A21" w:rsidP="002E426C">
      <w:pPr>
        <w:pStyle w:val="Ttulo3"/>
      </w:pPr>
      <w:bookmarkStart w:id="76" w:name="_Toc218883093"/>
      <w:r w:rsidRPr="0097400D">
        <w:t>Eliminar la última línea del fichero indice.txt y guardarlo.</w:t>
      </w:r>
      <w:bookmarkEnd w:id="76"/>
    </w:p>
    <w:p w14:paraId="3E00A29D" w14:textId="786F5237" w:rsidR="00CD203A" w:rsidRPr="0097400D" w:rsidRDefault="00CD203A" w:rsidP="00B44A21">
      <w:pPr>
        <w:jc w:val="both"/>
      </w:pPr>
      <w:r>
        <w:rPr>
          <w:noProof/>
        </w:rPr>
        <w:drawing>
          <wp:inline distT="0" distB="0" distL="0" distR="0" wp14:anchorId="1FC2D0A8" wp14:editId="07213FC9">
            <wp:extent cx="5400040" cy="2317115"/>
            <wp:effectExtent l="0" t="0" r="0" b="698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1F260" wp14:editId="0809F185">
            <wp:extent cx="5400040" cy="1949450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8150" w14:textId="77777777" w:rsidR="00B44A21" w:rsidRPr="0097400D" w:rsidRDefault="00B44A21" w:rsidP="002E426C">
      <w:pPr>
        <w:pStyle w:val="Ttulo3"/>
      </w:pPr>
      <w:bookmarkStart w:id="77" w:name="_Toc218883094"/>
      <w:r w:rsidRPr="0097400D">
        <w:lastRenderedPageBreak/>
        <w:t xml:space="preserve">Eliminar el fichero </w:t>
      </w:r>
      <w:proofErr w:type="spellStart"/>
      <w:r w:rsidRPr="0097400D">
        <w:t>capitulos</w:t>
      </w:r>
      <w:proofErr w:type="spellEnd"/>
      <w:r w:rsidRPr="0097400D">
        <w:t>/capitulo3.txt.</w:t>
      </w:r>
      <w:bookmarkEnd w:id="77"/>
    </w:p>
    <w:p w14:paraId="41327CFB" w14:textId="44CBFF6C" w:rsidR="00B44A21" w:rsidRPr="0097400D" w:rsidRDefault="00B44A21" w:rsidP="002E426C">
      <w:pPr>
        <w:pStyle w:val="Ttulo3"/>
      </w:pPr>
      <w:bookmarkStart w:id="78" w:name="_Toc218883095"/>
      <w:r w:rsidRPr="0097400D">
        <w:t xml:space="preserve">Añadir los cambios a la zona de intercambio temporal y hacer un </w:t>
      </w:r>
      <w:proofErr w:type="spellStart"/>
      <w:r w:rsidRPr="0097400D">
        <w:t>commit</w:t>
      </w:r>
      <w:proofErr w:type="spellEnd"/>
      <w:r w:rsidRPr="0097400D">
        <w:t xml:space="preserve"> con el mensaje “</w:t>
      </w:r>
      <w:r w:rsidRPr="0097400D">
        <w:rPr>
          <w:i/>
          <w:iCs/>
        </w:rPr>
        <w:t>Borrado accidental.</w:t>
      </w:r>
      <w:r w:rsidRPr="0097400D">
        <w:t>”</w:t>
      </w:r>
      <w:bookmarkEnd w:id="78"/>
    </w:p>
    <w:p w14:paraId="48F17563" w14:textId="6112A76D" w:rsidR="00B44A21" w:rsidRDefault="00B44A21" w:rsidP="002E426C">
      <w:pPr>
        <w:pStyle w:val="Ttulo3"/>
      </w:pPr>
      <w:bookmarkStart w:id="79" w:name="_Toc218883096"/>
      <w:r w:rsidRPr="0097400D">
        <w:t>Comprobar el historial del repositorio.</w:t>
      </w:r>
      <w:bookmarkEnd w:id="79"/>
    </w:p>
    <w:p w14:paraId="23ADEE98" w14:textId="1CBA4656" w:rsidR="00CD203A" w:rsidRPr="0097400D" w:rsidRDefault="00CD203A" w:rsidP="0024434D">
      <w:r>
        <w:rPr>
          <w:noProof/>
        </w:rPr>
        <w:drawing>
          <wp:inline distT="0" distB="0" distL="0" distR="0" wp14:anchorId="31290265" wp14:editId="293D1C8E">
            <wp:extent cx="5400040" cy="3285490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2663" w14:textId="2D69CB1F" w:rsidR="00B44A21" w:rsidRDefault="00B44A21" w:rsidP="002E426C">
      <w:pPr>
        <w:pStyle w:val="Ttulo3"/>
      </w:pPr>
      <w:bookmarkStart w:id="80" w:name="_Toc218883097"/>
      <w:r w:rsidRPr="0097400D">
        <w:t xml:space="preserve">Deshacer el último </w:t>
      </w:r>
      <w:proofErr w:type="spellStart"/>
      <w:proofErr w:type="gramStart"/>
      <w:r w:rsidRPr="0097400D">
        <w:t>commit</w:t>
      </w:r>
      <w:proofErr w:type="spellEnd"/>
      <w:proofErr w:type="gramEnd"/>
      <w:r w:rsidRPr="0097400D">
        <w:t xml:space="preserve"> pero mantener los cambios anteriores en el directorio de trabajo y la zona de intercambio temporal.</w:t>
      </w:r>
      <w:bookmarkEnd w:id="80"/>
    </w:p>
    <w:p w14:paraId="4EA22DD7" w14:textId="517DEF10" w:rsidR="003561D3" w:rsidRPr="0097400D" w:rsidRDefault="003561D3" w:rsidP="0024434D">
      <w:r>
        <w:rPr>
          <w:noProof/>
        </w:rPr>
        <w:drawing>
          <wp:inline distT="0" distB="0" distL="0" distR="0" wp14:anchorId="3B9AC61C" wp14:editId="530B5744">
            <wp:extent cx="5400040" cy="3317240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927B" w14:textId="674910B4" w:rsidR="00B44A21" w:rsidRDefault="00B44A21" w:rsidP="002E426C">
      <w:pPr>
        <w:pStyle w:val="Ttulo3"/>
      </w:pPr>
      <w:bookmarkStart w:id="81" w:name="_Toc218883098"/>
      <w:r w:rsidRPr="0097400D">
        <w:lastRenderedPageBreak/>
        <w:t>Comprobar el historial y el estado del repositorio.</w:t>
      </w:r>
      <w:bookmarkEnd w:id="81"/>
    </w:p>
    <w:p w14:paraId="7912A5B3" w14:textId="7D8ABA50" w:rsidR="003561D3" w:rsidRPr="0097400D" w:rsidRDefault="003561D3" w:rsidP="00B44A21">
      <w:pPr>
        <w:jc w:val="both"/>
      </w:pPr>
      <w:r>
        <w:rPr>
          <w:noProof/>
        </w:rPr>
        <w:drawing>
          <wp:inline distT="0" distB="0" distL="0" distR="0" wp14:anchorId="4E1A7BEF" wp14:editId="535AE437">
            <wp:extent cx="5400040" cy="1693545"/>
            <wp:effectExtent l="0" t="0" r="0" b="190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75E3" w14:textId="60F1F09D" w:rsidR="00B44A21" w:rsidRDefault="00B44A21" w:rsidP="002E426C">
      <w:pPr>
        <w:pStyle w:val="Ttulo3"/>
      </w:pPr>
      <w:bookmarkStart w:id="82" w:name="_Toc218883099"/>
      <w:r w:rsidRPr="0097400D">
        <w:t xml:space="preserve">Volver a hacer el </w:t>
      </w:r>
      <w:proofErr w:type="spellStart"/>
      <w:r w:rsidRPr="0097400D">
        <w:t>commit</w:t>
      </w:r>
      <w:proofErr w:type="spellEnd"/>
      <w:r w:rsidRPr="0097400D">
        <w:t xml:space="preserve"> con el mismo mensaje de antes.</w:t>
      </w:r>
      <w:bookmarkEnd w:id="82"/>
    </w:p>
    <w:p w14:paraId="3CA8A0AF" w14:textId="444CF3AE" w:rsidR="003561D3" w:rsidRPr="0097400D" w:rsidRDefault="003561D3" w:rsidP="00B44A21">
      <w:pPr>
        <w:jc w:val="both"/>
      </w:pPr>
      <w:r>
        <w:rPr>
          <w:noProof/>
        </w:rPr>
        <w:drawing>
          <wp:inline distT="0" distB="0" distL="0" distR="0" wp14:anchorId="572D2AC2" wp14:editId="44798EC9">
            <wp:extent cx="5400040" cy="1435100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7350" w14:textId="0667966E" w:rsidR="00B44A21" w:rsidRDefault="00B44A21" w:rsidP="002E426C">
      <w:pPr>
        <w:pStyle w:val="Ttulo3"/>
      </w:pPr>
      <w:bookmarkStart w:id="83" w:name="_Toc218883100"/>
      <w:r w:rsidRPr="0097400D">
        <w:t xml:space="preserve">Deshacer el último </w:t>
      </w:r>
      <w:proofErr w:type="spellStart"/>
      <w:r w:rsidRPr="0097400D">
        <w:t>commit</w:t>
      </w:r>
      <w:proofErr w:type="spellEnd"/>
      <w:r w:rsidRPr="0097400D">
        <w:t xml:space="preserve"> y los cambios anteriores del directorio de trabajo volviendo a la versión anterior del repositorio.</w:t>
      </w:r>
      <w:bookmarkEnd w:id="83"/>
    </w:p>
    <w:p w14:paraId="4F02B288" w14:textId="3A3E8A61" w:rsidR="003561D3" w:rsidRPr="0097400D" w:rsidRDefault="003561D3" w:rsidP="00B44A21">
      <w:pPr>
        <w:jc w:val="both"/>
      </w:pPr>
      <w:r>
        <w:rPr>
          <w:noProof/>
        </w:rPr>
        <w:drawing>
          <wp:inline distT="0" distB="0" distL="0" distR="0" wp14:anchorId="0C4F6C94" wp14:editId="40D7E65D">
            <wp:extent cx="5400040" cy="4126865"/>
            <wp:effectExtent l="0" t="0" r="0" b="698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827A" w14:textId="77777777" w:rsidR="00B44A21" w:rsidRPr="0097400D" w:rsidRDefault="00B44A21" w:rsidP="002E426C">
      <w:pPr>
        <w:pStyle w:val="Ttulo3"/>
      </w:pPr>
      <w:bookmarkStart w:id="84" w:name="_Toc218883101"/>
      <w:r w:rsidRPr="0097400D">
        <w:t>Comprobar de nuevo el historial y el estado del repositorio.</w:t>
      </w:r>
      <w:bookmarkEnd w:id="84"/>
    </w:p>
    <w:p w14:paraId="628767EC" w14:textId="77777777" w:rsidR="00B44A21" w:rsidRDefault="00B44A21" w:rsidP="00B44A21">
      <w:pPr>
        <w:jc w:val="both"/>
        <w:rPr>
          <w:b/>
          <w:bCs/>
        </w:rPr>
      </w:pPr>
    </w:p>
    <w:p w14:paraId="7FAAAE42" w14:textId="77777777" w:rsidR="00B44A21" w:rsidRDefault="00B44A21" w:rsidP="00B44A21">
      <w:pPr>
        <w:jc w:val="both"/>
        <w:rPr>
          <w:b/>
          <w:bCs/>
        </w:rPr>
      </w:pPr>
    </w:p>
    <w:p w14:paraId="51EC1EE6" w14:textId="77777777" w:rsidR="00B44A21" w:rsidRDefault="00B44A21" w:rsidP="00B44A21">
      <w:pPr>
        <w:jc w:val="both"/>
        <w:rPr>
          <w:b/>
          <w:bCs/>
        </w:rPr>
      </w:pPr>
    </w:p>
    <w:p w14:paraId="6A6A4062" w14:textId="77777777" w:rsidR="00B44A21" w:rsidRDefault="00B44A21" w:rsidP="00B44A21">
      <w:pPr>
        <w:jc w:val="both"/>
        <w:rPr>
          <w:b/>
          <w:bCs/>
        </w:rPr>
      </w:pPr>
    </w:p>
    <w:p w14:paraId="0934DFD9" w14:textId="77777777" w:rsidR="00B44A21" w:rsidRDefault="00B44A21" w:rsidP="00B44A21">
      <w:pPr>
        <w:jc w:val="both"/>
        <w:rPr>
          <w:b/>
          <w:bCs/>
        </w:rPr>
      </w:pPr>
    </w:p>
    <w:p w14:paraId="4C7C3F0E" w14:textId="77777777" w:rsidR="00B44A21" w:rsidRDefault="00B44A21" w:rsidP="00B44A21">
      <w:pPr>
        <w:jc w:val="both"/>
        <w:rPr>
          <w:b/>
          <w:bCs/>
        </w:rPr>
      </w:pPr>
    </w:p>
    <w:p w14:paraId="558BD0E7" w14:textId="77777777" w:rsidR="00B44A21" w:rsidRDefault="00B44A21" w:rsidP="00B44A21">
      <w:pPr>
        <w:jc w:val="both"/>
        <w:rPr>
          <w:b/>
          <w:bCs/>
        </w:rPr>
      </w:pPr>
    </w:p>
    <w:p w14:paraId="6FDA1F6F" w14:textId="77777777" w:rsidR="00B44A21" w:rsidRDefault="00B44A21" w:rsidP="00B44A21">
      <w:pPr>
        <w:jc w:val="both"/>
        <w:rPr>
          <w:b/>
          <w:bCs/>
        </w:rPr>
      </w:pPr>
    </w:p>
    <w:p w14:paraId="1DF4C649" w14:textId="77777777" w:rsidR="00B44A21" w:rsidRDefault="00B44A21" w:rsidP="00B44A21">
      <w:pPr>
        <w:jc w:val="both"/>
        <w:rPr>
          <w:b/>
          <w:bCs/>
        </w:rPr>
      </w:pPr>
    </w:p>
    <w:p w14:paraId="526793CB" w14:textId="77777777" w:rsidR="00B44A21" w:rsidRDefault="00B44A21" w:rsidP="00B44A21">
      <w:pPr>
        <w:jc w:val="both"/>
        <w:rPr>
          <w:b/>
          <w:bCs/>
        </w:rPr>
      </w:pPr>
    </w:p>
    <w:p w14:paraId="6A9DB234" w14:textId="77777777" w:rsidR="00B44A21" w:rsidRDefault="00B44A21" w:rsidP="00B44A21">
      <w:pPr>
        <w:jc w:val="both"/>
        <w:rPr>
          <w:b/>
          <w:bCs/>
        </w:rPr>
      </w:pPr>
    </w:p>
    <w:p w14:paraId="3ECA5E77" w14:textId="77777777" w:rsidR="00B44A21" w:rsidRDefault="00B44A21" w:rsidP="00B44A21">
      <w:pPr>
        <w:jc w:val="both"/>
        <w:rPr>
          <w:b/>
          <w:bCs/>
        </w:rPr>
      </w:pPr>
    </w:p>
    <w:p w14:paraId="7496D272" w14:textId="77777777" w:rsidR="00B44A21" w:rsidRDefault="00B44A21" w:rsidP="00B44A21">
      <w:pPr>
        <w:jc w:val="both"/>
        <w:rPr>
          <w:b/>
          <w:bCs/>
        </w:rPr>
      </w:pPr>
    </w:p>
    <w:p w14:paraId="591449BC" w14:textId="77777777" w:rsidR="00B44A21" w:rsidRDefault="00B44A21" w:rsidP="00B44A21">
      <w:pPr>
        <w:jc w:val="both"/>
        <w:rPr>
          <w:b/>
          <w:bCs/>
        </w:rPr>
      </w:pPr>
    </w:p>
    <w:p w14:paraId="7A5DA7E8" w14:textId="77777777" w:rsidR="00B44A21" w:rsidRDefault="00B44A21" w:rsidP="00B44A21">
      <w:pPr>
        <w:jc w:val="both"/>
        <w:rPr>
          <w:b/>
          <w:bCs/>
        </w:rPr>
      </w:pPr>
    </w:p>
    <w:p w14:paraId="75FF5DB9" w14:textId="77777777" w:rsidR="00B44A21" w:rsidRDefault="00B44A21" w:rsidP="00B44A21">
      <w:pPr>
        <w:jc w:val="both"/>
        <w:rPr>
          <w:b/>
          <w:bCs/>
        </w:rPr>
      </w:pPr>
    </w:p>
    <w:p w14:paraId="60BB7884" w14:textId="77777777" w:rsidR="00B44A21" w:rsidRDefault="00B44A21" w:rsidP="00B44A21">
      <w:pPr>
        <w:jc w:val="both"/>
        <w:rPr>
          <w:b/>
          <w:bCs/>
        </w:rPr>
      </w:pPr>
    </w:p>
    <w:p w14:paraId="130B58F7" w14:textId="77777777" w:rsidR="00B44A21" w:rsidRDefault="00B44A21" w:rsidP="00B44A21">
      <w:pPr>
        <w:jc w:val="both"/>
        <w:rPr>
          <w:b/>
          <w:bCs/>
        </w:rPr>
      </w:pPr>
    </w:p>
    <w:p w14:paraId="3560BC9F" w14:textId="77777777" w:rsidR="00B44A21" w:rsidRDefault="00B44A21" w:rsidP="00B44A21">
      <w:pPr>
        <w:jc w:val="both"/>
        <w:rPr>
          <w:b/>
          <w:bCs/>
        </w:rPr>
      </w:pPr>
    </w:p>
    <w:p w14:paraId="5B30DEC6" w14:textId="77777777" w:rsidR="00B44A21" w:rsidRPr="0097400D" w:rsidRDefault="00B44A21" w:rsidP="002E426C">
      <w:pPr>
        <w:pStyle w:val="Ttulo1"/>
      </w:pPr>
      <w:bookmarkStart w:id="85" w:name="_Toc218883102"/>
      <w:r>
        <w:t>4. G</w:t>
      </w:r>
      <w:r w:rsidRPr="0097400D">
        <w:t>estión de ramas</w:t>
      </w:r>
      <w:bookmarkEnd w:id="85"/>
    </w:p>
    <w:p w14:paraId="7CDF48EA" w14:textId="77777777" w:rsidR="00B44A21" w:rsidRPr="0097400D" w:rsidRDefault="00B44A21" w:rsidP="002E426C">
      <w:pPr>
        <w:pStyle w:val="Ttulo2"/>
      </w:pPr>
      <w:bookmarkStart w:id="86" w:name="_Toc218883103"/>
      <w:r w:rsidRPr="0097400D">
        <w:t xml:space="preserve">Ejercicio </w:t>
      </w:r>
      <w:r>
        <w:t>4.</w:t>
      </w:r>
      <w:r w:rsidRPr="0097400D">
        <w:t>1</w:t>
      </w:r>
      <w:bookmarkEnd w:id="86"/>
    </w:p>
    <w:p w14:paraId="1CFD23EF" w14:textId="77777777" w:rsidR="00B44A21" w:rsidRPr="0097400D" w:rsidRDefault="00B44A21" w:rsidP="002E426C">
      <w:pPr>
        <w:pStyle w:val="Ttulo3"/>
      </w:pPr>
      <w:bookmarkStart w:id="87" w:name="_Toc218883104"/>
      <w:r w:rsidRPr="0097400D">
        <w:t xml:space="preserve">Crear una nueva rama </w:t>
      </w:r>
      <w:proofErr w:type="spellStart"/>
      <w:r w:rsidRPr="0097400D">
        <w:t>bibliografia</w:t>
      </w:r>
      <w:proofErr w:type="spellEnd"/>
      <w:r w:rsidRPr="0097400D">
        <w:t xml:space="preserve"> y mostrar las ramas del repositorio.</w:t>
      </w:r>
      <w:bookmarkEnd w:id="87"/>
    </w:p>
    <w:p w14:paraId="36584318" w14:textId="393D3744" w:rsidR="00B44A21" w:rsidRDefault="00820F0E" w:rsidP="00B44A21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7DEC10" wp14:editId="05408C82">
            <wp:extent cx="5400040" cy="910590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BD31" w14:textId="77777777" w:rsidR="00B44A21" w:rsidRPr="0097400D" w:rsidRDefault="00B44A21" w:rsidP="002E426C">
      <w:pPr>
        <w:pStyle w:val="Ttulo2"/>
      </w:pPr>
      <w:bookmarkStart w:id="88" w:name="_Toc218883105"/>
      <w:r w:rsidRPr="0097400D">
        <w:lastRenderedPageBreak/>
        <w:t xml:space="preserve">Ejercicio </w:t>
      </w:r>
      <w:r>
        <w:t>4.</w:t>
      </w:r>
      <w:r w:rsidRPr="0097400D">
        <w:t>2</w:t>
      </w:r>
      <w:bookmarkEnd w:id="88"/>
    </w:p>
    <w:p w14:paraId="30F0F9F6" w14:textId="185B05E9" w:rsidR="00B44A21" w:rsidRDefault="00B44A21" w:rsidP="002E426C">
      <w:pPr>
        <w:pStyle w:val="Ttulo3"/>
      </w:pPr>
      <w:bookmarkStart w:id="89" w:name="_Toc218883106"/>
      <w:r w:rsidRPr="0097400D">
        <w:t xml:space="preserve">Crear el fichero </w:t>
      </w:r>
      <w:proofErr w:type="spellStart"/>
      <w:r w:rsidRPr="0097400D">
        <w:t>capitulos</w:t>
      </w:r>
      <w:proofErr w:type="spellEnd"/>
      <w:r w:rsidRPr="0097400D">
        <w:t>/capitulo4.txt y añadir el texto siguiente</w:t>
      </w:r>
      <w:bookmarkEnd w:id="89"/>
    </w:p>
    <w:p w14:paraId="76FE7556" w14:textId="6BBA982E" w:rsidR="00820F0E" w:rsidRPr="0097400D" w:rsidRDefault="00820F0E" w:rsidP="00B44A21">
      <w:pPr>
        <w:jc w:val="both"/>
      </w:pPr>
      <w:r>
        <w:rPr>
          <w:noProof/>
        </w:rPr>
        <w:drawing>
          <wp:inline distT="0" distB="0" distL="0" distR="0" wp14:anchorId="1FE40CDC" wp14:editId="46483D42">
            <wp:extent cx="5400040" cy="3350895"/>
            <wp:effectExtent l="0" t="0" r="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6DD">
        <w:rPr>
          <w:noProof/>
        </w:rPr>
        <w:drawing>
          <wp:inline distT="0" distB="0" distL="0" distR="0" wp14:anchorId="706D0E99" wp14:editId="1DD6A551">
            <wp:extent cx="5400040" cy="166497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2145" w14:textId="77777777" w:rsidR="00B44A21" w:rsidRPr="00BC01E6" w:rsidRDefault="00B44A21" w:rsidP="00B44A21">
      <w:pPr>
        <w:jc w:val="both"/>
        <w:rPr>
          <w:color w:val="FFFFFF" w:themeColor="background1"/>
          <w:highlight w:val="black"/>
        </w:rPr>
      </w:pPr>
      <w:r w:rsidRPr="00BC01E6">
        <w:rPr>
          <w:color w:val="FFFFFF" w:themeColor="background1"/>
          <w:highlight w:val="black"/>
        </w:rPr>
        <w:t>En este capítulo veremos cómo usar GitHub para alojar repositorios en remoto.</w:t>
      </w:r>
    </w:p>
    <w:p w14:paraId="77B311CE" w14:textId="77777777" w:rsidR="00B44A21" w:rsidRPr="0097400D" w:rsidRDefault="00B44A21" w:rsidP="00EB3A2E">
      <w:pPr>
        <w:pStyle w:val="Ttulo3"/>
      </w:pPr>
      <w:bookmarkStart w:id="90" w:name="_Toc218883107"/>
      <w:r w:rsidRPr="0097400D">
        <w:lastRenderedPageBreak/>
        <w:t>Añadir los cambios a la zona de intercambio temporal.</w:t>
      </w:r>
      <w:bookmarkEnd w:id="90"/>
    </w:p>
    <w:p w14:paraId="2BBEFF74" w14:textId="77777777" w:rsidR="00B44A21" w:rsidRPr="0097400D" w:rsidRDefault="00B44A21" w:rsidP="00EB3A2E">
      <w:pPr>
        <w:pStyle w:val="Ttulo3"/>
      </w:pPr>
      <w:bookmarkStart w:id="91" w:name="_Toc218883108"/>
      <w:r w:rsidRPr="0097400D"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con el mensaje “</w:t>
      </w:r>
      <w:r w:rsidRPr="0097400D">
        <w:rPr>
          <w:i/>
          <w:iCs/>
        </w:rPr>
        <w:t>Añadido capítulo 4.</w:t>
      </w:r>
      <w:r w:rsidRPr="0097400D">
        <w:t>”</w:t>
      </w:r>
      <w:bookmarkEnd w:id="91"/>
    </w:p>
    <w:p w14:paraId="595AC31B" w14:textId="13AA735F" w:rsidR="00B44A21" w:rsidRDefault="00B44A21" w:rsidP="00EB3A2E">
      <w:pPr>
        <w:pStyle w:val="Ttulo3"/>
      </w:pPr>
      <w:bookmarkStart w:id="92" w:name="_Toc218883109"/>
      <w:r w:rsidRPr="0097400D">
        <w:t>Mostrar la historia del repositorio incluyendo todas las ramas.</w:t>
      </w:r>
      <w:bookmarkEnd w:id="92"/>
    </w:p>
    <w:p w14:paraId="0D18D14A" w14:textId="13AF1E7F" w:rsidR="00820F0E" w:rsidRPr="0097400D" w:rsidRDefault="005B66DD" w:rsidP="00B44A21">
      <w:pPr>
        <w:jc w:val="both"/>
      </w:pPr>
      <w:r>
        <w:rPr>
          <w:noProof/>
        </w:rPr>
        <w:drawing>
          <wp:inline distT="0" distB="0" distL="0" distR="0" wp14:anchorId="4031BC96" wp14:editId="0D2E47B7">
            <wp:extent cx="5400040" cy="2524125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C4F8" w14:textId="77777777" w:rsidR="00B44A21" w:rsidRDefault="00B44A21" w:rsidP="00B44A21">
      <w:pPr>
        <w:jc w:val="both"/>
        <w:rPr>
          <w:b/>
          <w:bCs/>
        </w:rPr>
      </w:pPr>
    </w:p>
    <w:p w14:paraId="1AC00FA0" w14:textId="77777777" w:rsidR="00B44A21" w:rsidRPr="0097400D" w:rsidRDefault="00B44A21" w:rsidP="00EB3A2E">
      <w:pPr>
        <w:pStyle w:val="Ttulo2"/>
      </w:pPr>
      <w:bookmarkStart w:id="93" w:name="_Toc218883110"/>
      <w:r w:rsidRPr="0097400D">
        <w:t xml:space="preserve">Ejercicio </w:t>
      </w:r>
      <w:r>
        <w:t>4.</w:t>
      </w:r>
      <w:r w:rsidRPr="0097400D">
        <w:t>3</w:t>
      </w:r>
      <w:bookmarkEnd w:id="93"/>
    </w:p>
    <w:p w14:paraId="55242313" w14:textId="4E90CA26" w:rsidR="00B44A21" w:rsidRDefault="00B44A21" w:rsidP="00EB3A2E">
      <w:pPr>
        <w:pStyle w:val="Ttulo3"/>
      </w:pPr>
      <w:bookmarkStart w:id="94" w:name="_Toc218883111"/>
      <w:r w:rsidRPr="0097400D">
        <w:t xml:space="preserve">Cambiar a la rama </w:t>
      </w:r>
      <w:proofErr w:type="spellStart"/>
      <w:r w:rsidRPr="0097400D">
        <w:t>bibliografia</w:t>
      </w:r>
      <w:proofErr w:type="spellEnd"/>
      <w:r w:rsidRPr="0097400D">
        <w:t>.</w:t>
      </w:r>
      <w:bookmarkEnd w:id="94"/>
    </w:p>
    <w:p w14:paraId="23A7F6B6" w14:textId="75840131" w:rsidR="005B66DD" w:rsidRPr="0097400D" w:rsidRDefault="005B66DD" w:rsidP="00B44A21">
      <w:pPr>
        <w:jc w:val="both"/>
      </w:pPr>
      <w:r>
        <w:rPr>
          <w:noProof/>
        </w:rPr>
        <w:drawing>
          <wp:inline distT="0" distB="0" distL="0" distR="0" wp14:anchorId="642EB081" wp14:editId="2CB62A7F">
            <wp:extent cx="4714875" cy="2657475"/>
            <wp:effectExtent l="0" t="0" r="9525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6159" w14:textId="77777777" w:rsidR="00B44A21" w:rsidRPr="0097400D" w:rsidRDefault="00B44A21" w:rsidP="00EB3A2E">
      <w:pPr>
        <w:pStyle w:val="Ttulo3"/>
      </w:pPr>
      <w:bookmarkStart w:id="95" w:name="_Toc218883112"/>
      <w:r w:rsidRPr="0097400D">
        <w:t>Crear el fichero bibliografia.txt y añadir la siguiente referencia</w:t>
      </w:r>
      <w:bookmarkEnd w:id="95"/>
    </w:p>
    <w:p w14:paraId="673D7E2D" w14:textId="0A4636B8" w:rsidR="00B44A21" w:rsidRPr="006E4A26" w:rsidRDefault="004413DF" w:rsidP="00B44A21">
      <w:pPr>
        <w:spacing w:after="0" w:line="240" w:lineRule="auto"/>
        <w:jc w:val="both"/>
        <w:rPr>
          <w:color w:val="FFFFFF" w:themeColor="background1"/>
          <w:highlight w:val="black"/>
        </w:rPr>
      </w:pPr>
      <w:r>
        <w:rPr>
          <w:noProof/>
          <w:color w:val="FFFFFF" w:themeColor="background1"/>
          <w:lang w:val="en-US"/>
        </w:rPr>
        <w:drawing>
          <wp:inline distT="0" distB="0" distL="0" distR="0" wp14:anchorId="42ADE212" wp14:editId="5A911978">
            <wp:extent cx="5400040" cy="132016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A21" w:rsidRPr="0097400D">
        <w:rPr>
          <w:color w:val="FFFFFF" w:themeColor="background1"/>
          <w:highlight w:val="black"/>
          <w:lang w:val="en-US"/>
        </w:rPr>
        <w:t xml:space="preserve">Scott Chacon and Ben Straub. </w:t>
      </w:r>
      <w:r w:rsidR="00B44A21" w:rsidRPr="006E4A26">
        <w:rPr>
          <w:color w:val="FFFFFF" w:themeColor="background1"/>
          <w:highlight w:val="black"/>
        </w:rPr>
        <w:t xml:space="preserve">Pro Git. </w:t>
      </w:r>
      <w:proofErr w:type="spellStart"/>
      <w:r w:rsidR="00B44A21" w:rsidRPr="006E4A26">
        <w:rPr>
          <w:color w:val="FFFFFF" w:themeColor="background1"/>
          <w:highlight w:val="black"/>
        </w:rPr>
        <w:t>Apress</w:t>
      </w:r>
      <w:proofErr w:type="spellEnd"/>
      <w:r w:rsidR="00B44A21" w:rsidRPr="006E4A26">
        <w:rPr>
          <w:color w:val="FFFFFF" w:themeColor="background1"/>
          <w:highlight w:val="black"/>
        </w:rPr>
        <w:t>.</w:t>
      </w:r>
    </w:p>
    <w:p w14:paraId="3D1E854D" w14:textId="51C4B5BA" w:rsidR="00B44A21" w:rsidRDefault="00B44A21" w:rsidP="00EB3A2E">
      <w:pPr>
        <w:pStyle w:val="Ttulo3"/>
      </w:pPr>
      <w:bookmarkStart w:id="96" w:name="_Toc218883113"/>
      <w:r w:rsidRPr="0097400D">
        <w:lastRenderedPageBreak/>
        <w:t>Añadir los cambios a la zona de intercambio temporal.</w:t>
      </w:r>
      <w:bookmarkEnd w:id="96"/>
    </w:p>
    <w:p w14:paraId="56ECA59A" w14:textId="4CE448FD" w:rsidR="00B44A21" w:rsidRPr="0097400D" w:rsidRDefault="00B44A21" w:rsidP="00EB3A2E">
      <w:pPr>
        <w:pStyle w:val="Ttulo3"/>
      </w:pPr>
      <w:bookmarkStart w:id="97" w:name="_Toc218883114"/>
      <w:r w:rsidRPr="0097400D"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con el mensaje “</w:t>
      </w:r>
      <w:r w:rsidRPr="0097400D">
        <w:rPr>
          <w:i/>
          <w:iCs/>
        </w:rPr>
        <w:t>Añadida primera referencia bibliográfica.</w:t>
      </w:r>
      <w:r w:rsidRPr="0097400D">
        <w:t>”</w:t>
      </w:r>
      <w:bookmarkEnd w:id="97"/>
    </w:p>
    <w:p w14:paraId="4F99DB7D" w14:textId="77777777" w:rsidR="00B44A21" w:rsidRPr="0097400D" w:rsidRDefault="00B44A21" w:rsidP="00EB3A2E">
      <w:pPr>
        <w:pStyle w:val="Ttulo3"/>
      </w:pPr>
      <w:bookmarkStart w:id="98" w:name="_Toc218883115"/>
      <w:r w:rsidRPr="0097400D">
        <w:t>Mostrar la historia del repositorio incluyendo todas las ramas.</w:t>
      </w:r>
      <w:bookmarkEnd w:id="98"/>
    </w:p>
    <w:p w14:paraId="5C861C61" w14:textId="3F9AC962" w:rsidR="00B44A21" w:rsidRDefault="004413DF" w:rsidP="00B44A21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2C7E42" wp14:editId="1D65844C">
            <wp:extent cx="5400040" cy="2515235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AF33000" wp14:editId="21F5BC46">
            <wp:extent cx="5400040" cy="1472565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AA81" w14:textId="77777777" w:rsidR="00B44A21" w:rsidRPr="0097400D" w:rsidRDefault="00B44A21" w:rsidP="00EB3A2E">
      <w:pPr>
        <w:pStyle w:val="Ttulo2"/>
      </w:pPr>
      <w:bookmarkStart w:id="99" w:name="_Toc218883116"/>
      <w:r w:rsidRPr="0097400D">
        <w:t xml:space="preserve">Ejercicio </w:t>
      </w:r>
      <w:r>
        <w:t>4.</w:t>
      </w:r>
      <w:r w:rsidRPr="0097400D">
        <w:t>4</w:t>
      </w:r>
      <w:bookmarkEnd w:id="99"/>
    </w:p>
    <w:p w14:paraId="14C8D49B" w14:textId="00F88431" w:rsidR="00B44A21" w:rsidRDefault="00B44A21" w:rsidP="00EB3A2E">
      <w:pPr>
        <w:pStyle w:val="Ttulo3"/>
      </w:pPr>
      <w:bookmarkStart w:id="100" w:name="_Toc218883117"/>
      <w:r w:rsidRPr="0097400D">
        <w:t xml:space="preserve">Fusionar la rama </w:t>
      </w:r>
      <w:proofErr w:type="spellStart"/>
      <w:r w:rsidRPr="0097400D">
        <w:t>bibliografia</w:t>
      </w:r>
      <w:proofErr w:type="spellEnd"/>
      <w:r w:rsidRPr="0097400D">
        <w:t xml:space="preserve"> con la rama master.</w:t>
      </w:r>
      <w:bookmarkEnd w:id="100"/>
    </w:p>
    <w:p w14:paraId="31F076C5" w14:textId="77777777" w:rsidR="00D976D9" w:rsidRDefault="00D976D9" w:rsidP="00EB3A2E">
      <w:pPr>
        <w:pStyle w:val="Ttulo3"/>
      </w:pPr>
      <w:bookmarkStart w:id="101" w:name="_Toc218883118"/>
      <w:r w:rsidRPr="0097400D">
        <w:t>Mostrar la historia del repositorio incluyendo todas las ramas.</w:t>
      </w:r>
      <w:bookmarkEnd w:id="101"/>
    </w:p>
    <w:p w14:paraId="5D6202C7" w14:textId="0A68817A" w:rsidR="00D976D9" w:rsidRDefault="00D976D9" w:rsidP="00B44A21">
      <w:pPr>
        <w:jc w:val="both"/>
      </w:pPr>
      <w:r>
        <w:rPr>
          <w:noProof/>
        </w:rPr>
        <w:drawing>
          <wp:inline distT="0" distB="0" distL="0" distR="0" wp14:anchorId="663BDF63" wp14:editId="123469B8">
            <wp:extent cx="5400040" cy="1865630"/>
            <wp:effectExtent l="0" t="0" r="0" b="127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E1A1" w14:textId="77777777" w:rsidR="00D976D9" w:rsidRPr="0097400D" w:rsidRDefault="00D976D9" w:rsidP="00EB3A2E">
      <w:pPr>
        <w:pStyle w:val="Ttulo3"/>
      </w:pPr>
    </w:p>
    <w:p w14:paraId="12755135" w14:textId="363EA8D6" w:rsidR="00B44A21" w:rsidRDefault="00B44A21" w:rsidP="00EB3A2E">
      <w:pPr>
        <w:pStyle w:val="Ttulo3"/>
      </w:pPr>
      <w:bookmarkStart w:id="102" w:name="_Toc218883119"/>
      <w:r w:rsidRPr="0097400D">
        <w:t xml:space="preserve">Eliminar la rama </w:t>
      </w:r>
      <w:proofErr w:type="spellStart"/>
      <w:r w:rsidRPr="0097400D">
        <w:t>bibliografia</w:t>
      </w:r>
      <w:proofErr w:type="spellEnd"/>
      <w:r w:rsidRPr="0097400D">
        <w:t>.</w:t>
      </w:r>
      <w:bookmarkEnd w:id="102"/>
    </w:p>
    <w:p w14:paraId="39B9133B" w14:textId="0DC80C24" w:rsidR="00B44A21" w:rsidRDefault="00B44A21" w:rsidP="00EB3A2E">
      <w:pPr>
        <w:pStyle w:val="Ttulo3"/>
      </w:pPr>
      <w:bookmarkStart w:id="103" w:name="_Toc218883120"/>
      <w:r w:rsidRPr="0097400D">
        <w:t>Mostrar de nuevo la historia del repositorio incluyendo todas las ramas.</w:t>
      </w:r>
      <w:bookmarkEnd w:id="103"/>
    </w:p>
    <w:p w14:paraId="4E866A4A" w14:textId="15222262" w:rsidR="00D976D9" w:rsidRPr="0097400D" w:rsidRDefault="00D976D9" w:rsidP="00B44A21">
      <w:pPr>
        <w:jc w:val="both"/>
      </w:pPr>
      <w:r>
        <w:rPr>
          <w:noProof/>
        </w:rPr>
        <w:drawing>
          <wp:inline distT="0" distB="0" distL="0" distR="0" wp14:anchorId="598DCA30" wp14:editId="5891F199">
            <wp:extent cx="5400040" cy="1673225"/>
            <wp:effectExtent l="0" t="0" r="0" b="317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8206" w14:textId="77777777" w:rsidR="00B44A21" w:rsidRDefault="00B44A21" w:rsidP="00B44A21">
      <w:pPr>
        <w:jc w:val="both"/>
        <w:rPr>
          <w:b/>
          <w:bCs/>
        </w:rPr>
      </w:pPr>
    </w:p>
    <w:p w14:paraId="493FCD83" w14:textId="77777777" w:rsidR="00B44A21" w:rsidRPr="0097400D" w:rsidRDefault="00B44A21" w:rsidP="00EB3A2E">
      <w:pPr>
        <w:pStyle w:val="Ttulo2"/>
      </w:pPr>
      <w:bookmarkStart w:id="104" w:name="_Toc218883121"/>
      <w:r w:rsidRPr="0097400D">
        <w:t xml:space="preserve">Ejercicio </w:t>
      </w:r>
      <w:r>
        <w:t>4.</w:t>
      </w:r>
      <w:r w:rsidRPr="0097400D">
        <w:t>5</w:t>
      </w:r>
      <w:bookmarkEnd w:id="104"/>
    </w:p>
    <w:p w14:paraId="2FBBF04F" w14:textId="7DA11196" w:rsidR="00B44A21" w:rsidRDefault="00B44A21" w:rsidP="00B44A21">
      <w:pPr>
        <w:jc w:val="both"/>
      </w:pPr>
      <w:r w:rsidRPr="0097400D">
        <w:t xml:space="preserve">Crear la rama </w:t>
      </w:r>
      <w:proofErr w:type="spellStart"/>
      <w:r w:rsidRPr="0097400D">
        <w:t>bibliografia</w:t>
      </w:r>
      <w:proofErr w:type="spellEnd"/>
      <w:r w:rsidRPr="0097400D">
        <w:t>.</w:t>
      </w:r>
    </w:p>
    <w:p w14:paraId="57FED8BF" w14:textId="76B44EC9" w:rsidR="00B44A21" w:rsidRDefault="00B44A21" w:rsidP="00B44A21">
      <w:pPr>
        <w:jc w:val="both"/>
      </w:pPr>
      <w:r w:rsidRPr="0097400D">
        <w:t xml:space="preserve">Cambiar a la rama </w:t>
      </w:r>
      <w:proofErr w:type="spellStart"/>
      <w:r w:rsidRPr="0097400D">
        <w:t>bibliografia</w:t>
      </w:r>
      <w:proofErr w:type="spellEnd"/>
      <w:r w:rsidRPr="0097400D">
        <w:t>.</w:t>
      </w:r>
    </w:p>
    <w:p w14:paraId="7E3F6BDA" w14:textId="0E42D268" w:rsidR="00D976D9" w:rsidRPr="0097400D" w:rsidRDefault="00D976D9" w:rsidP="00B44A21">
      <w:pPr>
        <w:jc w:val="both"/>
      </w:pPr>
      <w:r>
        <w:rPr>
          <w:noProof/>
        </w:rPr>
        <w:drawing>
          <wp:inline distT="0" distB="0" distL="0" distR="0" wp14:anchorId="348EAA7C" wp14:editId="25FEE1F9">
            <wp:extent cx="5400040" cy="1078865"/>
            <wp:effectExtent l="0" t="0" r="0" b="698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ED41" w14:textId="3E2FC61A" w:rsidR="00B44A21" w:rsidRDefault="00B44A21" w:rsidP="00EB3A2E">
      <w:pPr>
        <w:pStyle w:val="Ttulo3"/>
      </w:pPr>
      <w:bookmarkStart w:id="105" w:name="_Toc218883122"/>
      <w:r w:rsidRPr="0097400D">
        <w:t>Cambiar el fichero bibliografia.txt para que contenga las siguientes referencias:</w:t>
      </w:r>
      <w:bookmarkEnd w:id="105"/>
    </w:p>
    <w:p w14:paraId="49CFB993" w14:textId="77777777" w:rsidR="00D976D9" w:rsidRPr="0097400D" w:rsidRDefault="00D976D9" w:rsidP="00B44A21">
      <w:pPr>
        <w:jc w:val="both"/>
      </w:pPr>
    </w:p>
    <w:p w14:paraId="0513B69A" w14:textId="77777777" w:rsidR="00B44A21" w:rsidRPr="0097400D" w:rsidRDefault="00B44A21" w:rsidP="00B44A21">
      <w:pPr>
        <w:spacing w:after="0" w:line="240" w:lineRule="auto"/>
        <w:jc w:val="both"/>
        <w:rPr>
          <w:color w:val="FFFFFF" w:themeColor="background1"/>
          <w:highlight w:val="black"/>
          <w:lang w:val="en-US"/>
        </w:rPr>
      </w:pPr>
      <w:r w:rsidRPr="0097400D">
        <w:rPr>
          <w:color w:val="FFFFFF" w:themeColor="background1"/>
          <w:highlight w:val="black"/>
          <w:lang w:val="en-US"/>
        </w:rPr>
        <w:t xml:space="preserve">Scott Chacon and Ben Straub. Pro Git. </w:t>
      </w:r>
      <w:proofErr w:type="spellStart"/>
      <w:r w:rsidRPr="0097400D">
        <w:rPr>
          <w:color w:val="FFFFFF" w:themeColor="background1"/>
          <w:highlight w:val="black"/>
          <w:lang w:val="en-US"/>
        </w:rPr>
        <w:t>Apress</w:t>
      </w:r>
      <w:proofErr w:type="spellEnd"/>
      <w:r w:rsidRPr="0097400D">
        <w:rPr>
          <w:color w:val="FFFFFF" w:themeColor="background1"/>
          <w:highlight w:val="black"/>
          <w:lang w:val="en-US"/>
        </w:rPr>
        <w:t>.</w:t>
      </w:r>
    </w:p>
    <w:p w14:paraId="6050D935" w14:textId="77777777" w:rsidR="00B44A21" w:rsidRDefault="00B44A21" w:rsidP="00B44A21">
      <w:pPr>
        <w:spacing w:after="0" w:line="240" w:lineRule="auto"/>
        <w:jc w:val="both"/>
        <w:rPr>
          <w:color w:val="FFFFFF" w:themeColor="background1"/>
        </w:rPr>
      </w:pPr>
      <w:r w:rsidRPr="0097400D">
        <w:rPr>
          <w:color w:val="FFFFFF" w:themeColor="background1"/>
          <w:highlight w:val="black"/>
          <w:lang w:val="en-US"/>
        </w:rPr>
        <w:t xml:space="preserve">Ryan Hodson. </w:t>
      </w:r>
      <w:proofErr w:type="spellStart"/>
      <w:r w:rsidRPr="0097400D">
        <w:rPr>
          <w:color w:val="FFFFFF" w:themeColor="background1"/>
          <w:highlight w:val="black"/>
        </w:rPr>
        <w:t>Ry’s</w:t>
      </w:r>
      <w:proofErr w:type="spellEnd"/>
      <w:r w:rsidRPr="0097400D">
        <w:rPr>
          <w:color w:val="FFFFFF" w:themeColor="background1"/>
          <w:highlight w:val="black"/>
        </w:rPr>
        <w:t xml:space="preserve"> Git Tutorial. </w:t>
      </w:r>
      <w:proofErr w:type="spellStart"/>
      <w:r w:rsidRPr="0097400D">
        <w:rPr>
          <w:color w:val="FFFFFF" w:themeColor="background1"/>
          <w:highlight w:val="black"/>
        </w:rPr>
        <w:t>Smashwords</w:t>
      </w:r>
      <w:proofErr w:type="spellEnd"/>
      <w:r w:rsidRPr="0097400D">
        <w:rPr>
          <w:color w:val="FFFFFF" w:themeColor="background1"/>
          <w:highlight w:val="black"/>
        </w:rPr>
        <w:t xml:space="preserve"> (2014)</w:t>
      </w:r>
    </w:p>
    <w:p w14:paraId="18A9A6FD" w14:textId="77777777" w:rsidR="00B44A21" w:rsidRPr="0097400D" w:rsidRDefault="00B44A21" w:rsidP="00B44A21">
      <w:pPr>
        <w:spacing w:after="0" w:line="240" w:lineRule="auto"/>
        <w:jc w:val="both"/>
        <w:rPr>
          <w:color w:val="FFFFFF" w:themeColor="background1"/>
        </w:rPr>
      </w:pPr>
    </w:p>
    <w:p w14:paraId="54CF0980" w14:textId="77777777" w:rsidR="0024434D" w:rsidRDefault="00B44A21" w:rsidP="0024434D">
      <w:pPr>
        <w:rPr>
          <w:rStyle w:val="Ttulo3Car"/>
        </w:rPr>
      </w:pPr>
      <w:bookmarkStart w:id="106" w:name="_Toc218883123"/>
      <w:r w:rsidRPr="00EB3A2E">
        <w:rPr>
          <w:rStyle w:val="Ttulo3Car"/>
        </w:rPr>
        <w:t xml:space="preserve">Añadir los cambios a la zona de intercambio temporal y hacer un </w:t>
      </w:r>
      <w:proofErr w:type="spellStart"/>
      <w:r w:rsidRPr="00EB3A2E">
        <w:rPr>
          <w:rStyle w:val="Ttulo3Car"/>
        </w:rPr>
        <w:t>commit</w:t>
      </w:r>
      <w:proofErr w:type="spellEnd"/>
      <w:r w:rsidRPr="00EB3A2E">
        <w:rPr>
          <w:rStyle w:val="Ttulo3Car"/>
        </w:rPr>
        <w:t xml:space="preserve"> con el mensaje “Añadida nueva referencia bibliográfica.”</w:t>
      </w:r>
      <w:bookmarkEnd w:id="106"/>
      <w:r w:rsidR="00EB3A2E" w:rsidRPr="00EB3A2E">
        <w:rPr>
          <w:rStyle w:val="Ttulo3Car"/>
        </w:rPr>
        <w:t xml:space="preserve"> </w:t>
      </w:r>
    </w:p>
    <w:p w14:paraId="3F77FE7E" w14:textId="00799ED5" w:rsidR="00B44A21" w:rsidRPr="0097400D" w:rsidRDefault="00EB3A2E" w:rsidP="00D41B5E">
      <w:r w:rsidRPr="00D41B5E">
        <w:rPr>
          <w:rStyle w:val="Textoennegrita"/>
          <w:noProof/>
        </w:rPr>
        <w:lastRenderedPageBreak/>
        <w:drawing>
          <wp:inline distT="0" distB="0" distL="0" distR="0" wp14:anchorId="4E7AA044" wp14:editId="01556D16">
            <wp:extent cx="5400040" cy="3190875"/>
            <wp:effectExtent l="0" t="0" r="0" b="952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05A8" w14:textId="6E09C17D" w:rsidR="00B44A21" w:rsidRDefault="00B44A21" w:rsidP="00EB3A2E">
      <w:pPr>
        <w:pStyle w:val="Ttulo3"/>
      </w:pPr>
      <w:bookmarkStart w:id="107" w:name="_Toc218883124"/>
      <w:r w:rsidRPr="0097400D">
        <w:t>Cambiar a la rama master.</w:t>
      </w:r>
      <w:bookmarkEnd w:id="107"/>
    </w:p>
    <w:p w14:paraId="0750BCAB" w14:textId="45CAFFAB" w:rsidR="00EC3B8A" w:rsidRPr="0097400D" w:rsidRDefault="00EC3B8A" w:rsidP="00B44A21">
      <w:pPr>
        <w:jc w:val="both"/>
      </w:pPr>
      <w:r>
        <w:rPr>
          <w:noProof/>
        </w:rPr>
        <w:drawing>
          <wp:inline distT="0" distB="0" distL="0" distR="0" wp14:anchorId="17BF16D2" wp14:editId="73D94BC6">
            <wp:extent cx="5400040" cy="331470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EEBA" w14:textId="723CF146" w:rsidR="00B44A21" w:rsidRDefault="00B44A21" w:rsidP="00EB3A2E">
      <w:pPr>
        <w:pStyle w:val="Ttulo3"/>
      </w:pPr>
      <w:bookmarkStart w:id="108" w:name="_Toc218883125"/>
      <w:r w:rsidRPr="0097400D">
        <w:t>Cambiar el fichero bibliografia.txt para que contenga las siguientes referencias:</w:t>
      </w:r>
      <w:bookmarkEnd w:id="108"/>
    </w:p>
    <w:p w14:paraId="2700FE7F" w14:textId="77777777" w:rsidR="00EC3B8A" w:rsidRPr="0097400D" w:rsidRDefault="00EC3B8A" w:rsidP="00B44A21">
      <w:pPr>
        <w:jc w:val="both"/>
      </w:pPr>
    </w:p>
    <w:p w14:paraId="3307103E" w14:textId="77777777" w:rsidR="00B44A21" w:rsidRPr="0097400D" w:rsidRDefault="00B44A21" w:rsidP="00B44A21">
      <w:pPr>
        <w:spacing w:after="0" w:line="240" w:lineRule="auto"/>
        <w:jc w:val="both"/>
        <w:rPr>
          <w:color w:val="FFFFFF" w:themeColor="background1"/>
          <w:highlight w:val="black"/>
          <w:lang w:val="en-US"/>
        </w:rPr>
      </w:pPr>
      <w:r w:rsidRPr="0097400D">
        <w:rPr>
          <w:color w:val="FFFFFF" w:themeColor="background1"/>
          <w:highlight w:val="black"/>
          <w:lang w:val="en-US"/>
        </w:rPr>
        <w:t xml:space="preserve">Scott Chacon and Ben Straub. Pro Git. </w:t>
      </w:r>
      <w:proofErr w:type="spellStart"/>
      <w:r w:rsidRPr="0097400D">
        <w:rPr>
          <w:color w:val="FFFFFF" w:themeColor="background1"/>
          <w:highlight w:val="black"/>
          <w:lang w:val="en-US"/>
        </w:rPr>
        <w:t>Apress</w:t>
      </w:r>
      <w:proofErr w:type="spellEnd"/>
      <w:r w:rsidRPr="0097400D">
        <w:rPr>
          <w:color w:val="FFFFFF" w:themeColor="background1"/>
          <w:highlight w:val="black"/>
          <w:lang w:val="en-US"/>
        </w:rPr>
        <w:t>.</w:t>
      </w:r>
    </w:p>
    <w:p w14:paraId="3106D69E" w14:textId="77777777" w:rsidR="00B44A21" w:rsidRPr="00DB4A62" w:rsidRDefault="00B44A21" w:rsidP="00B44A21">
      <w:pPr>
        <w:spacing w:after="0" w:line="240" w:lineRule="auto"/>
        <w:jc w:val="both"/>
        <w:rPr>
          <w:color w:val="FFFFFF" w:themeColor="background1"/>
          <w:highlight w:val="black"/>
        </w:rPr>
      </w:pPr>
      <w:proofErr w:type="spellStart"/>
      <w:r w:rsidRPr="0097400D">
        <w:rPr>
          <w:color w:val="FFFFFF" w:themeColor="background1"/>
          <w:highlight w:val="black"/>
          <w:lang w:val="en-US"/>
        </w:rPr>
        <w:t>Loeliger</w:t>
      </w:r>
      <w:proofErr w:type="spellEnd"/>
      <w:r w:rsidRPr="0097400D">
        <w:rPr>
          <w:color w:val="FFFFFF" w:themeColor="background1"/>
          <w:highlight w:val="black"/>
          <w:lang w:val="en-US"/>
        </w:rPr>
        <w:t xml:space="preserve">, J. and McCullough, M. Version control with Git. </w:t>
      </w:r>
      <w:r w:rsidRPr="00DB4A62">
        <w:rPr>
          <w:color w:val="FFFFFF" w:themeColor="background1"/>
          <w:highlight w:val="black"/>
        </w:rPr>
        <w:t>O’Reilly.</w:t>
      </w:r>
    </w:p>
    <w:p w14:paraId="6E6438CC" w14:textId="77777777" w:rsidR="00B44A21" w:rsidRPr="00DB4A62" w:rsidRDefault="00B44A21" w:rsidP="00B44A21">
      <w:pPr>
        <w:spacing w:after="0" w:line="240" w:lineRule="auto"/>
        <w:jc w:val="both"/>
        <w:rPr>
          <w:color w:val="FFFFFF" w:themeColor="background1"/>
          <w:highlight w:val="black"/>
        </w:rPr>
      </w:pPr>
    </w:p>
    <w:p w14:paraId="15E3DC4E" w14:textId="545B8479" w:rsidR="00B44A21" w:rsidRPr="0097400D" w:rsidRDefault="00B44A21" w:rsidP="00B44A21">
      <w:pPr>
        <w:jc w:val="both"/>
      </w:pPr>
      <w:bookmarkStart w:id="109" w:name="_Toc218883126"/>
      <w:r w:rsidRPr="00EB3A2E">
        <w:rPr>
          <w:rStyle w:val="Ttulo3Car"/>
        </w:rPr>
        <w:t xml:space="preserve">Añadir los cambios a la zona de intercambio temporal y hacer un </w:t>
      </w:r>
      <w:proofErr w:type="spellStart"/>
      <w:r w:rsidRPr="00EB3A2E">
        <w:rPr>
          <w:rStyle w:val="Ttulo3Car"/>
        </w:rPr>
        <w:t>commit</w:t>
      </w:r>
      <w:proofErr w:type="spellEnd"/>
      <w:r w:rsidRPr="00EB3A2E">
        <w:rPr>
          <w:rStyle w:val="Ttulo3Car"/>
        </w:rPr>
        <w:t xml:space="preserve"> con el mensaje “Añadida nueva referencia bibliográfica.”</w:t>
      </w:r>
      <w:bookmarkEnd w:id="109"/>
      <w:r w:rsidR="00EB3A2E" w:rsidRPr="00EB3A2E">
        <w:rPr>
          <w:i/>
          <w:iCs/>
          <w:noProof/>
        </w:rPr>
        <w:t xml:space="preserve"> </w:t>
      </w:r>
      <w:r w:rsidR="00EB3A2E">
        <w:rPr>
          <w:i/>
          <w:iCs/>
          <w:noProof/>
        </w:rPr>
        <w:drawing>
          <wp:inline distT="0" distB="0" distL="0" distR="0" wp14:anchorId="5BDCC797" wp14:editId="0A37FE04">
            <wp:extent cx="5400040" cy="2009140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48EB" w14:textId="14E8BB21" w:rsidR="00B44A21" w:rsidRDefault="00B44A21" w:rsidP="00EB3A2E">
      <w:pPr>
        <w:pStyle w:val="Ttulo3"/>
      </w:pPr>
      <w:bookmarkStart w:id="110" w:name="_Toc218883127"/>
      <w:r w:rsidRPr="0097400D">
        <w:t xml:space="preserve">Fusionar la rama </w:t>
      </w:r>
      <w:proofErr w:type="spellStart"/>
      <w:r w:rsidRPr="0097400D">
        <w:t>bibliografia</w:t>
      </w:r>
      <w:proofErr w:type="spellEnd"/>
      <w:r w:rsidRPr="0097400D">
        <w:t xml:space="preserve"> con la rama master.</w:t>
      </w:r>
      <w:bookmarkEnd w:id="110"/>
    </w:p>
    <w:p w14:paraId="3F5FA7A5" w14:textId="77777777" w:rsidR="00EC3B8A" w:rsidRPr="0097400D" w:rsidRDefault="00EC3B8A" w:rsidP="00EB3A2E">
      <w:pPr>
        <w:pStyle w:val="Ttulo3"/>
      </w:pPr>
    </w:p>
    <w:p w14:paraId="1E053C22" w14:textId="77777777" w:rsidR="00B44A21" w:rsidRPr="0097400D" w:rsidRDefault="00B44A21" w:rsidP="00EB3A2E">
      <w:pPr>
        <w:pStyle w:val="Ttulo3"/>
      </w:pPr>
      <w:bookmarkStart w:id="111" w:name="_Toc218883128"/>
      <w:r w:rsidRPr="0097400D">
        <w:t>Resolver el conflicto dejando el fichero bibliografia.txt con las referencias:</w:t>
      </w:r>
      <w:bookmarkEnd w:id="111"/>
    </w:p>
    <w:p w14:paraId="49E0B93F" w14:textId="77777777" w:rsidR="00B44A21" w:rsidRPr="0097400D" w:rsidRDefault="00B44A21" w:rsidP="00B44A21">
      <w:pPr>
        <w:spacing w:after="0" w:line="240" w:lineRule="auto"/>
        <w:jc w:val="both"/>
        <w:rPr>
          <w:color w:val="FFFFFF" w:themeColor="background1"/>
          <w:highlight w:val="black"/>
          <w:lang w:val="en-US"/>
        </w:rPr>
      </w:pPr>
      <w:r w:rsidRPr="0097400D">
        <w:rPr>
          <w:color w:val="FFFFFF" w:themeColor="background1"/>
          <w:highlight w:val="black"/>
          <w:lang w:val="en-US"/>
        </w:rPr>
        <w:t xml:space="preserve">Scott Chacon and Ben Straub. Pro Git. </w:t>
      </w:r>
      <w:proofErr w:type="spellStart"/>
      <w:r w:rsidRPr="0097400D">
        <w:rPr>
          <w:color w:val="FFFFFF" w:themeColor="background1"/>
          <w:highlight w:val="black"/>
          <w:lang w:val="en-US"/>
        </w:rPr>
        <w:t>Apress</w:t>
      </w:r>
      <w:proofErr w:type="spellEnd"/>
      <w:r w:rsidRPr="0097400D">
        <w:rPr>
          <w:color w:val="FFFFFF" w:themeColor="background1"/>
          <w:highlight w:val="black"/>
          <w:lang w:val="en-US"/>
        </w:rPr>
        <w:t>.</w:t>
      </w:r>
    </w:p>
    <w:p w14:paraId="4D2F7802" w14:textId="1364744A" w:rsidR="00B44A21" w:rsidRDefault="00B44A21" w:rsidP="00B44A21">
      <w:pPr>
        <w:spacing w:after="0" w:line="240" w:lineRule="auto"/>
        <w:jc w:val="both"/>
        <w:rPr>
          <w:color w:val="FFFFFF" w:themeColor="background1"/>
          <w:highlight w:val="black"/>
          <w:lang w:val="en-US"/>
        </w:rPr>
      </w:pPr>
      <w:proofErr w:type="spellStart"/>
      <w:r w:rsidRPr="0097400D">
        <w:rPr>
          <w:color w:val="FFFFFF" w:themeColor="background1"/>
          <w:highlight w:val="black"/>
          <w:lang w:val="en-US"/>
        </w:rPr>
        <w:t>Loeliger</w:t>
      </w:r>
      <w:proofErr w:type="spellEnd"/>
      <w:r w:rsidRPr="0097400D">
        <w:rPr>
          <w:color w:val="FFFFFF" w:themeColor="background1"/>
          <w:highlight w:val="black"/>
          <w:lang w:val="en-US"/>
        </w:rPr>
        <w:t>, J. and McCullough, M. Version control with Git. O’Reilly.</w:t>
      </w:r>
    </w:p>
    <w:p w14:paraId="0FCDE838" w14:textId="77777777" w:rsidR="006535C9" w:rsidRPr="0097400D" w:rsidRDefault="006535C9" w:rsidP="00B44A21">
      <w:pPr>
        <w:spacing w:after="0" w:line="240" w:lineRule="auto"/>
        <w:jc w:val="both"/>
        <w:rPr>
          <w:color w:val="FFFFFF" w:themeColor="background1"/>
          <w:highlight w:val="black"/>
          <w:lang w:val="en-US"/>
        </w:rPr>
      </w:pPr>
    </w:p>
    <w:p w14:paraId="311BC190" w14:textId="54FCA7B6" w:rsidR="00B44A21" w:rsidRPr="00DB4A62" w:rsidRDefault="00EC3B8A" w:rsidP="00B44A21">
      <w:pPr>
        <w:spacing w:after="0" w:line="240" w:lineRule="auto"/>
        <w:jc w:val="both"/>
        <w:rPr>
          <w:color w:val="FFFFFF" w:themeColor="background1"/>
          <w:highlight w:val="black"/>
        </w:rPr>
      </w:pPr>
      <w:r>
        <w:rPr>
          <w:noProof/>
          <w:color w:val="FFFFFF" w:themeColor="background1"/>
          <w:lang w:val="en-US"/>
        </w:rPr>
        <w:lastRenderedPageBreak/>
        <w:drawing>
          <wp:inline distT="0" distB="0" distL="0" distR="0" wp14:anchorId="7BBACBDA" wp14:editId="0E458E01">
            <wp:extent cx="5400040" cy="1124585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A21" w:rsidRPr="0097400D">
        <w:rPr>
          <w:color w:val="FFFFFF" w:themeColor="background1"/>
          <w:highlight w:val="black"/>
          <w:lang w:val="en-US"/>
        </w:rPr>
        <w:t xml:space="preserve">Hodson, R. Ry’s Git Tutorial. </w:t>
      </w:r>
      <w:proofErr w:type="spellStart"/>
      <w:r w:rsidR="00B44A21" w:rsidRPr="00DB4A62">
        <w:rPr>
          <w:color w:val="FFFFFF" w:themeColor="background1"/>
          <w:highlight w:val="black"/>
        </w:rPr>
        <w:t>Smashwords</w:t>
      </w:r>
      <w:proofErr w:type="spellEnd"/>
      <w:r w:rsidR="00B44A21" w:rsidRPr="00DB4A62">
        <w:rPr>
          <w:color w:val="FFFFFF" w:themeColor="background1"/>
          <w:highlight w:val="black"/>
        </w:rPr>
        <w:t xml:space="preserve"> (2014)</w:t>
      </w:r>
    </w:p>
    <w:p w14:paraId="10DD8D2E" w14:textId="77777777" w:rsidR="00B44A21" w:rsidRPr="00DB4A62" w:rsidRDefault="00B44A21" w:rsidP="00B44A21">
      <w:pPr>
        <w:spacing w:after="0" w:line="240" w:lineRule="auto"/>
        <w:jc w:val="both"/>
        <w:rPr>
          <w:color w:val="FFFFFF" w:themeColor="background1"/>
          <w:highlight w:val="black"/>
        </w:rPr>
      </w:pPr>
    </w:p>
    <w:p w14:paraId="1E7DC55A" w14:textId="77777777" w:rsidR="00B44A21" w:rsidRPr="0097400D" w:rsidRDefault="00B44A21" w:rsidP="00EB3A2E">
      <w:pPr>
        <w:pStyle w:val="Ttulo3"/>
      </w:pPr>
      <w:bookmarkStart w:id="112" w:name="_Toc218883129"/>
      <w:r w:rsidRPr="0097400D">
        <w:t xml:space="preserve">Añadir los cambios a la zona de intercambio temporal y hacer un </w:t>
      </w:r>
      <w:proofErr w:type="spellStart"/>
      <w:r w:rsidRPr="0097400D">
        <w:t>commit</w:t>
      </w:r>
      <w:proofErr w:type="spellEnd"/>
      <w:r w:rsidRPr="0097400D">
        <w:t xml:space="preserve"> con el mensaje “</w:t>
      </w:r>
      <w:r w:rsidRPr="0097400D">
        <w:rPr>
          <w:i/>
          <w:iCs/>
        </w:rPr>
        <w:t>Resuelto conflicto de bibliografía.</w:t>
      </w:r>
      <w:r w:rsidRPr="0097400D">
        <w:t>”</w:t>
      </w:r>
      <w:bookmarkEnd w:id="112"/>
    </w:p>
    <w:p w14:paraId="5A08C48B" w14:textId="41C08291" w:rsidR="00B44A21" w:rsidRDefault="00B44A21" w:rsidP="00EB3A2E">
      <w:pPr>
        <w:pStyle w:val="Ttulo3"/>
      </w:pPr>
      <w:bookmarkStart w:id="113" w:name="_Toc218883130"/>
      <w:r w:rsidRPr="0097400D">
        <w:t>Mostrar la historia del repositorio incluyendo todas las ramas.</w:t>
      </w:r>
      <w:bookmarkEnd w:id="113"/>
    </w:p>
    <w:p w14:paraId="115DBB43" w14:textId="2DBED89E" w:rsidR="006535C9" w:rsidRDefault="006535C9" w:rsidP="00B44A21">
      <w:pPr>
        <w:jc w:val="both"/>
      </w:pPr>
      <w:r>
        <w:rPr>
          <w:noProof/>
        </w:rPr>
        <w:drawing>
          <wp:inline distT="0" distB="0" distL="0" distR="0" wp14:anchorId="0D88E012" wp14:editId="44A040FF">
            <wp:extent cx="5400040" cy="2264410"/>
            <wp:effectExtent l="0" t="0" r="0" b="254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E0D7" w14:textId="77777777" w:rsidR="00B44A21" w:rsidRDefault="00B44A21" w:rsidP="00B44A21">
      <w:pPr>
        <w:jc w:val="both"/>
      </w:pPr>
    </w:p>
    <w:p w14:paraId="5B865180" w14:textId="77777777" w:rsidR="00B44A21" w:rsidRDefault="00B44A21" w:rsidP="00B44A21">
      <w:pPr>
        <w:jc w:val="both"/>
      </w:pPr>
    </w:p>
    <w:p w14:paraId="4AF17A95" w14:textId="77777777" w:rsidR="00B44A21" w:rsidRDefault="00B44A21" w:rsidP="00B44A21">
      <w:pPr>
        <w:jc w:val="both"/>
      </w:pPr>
    </w:p>
    <w:p w14:paraId="2CF8933A" w14:textId="77777777" w:rsidR="00B44A21" w:rsidRDefault="00B44A21" w:rsidP="00B44A21">
      <w:pPr>
        <w:jc w:val="both"/>
      </w:pPr>
    </w:p>
    <w:p w14:paraId="5734DD87" w14:textId="77777777" w:rsidR="00B44A21" w:rsidRDefault="00B44A21" w:rsidP="00B44A21">
      <w:pPr>
        <w:jc w:val="both"/>
      </w:pPr>
    </w:p>
    <w:p w14:paraId="22236C7F" w14:textId="77777777" w:rsidR="00B44A21" w:rsidRDefault="00B44A21" w:rsidP="00B44A21">
      <w:pPr>
        <w:jc w:val="both"/>
      </w:pPr>
    </w:p>
    <w:p w14:paraId="4405FF8E" w14:textId="77777777" w:rsidR="00B44A21" w:rsidRDefault="00B44A21" w:rsidP="00B44A21">
      <w:pPr>
        <w:jc w:val="both"/>
      </w:pPr>
    </w:p>
    <w:p w14:paraId="3529C600" w14:textId="77777777" w:rsidR="00B44A21" w:rsidRDefault="00B44A21" w:rsidP="00B44A21">
      <w:pPr>
        <w:jc w:val="both"/>
      </w:pPr>
    </w:p>
    <w:p w14:paraId="1E9DB88E" w14:textId="77777777" w:rsidR="00B44A21" w:rsidRDefault="00B44A21" w:rsidP="00B44A21">
      <w:pPr>
        <w:jc w:val="both"/>
      </w:pPr>
    </w:p>
    <w:p w14:paraId="23BDEF29" w14:textId="77777777" w:rsidR="00B44A21" w:rsidRDefault="00B44A21" w:rsidP="00B44A21">
      <w:pPr>
        <w:jc w:val="both"/>
      </w:pPr>
    </w:p>
    <w:p w14:paraId="488CCDFD" w14:textId="77777777" w:rsidR="00B44A21" w:rsidRDefault="00B44A21" w:rsidP="00B44A21">
      <w:pPr>
        <w:jc w:val="both"/>
      </w:pPr>
    </w:p>
    <w:p w14:paraId="5CC7316F" w14:textId="77777777" w:rsidR="00B44A21" w:rsidRDefault="00B44A21" w:rsidP="00B44A21">
      <w:pPr>
        <w:jc w:val="both"/>
      </w:pPr>
    </w:p>
    <w:p w14:paraId="60C056F3" w14:textId="77777777" w:rsidR="00B44A21" w:rsidRDefault="00B44A21" w:rsidP="00B44A21">
      <w:pPr>
        <w:jc w:val="both"/>
      </w:pPr>
    </w:p>
    <w:p w14:paraId="4DD48A22" w14:textId="77777777" w:rsidR="00B44A21" w:rsidRDefault="00B44A21" w:rsidP="00B44A21">
      <w:pPr>
        <w:jc w:val="both"/>
      </w:pPr>
    </w:p>
    <w:p w14:paraId="6DC41CBB" w14:textId="77777777" w:rsidR="00B44A21" w:rsidRDefault="00B44A21" w:rsidP="00B44A21">
      <w:pPr>
        <w:jc w:val="both"/>
      </w:pPr>
    </w:p>
    <w:p w14:paraId="178F1EBB" w14:textId="77777777" w:rsidR="00B44A21" w:rsidRDefault="00B44A21" w:rsidP="00B44A21">
      <w:pPr>
        <w:jc w:val="both"/>
      </w:pPr>
    </w:p>
    <w:p w14:paraId="689ABBE1" w14:textId="77777777" w:rsidR="00B44A21" w:rsidRPr="0097400D" w:rsidRDefault="00B44A21" w:rsidP="00EB3A2E">
      <w:pPr>
        <w:pStyle w:val="Ttulo1"/>
      </w:pPr>
    </w:p>
    <w:p w14:paraId="13269FAD" w14:textId="718128D9" w:rsidR="00B44A21" w:rsidRDefault="00B44A21" w:rsidP="00EB3A2E">
      <w:pPr>
        <w:pStyle w:val="Ttulo1"/>
        <w:rPr>
          <w:b/>
          <w:bCs/>
          <w:sz w:val="28"/>
          <w:szCs w:val="28"/>
        </w:rPr>
      </w:pPr>
      <w:bookmarkStart w:id="114" w:name="_Toc218883131"/>
      <w:r>
        <w:rPr>
          <w:b/>
          <w:bCs/>
          <w:sz w:val="28"/>
          <w:szCs w:val="28"/>
        </w:rPr>
        <w:t xml:space="preserve">5. </w:t>
      </w:r>
      <w:r w:rsidRPr="0097400D">
        <w:rPr>
          <w:b/>
          <w:bCs/>
          <w:sz w:val="28"/>
          <w:szCs w:val="28"/>
        </w:rPr>
        <w:t>Ejercicios de repositorios remotos</w:t>
      </w:r>
      <w:bookmarkEnd w:id="114"/>
    </w:p>
    <w:p w14:paraId="5BA6B400" w14:textId="77777777" w:rsidR="00B5757C" w:rsidRDefault="00B5757C" w:rsidP="00EB3A2E">
      <w:pPr>
        <w:pStyle w:val="Ttulo2"/>
      </w:pPr>
      <w:bookmarkStart w:id="115" w:name="_Toc218883132"/>
      <w:r>
        <w:t>Ejercicio 5.1</w:t>
      </w:r>
      <w:bookmarkEnd w:id="115"/>
    </w:p>
    <w:p w14:paraId="25543C91" w14:textId="608EDD3B" w:rsidR="00B5757C" w:rsidRDefault="00B5757C" w:rsidP="00EB3A2E">
      <w:pPr>
        <w:pStyle w:val="Ttulo3"/>
      </w:pPr>
      <w:bookmarkStart w:id="116" w:name="_Toc218883133"/>
      <w:r>
        <w:t>Crear una cuenta en GitHub, o utilizar una que ya tengas. Identificador de usuario.</w:t>
      </w:r>
      <w:bookmarkEnd w:id="116"/>
    </w:p>
    <w:p w14:paraId="63CA08F5" w14:textId="2AC536B6" w:rsidR="00EE41CD" w:rsidRDefault="00EE41CD" w:rsidP="00EB3A2E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AD0B02B" wp14:editId="1B3EFE9B">
            <wp:extent cx="5400040" cy="6022975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54FA" w14:textId="77777777" w:rsidR="00B5757C" w:rsidRDefault="00B5757C" w:rsidP="00EB3A2E">
      <w:pPr>
        <w:pStyle w:val="Ttulo3"/>
      </w:pPr>
      <w:bookmarkStart w:id="117" w:name="_Toc218883134"/>
      <w:r>
        <w:lastRenderedPageBreak/>
        <w:t>Crear un nuevo repositorio público en GitHub con el nombre libro-</w:t>
      </w:r>
      <w:proofErr w:type="spellStart"/>
      <w:r>
        <w:t>git</w:t>
      </w:r>
      <w:proofErr w:type="spellEnd"/>
      <w:r>
        <w:t>.</w:t>
      </w:r>
      <w:bookmarkEnd w:id="117"/>
    </w:p>
    <w:p w14:paraId="5A5CCD8A" w14:textId="77777777" w:rsidR="00B5757C" w:rsidRDefault="00B5757C" w:rsidP="00EB3A2E">
      <w:pPr>
        <w:pStyle w:val="Ttulo3"/>
      </w:pPr>
      <w:bookmarkStart w:id="118" w:name="_Toc218883135"/>
      <w:r>
        <w:t>Mostrar los repositorios en GitHub.</w:t>
      </w:r>
      <w:bookmarkEnd w:id="118"/>
    </w:p>
    <w:p w14:paraId="3546155A" w14:textId="40DA95CA" w:rsidR="00B5757C" w:rsidRDefault="00B5757C" w:rsidP="00EB3A2E">
      <w:pPr>
        <w:pStyle w:val="Ttulo3"/>
      </w:pPr>
      <w:bookmarkStart w:id="119" w:name="_Toc218883136"/>
      <w:r>
        <w:t>Mostrar todos los repositorios remotos configurados en local.</w:t>
      </w:r>
      <w:bookmarkEnd w:id="119"/>
    </w:p>
    <w:p w14:paraId="1CB14D56" w14:textId="1B5740D9" w:rsidR="00EE41CD" w:rsidRDefault="00EE41CD" w:rsidP="00EB3A2E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173E5CE" wp14:editId="6A0656E4">
            <wp:extent cx="5400040" cy="1696085"/>
            <wp:effectExtent l="0" t="0" r="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9621" w14:textId="03F377CC" w:rsidR="00EE41CD" w:rsidRDefault="00EE41CD" w:rsidP="00EB3A2E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29DDC127" wp14:editId="46A5C72C">
            <wp:extent cx="5400040" cy="5865495"/>
            <wp:effectExtent l="0" t="0" r="0" b="1905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8F7F" w14:textId="0D3E5412" w:rsidR="00EE41CD" w:rsidRDefault="00EE41CD" w:rsidP="00B5757C">
      <w:pPr>
        <w:pStyle w:val="NormalWeb"/>
        <w:rPr>
          <w:color w:val="000000"/>
          <w:sz w:val="27"/>
          <w:szCs w:val="27"/>
        </w:rPr>
      </w:pPr>
    </w:p>
    <w:p w14:paraId="03090073" w14:textId="77777777" w:rsidR="00B5757C" w:rsidRPr="0097400D" w:rsidRDefault="00B5757C" w:rsidP="00B44A21">
      <w:pPr>
        <w:jc w:val="both"/>
        <w:rPr>
          <w:b/>
          <w:bCs/>
          <w:sz w:val="28"/>
          <w:szCs w:val="28"/>
        </w:rPr>
      </w:pPr>
    </w:p>
    <w:p w14:paraId="4BC869C4" w14:textId="77777777" w:rsidR="00B44A21" w:rsidRPr="0097400D" w:rsidRDefault="00B44A21" w:rsidP="00EB3A2E">
      <w:pPr>
        <w:pStyle w:val="Ttulo2"/>
      </w:pPr>
      <w:bookmarkStart w:id="120" w:name="_Toc218883137"/>
      <w:r w:rsidRPr="0097400D">
        <w:t xml:space="preserve">Ejercicio </w:t>
      </w:r>
      <w:r>
        <w:t>5.</w:t>
      </w:r>
      <w:r w:rsidRPr="0097400D">
        <w:t>1</w:t>
      </w:r>
      <w:bookmarkEnd w:id="120"/>
    </w:p>
    <w:p w14:paraId="628E6DB3" w14:textId="52EA5366" w:rsidR="00B44A21" w:rsidRDefault="00B44A21" w:rsidP="00EB3A2E">
      <w:pPr>
        <w:pStyle w:val="Ttulo3"/>
      </w:pPr>
      <w:bookmarkStart w:id="121" w:name="_Toc218883138"/>
      <w:r w:rsidRPr="0097400D">
        <w:t xml:space="preserve">Crear un nuevo repositorio público en GitHub con el nombre </w:t>
      </w:r>
      <w:r w:rsidRPr="00D41B5E">
        <w:rPr>
          <w:color w:val="auto"/>
        </w:rPr>
        <w:t>libro-</w:t>
      </w:r>
      <w:proofErr w:type="spellStart"/>
      <w:r w:rsidRPr="00D41B5E">
        <w:rPr>
          <w:color w:val="auto"/>
        </w:rPr>
        <w:t>git</w:t>
      </w:r>
      <w:proofErr w:type="spellEnd"/>
      <w:r w:rsidRPr="00D41B5E">
        <w:rPr>
          <w:color w:val="auto"/>
        </w:rPr>
        <w:t>.</w:t>
      </w:r>
      <w:bookmarkEnd w:id="121"/>
    </w:p>
    <w:p w14:paraId="028E506B" w14:textId="0FED10B9" w:rsidR="006535C9" w:rsidRPr="0097400D" w:rsidRDefault="002D34B2" w:rsidP="00EB3A2E">
      <w:r>
        <w:rPr>
          <w:noProof/>
        </w:rPr>
        <w:drawing>
          <wp:inline distT="0" distB="0" distL="0" distR="0" wp14:anchorId="14A740A8" wp14:editId="546A54D7">
            <wp:extent cx="5400040" cy="3575685"/>
            <wp:effectExtent l="0" t="0" r="0" b="5715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62A4" w14:textId="06E2B02F" w:rsidR="00B44A21" w:rsidRDefault="00B44A21" w:rsidP="00EB3A2E">
      <w:pPr>
        <w:pStyle w:val="Ttulo3"/>
      </w:pPr>
      <w:bookmarkStart w:id="122" w:name="_Toc218883139"/>
      <w:r w:rsidRPr="0097400D">
        <w:lastRenderedPageBreak/>
        <w:t>Añadirlo al repositorio local del libro.</w:t>
      </w:r>
      <w:bookmarkEnd w:id="122"/>
    </w:p>
    <w:p w14:paraId="418DB5E5" w14:textId="38B8EBBC" w:rsidR="00957C00" w:rsidRDefault="00362E9C" w:rsidP="00B44A21">
      <w:pPr>
        <w:jc w:val="both"/>
      </w:pPr>
      <w:r>
        <w:rPr>
          <w:noProof/>
        </w:rPr>
        <w:drawing>
          <wp:inline distT="0" distB="0" distL="0" distR="0" wp14:anchorId="293854BA" wp14:editId="60DAF107">
            <wp:extent cx="5400040" cy="4427220"/>
            <wp:effectExtent l="0" t="0" r="0" b="0"/>
            <wp:docPr id="6846632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63290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72F6" w14:textId="01119A40" w:rsidR="00492F97" w:rsidRDefault="00492F97" w:rsidP="00B44A21">
      <w:pPr>
        <w:jc w:val="both"/>
      </w:pPr>
    </w:p>
    <w:p w14:paraId="2AF658BE" w14:textId="77777777" w:rsidR="006535C9" w:rsidRPr="0097400D" w:rsidRDefault="006535C9" w:rsidP="00B44A21">
      <w:pPr>
        <w:jc w:val="both"/>
      </w:pPr>
    </w:p>
    <w:p w14:paraId="3BBBF5A9" w14:textId="77777777" w:rsidR="00B44A21" w:rsidRDefault="00B44A21" w:rsidP="00EB3A2E">
      <w:pPr>
        <w:pStyle w:val="Ttulo3"/>
      </w:pPr>
      <w:bookmarkStart w:id="123" w:name="_Toc218883140"/>
      <w:r w:rsidRPr="0097400D">
        <w:t>Mostrar todos los repositorios remotos configurados.</w:t>
      </w:r>
      <w:bookmarkEnd w:id="123"/>
    </w:p>
    <w:p w14:paraId="34CC2432" w14:textId="1D676772" w:rsidR="00B44A21" w:rsidRPr="0097400D" w:rsidRDefault="00362E9C" w:rsidP="00EB3A2E">
      <w:r>
        <w:rPr>
          <w:noProof/>
        </w:rPr>
        <w:drawing>
          <wp:inline distT="0" distB="0" distL="0" distR="0" wp14:anchorId="22F84BA5" wp14:editId="52D8486C">
            <wp:extent cx="5400040" cy="2520315"/>
            <wp:effectExtent l="0" t="0" r="0" b="0"/>
            <wp:docPr id="1031564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64514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56CD" w14:textId="77777777" w:rsidR="00B44A21" w:rsidRPr="0097400D" w:rsidRDefault="00B44A21" w:rsidP="00EB3A2E">
      <w:pPr>
        <w:pStyle w:val="Ttulo2"/>
      </w:pPr>
      <w:bookmarkStart w:id="124" w:name="_Toc218883141"/>
      <w:r w:rsidRPr="0097400D">
        <w:lastRenderedPageBreak/>
        <w:t xml:space="preserve">Ejercicio </w:t>
      </w:r>
      <w:r>
        <w:t>5.</w:t>
      </w:r>
      <w:r w:rsidRPr="0097400D">
        <w:t>2</w:t>
      </w:r>
      <w:bookmarkEnd w:id="124"/>
    </w:p>
    <w:p w14:paraId="7A2FB8A2" w14:textId="77777777" w:rsidR="00B44A21" w:rsidRDefault="00B44A21" w:rsidP="00EB3A2E">
      <w:pPr>
        <w:pStyle w:val="Ttulo3"/>
      </w:pPr>
      <w:bookmarkStart w:id="125" w:name="_Toc218883142"/>
      <w:r w:rsidRPr="0097400D">
        <w:t>Añadir los cambios del repositorio local al repositorio remoto de GitHub.</w:t>
      </w:r>
      <w:bookmarkEnd w:id="125"/>
    </w:p>
    <w:p w14:paraId="4AD00701" w14:textId="3FA8B0FC" w:rsidR="00362E9C" w:rsidRPr="0097400D" w:rsidRDefault="00426F2E" w:rsidP="00EB3A2E">
      <w:r>
        <w:rPr>
          <w:noProof/>
        </w:rPr>
        <w:drawing>
          <wp:inline distT="0" distB="0" distL="0" distR="0" wp14:anchorId="459A7BA1" wp14:editId="0F9A167B">
            <wp:extent cx="4953000" cy="3190875"/>
            <wp:effectExtent l="0" t="0" r="0" b="9525"/>
            <wp:docPr id="3141846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84626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079B" w14:textId="77777777" w:rsidR="00B44A21" w:rsidRDefault="00B44A21" w:rsidP="00EB3A2E">
      <w:pPr>
        <w:pStyle w:val="Ttulo3"/>
      </w:pPr>
      <w:bookmarkStart w:id="126" w:name="_Toc218883143"/>
      <w:r w:rsidRPr="0097400D">
        <w:t>Acceder a GitHub y comprobar que se han subido los cambios mostrando el historial de versiones.</w:t>
      </w:r>
      <w:bookmarkEnd w:id="126"/>
    </w:p>
    <w:p w14:paraId="6EEF7662" w14:textId="06DAAF51" w:rsidR="00B44A21" w:rsidRPr="0097400D" w:rsidRDefault="008B1C04" w:rsidP="00B44A21">
      <w:pPr>
        <w:jc w:val="both"/>
      </w:pPr>
      <w:r>
        <w:rPr>
          <w:noProof/>
        </w:rPr>
        <w:drawing>
          <wp:inline distT="0" distB="0" distL="0" distR="0" wp14:anchorId="0E847299" wp14:editId="7C0FF501">
            <wp:extent cx="5400040" cy="3120390"/>
            <wp:effectExtent l="0" t="0" r="0" b="3810"/>
            <wp:docPr id="62939464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94646" name="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8CD4" w14:textId="77777777" w:rsidR="00B44A21" w:rsidRPr="0097400D" w:rsidRDefault="00B44A21" w:rsidP="00EB3A2E">
      <w:pPr>
        <w:pStyle w:val="Ttulo2"/>
      </w:pPr>
      <w:bookmarkStart w:id="127" w:name="_Toc218883144"/>
      <w:r w:rsidRPr="0097400D">
        <w:lastRenderedPageBreak/>
        <w:t xml:space="preserve">Ejercicio </w:t>
      </w:r>
      <w:r>
        <w:t>5.</w:t>
      </w:r>
      <w:r w:rsidRPr="0097400D">
        <w:t>3</w:t>
      </w:r>
      <w:bookmarkEnd w:id="127"/>
    </w:p>
    <w:p w14:paraId="7E308B56" w14:textId="77777777" w:rsidR="00B44A21" w:rsidRDefault="00B44A21" w:rsidP="00EB3A2E">
      <w:pPr>
        <w:pStyle w:val="Ttulo3"/>
      </w:pPr>
      <w:bookmarkStart w:id="128" w:name="_Toc218883145"/>
      <w:r w:rsidRPr="0097400D">
        <w:t xml:space="preserve">Colaborar en el repositorio remoto </w:t>
      </w:r>
      <w:proofErr w:type="spellStart"/>
      <w:r w:rsidRPr="00D41B5E">
        <w:rPr>
          <w:color w:val="auto"/>
        </w:rPr>
        <w:t>Chesarina</w:t>
      </w:r>
      <w:proofErr w:type="spellEnd"/>
      <w:r w:rsidRPr="00D41B5E">
        <w:rPr>
          <w:color w:val="auto"/>
        </w:rPr>
        <w:t>/libro-</w:t>
      </w:r>
      <w:proofErr w:type="spellStart"/>
      <w:r w:rsidRPr="00D41B5E">
        <w:rPr>
          <w:color w:val="auto"/>
        </w:rPr>
        <w:t>git</w:t>
      </w:r>
      <w:proofErr w:type="spellEnd"/>
      <w:r w:rsidRPr="00D41B5E">
        <w:rPr>
          <w:color w:val="auto"/>
        </w:rPr>
        <w:t xml:space="preserve"> </w:t>
      </w:r>
      <w:r w:rsidRPr="0097400D">
        <w:t>de otro usuario.</w:t>
      </w:r>
      <w:bookmarkEnd w:id="128"/>
    </w:p>
    <w:p w14:paraId="43BC723A" w14:textId="2C49E7FD" w:rsidR="00AF41EB" w:rsidRPr="0097400D" w:rsidRDefault="005935E7" w:rsidP="00B44A21">
      <w:pPr>
        <w:jc w:val="both"/>
      </w:pPr>
      <w:r>
        <w:rPr>
          <w:noProof/>
        </w:rPr>
        <w:drawing>
          <wp:inline distT="0" distB="0" distL="0" distR="0" wp14:anchorId="2A55AD41" wp14:editId="5D066611">
            <wp:extent cx="5400040" cy="2934335"/>
            <wp:effectExtent l="0" t="0" r="0" b="0"/>
            <wp:docPr id="100446306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63063" name="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58DB" w14:textId="77777777" w:rsidR="00B44A21" w:rsidRDefault="00B44A21" w:rsidP="00EB3A2E">
      <w:pPr>
        <w:pStyle w:val="Ttulo3"/>
      </w:pPr>
      <w:bookmarkStart w:id="129" w:name="_Toc218883146"/>
      <w:r w:rsidRPr="0097400D">
        <w:t xml:space="preserve">Clonar su repositorio </w:t>
      </w:r>
      <w:r w:rsidRPr="00D41B5E">
        <w:rPr>
          <w:color w:val="auto"/>
        </w:rPr>
        <w:t>libro-</w:t>
      </w:r>
      <w:proofErr w:type="spellStart"/>
      <w:r w:rsidRPr="00D41B5E">
        <w:rPr>
          <w:color w:val="auto"/>
        </w:rPr>
        <w:t>git</w:t>
      </w:r>
      <w:proofErr w:type="spellEnd"/>
      <w:r w:rsidRPr="00D41B5E">
        <w:rPr>
          <w:color w:val="auto"/>
        </w:rPr>
        <w:t>.</w:t>
      </w:r>
      <w:bookmarkEnd w:id="129"/>
    </w:p>
    <w:p w14:paraId="3F7C73A7" w14:textId="34885B4D" w:rsidR="002D7E90" w:rsidRPr="0097400D" w:rsidRDefault="002D7E90" w:rsidP="00B44A21">
      <w:pPr>
        <w:jc w:val="both"/>
      </w:pPr>
      <w:r>
        <w:rPr>
          <w:noProof/>
        </w:rPr>
        <w:drawing>
          <wp:inline distT="0" distB="0" distL="0" distR="0" wp14:anchorId="2C0BF393" wp14:editId="55FEACB6">
            <wp:extent cx="5400040" cy="2844165"/>
            <wp:effectExtent l="0" t="0" r="0" b="0"/>
            <wp:docPr id="153618133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81335" name="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7AF">
        <w:rPr>
          <w:noProof/>
        </w:rPr>
        <w:drawing>
          <wp:inline distT="0" distB="0" distL="0" distR="0" wp14:anchorId="6E236A58" wp14:editId="15125384">
            <wp:extent cx="5400040" cy="878840"/>
            <wp:effectExtent l="0" t="0" r="0" b="0"/>
            <wp:docPr id="31272697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26972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91B6" w14:textId="77777777" w:rsidR="00B44A21" w:rsidRDefault="00B44A21" w:rsidP="00EB3A2E">
      <w:pPr>
        <w:pStyle w:val="Ttulo3"/>
      </w:pPr>
      <w:bookmarkStart w:id="130" w:name="_Toc218883147"/>
      <w:r w:rsidRPr="0097400D">
        <w:lastRenderedPageBreak/>
        <w:t xml:space="preserve">Añadir el </w:t>
      </w:r>
      <w:r w:rsidRPr="00D41B5E">
        <w:rPr>
          <w:color w:val="auto"/>
        </w:rPr>
        <w:t xml:space="preserve">fichero autores.txt </w:t>
      </w:r>
      <w:r w:rsidRPr="0097400D">
        <w:t>que contenga el nombre del usuario y su correo electrónico.</w:t>
      </w:r>
      <w:bookmarkEnd w:id="130"/>
    </w:p>
    <w:p w14:paraId="2478C64D" w14:textId="788EC164" w:rsidR="006C689F" w:rsidRPr="0097400D" w:rsidRDefault="00F4139A" w:rsidP="00B44A21">
      <w:pPr>
        <w:jc w:val="both"/>
      </w:pPr>
      <w:r>
        <w:rPr>
          <w:noProof/>
        </w:rPr>
        <w:drawing>
          <wp:inline distT="0" distB="0" distL="0" distR="0" wp14:anchorId="179E096C" wp14:editId="76369FA9">
            <wp:extent cx="5400040" cy="1163955"/>
            <wp:effectExtent l="0" t="0" r="0" b="0"/>
            <wp:docPr id="65062111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21115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F03F" w14:textId="77777777" w:rsidR="00B44A21" w:rsidRDefault="00B44A21" w:rsidP="00EB3A2E">
      <w:pPr>
        <w:pStyle w:val="Ttulo3"/>
      </w:pPr>
      <w:bookmarkStart w:id="131" w:name="_Toc218883148"/>
      <w:r w:rsidRPr="0097400D">
        <w:t>Añadir los cambios a la zona de intercambio temporal.</w:t>
      </w:r>
      <w:bookmarkEnd w:id="131"/>
    </w:p>
    <w:p w14:paraId="7543B648" w14:textId="66B40FFB" w:rsidR="009E5FFA" w:rsidRDefault="00AF7F68" w:rsidP="00B44A21">
      <w:pPr>
        <w:jc w:val="both"/>
      </w:pPr>
      <w:r>
        <w:rPr>
          <w:noProof/>
        </w:rPr>
        <w:drawing>
          <wp:inline distT="0" distB="0" distL="0" distR="0" wp14:anchorId="24D60F6A" wp14:editId="036494BB">
            <wp:extent cx="5400040" cy="1331595"/>
            <wp:effectExtent l="0" t="0" r="0" b="1905"/>
            <wp:docPr id="169553905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39052" name="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87C4" w14:textId="24DAAFC0" w:rsidR="00B44A21" w:rsidRPr="0097400D" w:rsidRDefault="00B44A21" w:rsidP="00EB3A2E">
      <w:pPr>
        <w:pStyle w:val="Ttulo3"/>
      </w:pPr>
      <w:bookmarkStart w:id="132" w:name="_Toc218883149"/>
      <w:r w:rsidRPr="0097400D">
        <w:t xml:space="preserve">Hacer un </w:t>
      </w:r>
      <w:proofErr w:type="spellStart"/>
      <w:r w:rsidRPr="0097400D">
        <w:t>commit</w:t>
      </w:r>
      <w:proofErr w:type="spellEnd"/>
      <w:r w:rsidRPr="0097400D">
        <w:t xml:space="preserve"> con el mensaje “</w:t>
      </w:r>
      <w:r w:rsidRPr="0097400D">
        <w:rPr>
          <w:i/>
          <w:iCs/>
        </w:rPr>
        <w:t>Añadido autor.</w:t>
      </w:r>
      <w:r w:rsidRPr="0097400D">
        <w:t>”</w:t>
      </w:r>
      <w:bookmarkEnd w:id="132"/>
    </w:p>
    <w:p w14:paraId="33636BF4" w14:textId="0978E37D" w:rsidR="00AF7F68" w:rsidRDefault="00177FD3" w:rsidP="00B44A21">
      <w:pPr>
        <w:jc w:val="both"/>
      </w:pPr>
      <w:r>
        <w:rPr>
          <w:noProof/>
        </w:rPr>
        <w:drawing>
          <wp:inline distT="0" distB="0" distL="0" distR="0" wp14:anchorId="7DBBF565" wp14:editId="3268E5FE">
            <wp:extent cx="5400040" cy="727710"/>
            <wp:effectExtent l="0" t="0" r="0" b="0"/>
            <wp:docPr id="100232715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27157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2CD1" w14:textId="391438CE" w:rsidR="00B44A21" w:rsidRDefault="00B44A21" w:rsidP="00EB3A2E">
      <w:bookmarkStart w:id="133" w:name="_Toc218883150"/>
      <w:r w:rsidRPr="00EB3A2E">
        <w:rPr>
          <w:rStyle w:val="Ttulo3Car"/>
        </w:rPr>
        <w:t>Subir los cambios al repositorio remoto.</w:t>
      </w:r>
      <w:bookmarkEnd w:id="133"/>
      <w:r w:rsidR="00C8430A">
        <w:rPr>
          <w:noProof/>
        </w:rPr>
        <w:drawing>
          <wp:inline distT="0" distB="0" distL="0" distR="0" wp14:anchorId="57D3F70C" wp14:editId="2CFC91B6">
            <wp:extent cx="5400040" cy="559435"/>
            <wp:effectExtent l="0" t="0" r="0" b="0"/>
            <wp:docPr id="101502643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26432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13C2" w14:textId="77777777" w:rsidR="00B44A21" w:rsidRPr="0097400D" w:rsidRDefault="00B44A21" w:rsidP="00B44A21">
      <w:pPr>
        <w:jc w:val="both"/>
      </w:pPr>
    </w:p>
    <w:p w14:paraId="5D8DDE67" w14:textId="77777777" w:rsidR="00B44A21" w:rsidRPr="0097400D" w:rsidRDefault="00B44A21" w:rsidP="00EB3A2E">
      <w:pPr>
        <w:pStyle w:val="Ttulo2"/>
      </w:pPr>
      <w:bookmarkStart w:id="134" w:name="_Toc218883151"/>
      <w:r w:rsidRPr="0097400D">
        <w:t xml:space="preserve">Ejercicio </w:t>
      </w:r>
      <w:r>
        <w:t>5.</w:t>
      </w:r>
      <w:r w:rsidRPr="0097400D">
        <w:t>4</w:t>
      </w:r>
      <w:bookmarkEnd w:id="134"/>
    </w:p>
    <w:p w14:paraId="269A08F6" w14:textId="77777777" w:rsidR="00B44A21" w:rsidRDefault="00B44A21" w:rsidP="00EB3A2E">
      <w:pPr>
        <w:pStyle w:val="Ttulo3"/>
      </w:pPr>
      <w:bookmarkStart w:id="135" w:name="_Toc218883152"/>
      <w:r w:rsidRPr="0097400D">
        <w:t xml:space="preserve">Hacer una bifurcación del repositorio </w:t>
      </w:r>
      <w:r w:rsidRPr="00D41B5E">
        <w:rPr>
          <w:color w:val="auto"/>
        </w:rPr>
        <w:t xml:space="preserve">remoto </w:t>
      </w:r>
      <w:proofErr w:type="spellStart"/>
      <w:r w:rsidRPr="00D41B5E">
        <w:rPr>
          <w:color w:val="auto"/>
        </w:rPr>
        <w:t>Chesarina</w:t>
      </w:r>
      <w:proofErr w:type="spellEnd"/>
      <w:r w:rsidRPr="00D41B5E">
        <w:rPr>
          <w:color w:val="auto"/>
        </w:rPr>
        <w:t>/libro-</w:t>
      </w:r>
      <w:proofErr w:type="spellStart"/>
      <w:r w:rsidRPr="00D41B5E">
        <w:rPr>
          <w:color w:val="auto"/>
        </w:rPr>
        <w:t>git</w:t>
      </w:r>
      <w:proofErr w:type="spellEnd"/>
      <w:r w:rsidRPr="00D41B5E">
        <w:rPr>
          <w:color w:val="auto"/>
        </w:rPr>
        <w:t xml:space="preserve"> en GitHub.</w:t>
      </w:r>
      <w:bookmarkEnd w:id="135"/>
    </w:p>
    <w:p w14:paraId="2700276D" w14:textId="5A30DFD8" w:rsidR="00C8430A" w:rsidRPr="0097400D" w:rsidRDefault="00F528EA" w:rsidP="00B44A21">
      <w:pPr>
        <w:jc w:val="both"/>
      </w:pPr>
      <w:r>
        <w:rPr>
          <w:noProof/>
        </w:rPr>
        <w:drawing>
          <wp:inline distT="0" distB="0" distL="0" distR="0" wp14:anchorId="20085AC8" wp14:editId="702DBA0A">
            <wp:extent cx="5400040" cy="966470"/>
            <wp:effectExtent l="0" t="0" r="0" b="5080"/>
            <wp:docPr id="70798785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87859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7C49" w14:textId="77777777" w:rsidR="00B44A21" w:rsidRDefault="00B44A21" w:rsidP="00EB3A2E">
      <w:pPr>
        <w:pStyle w:val="Ttulo3"/>
      </w:pPr>
      <w:bookmarkStart w:id="136" w:name="_Toc218883153"/>
      <w:r w:rsidRPr="0097400D">
        <w:lastRenderedPageBreak/>
        <w:t>Clonar el repositorio creado en la cuenta de GitHub del usuario.</w:t>
      </w:r>
      <w:bookmarkEnd w:id="136"/>
    </w:p>
    <w:p w14:paraId="2AAD570E" w14:textId="65F83A57" w:rsidR="000E0955" w:rsidRDefault="00EE2C3F" w:rsidP="00B44A21">
      <w:pPr>
        <w:jc w:val="both"/>
      </w:pPr>
      <w:r>
        <w:rPr>
          <w:noProof/>
        </w:rPr>
        <w:drawing>
          <wp:inline distT="0" distB="0" distL="0" distR="0" wp14:anchorId="7EE2FF7B" wp14:editId="17D04A37">
            <wp:extent cx="5400040" cy="3118485"/>
            <wp:effectExtent l="0" t="0" r="0" b="5715"/>
            <wp:docPr id="160405910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59103" name="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BEBB" w14:textId="5E76B42C" w:rsidR="007E5765" w:rsidRPr="0097400D" w:rsidRDefault="00DC0E86" w:rsidP="00B44A21">
      <w:pPr>
        <w:jc w:val="both"/>
      </w:pPr>
      <w:r>
        <w:rPr>
          <w:noProof/>
        </w:rPr>
        <w:drawing>
          <wp:inline distT="0" distB="0" distL="0" distR="0" wp14:anchorId="0AEAF30D" wp14:editId="2AFB6FE0">
            <wp:extent cx="5400040" cy="920115"/>
            <wp:effectExtent l="0" t="0" r="0" b="0"/>
            <wp:docPr id="28728750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87500" name="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0231" w14:textId="77777777" w:rsidR="00B44A21" w:rsidRDefault="00B44A21" w:rsidP="00EB3A2E">
      <w:pPr>
        <w:pStyle w:val="Ttulo3"/>
      </w:pPr>
      <w:bookmarkStart w:id="137" w:name="_Toc218883154"/>
      <w:r w:rsidRPr="0097400D">
        <w:t xml:space="preserve">Crear una nueva rama </w:t>
      </w:r>
      <w:proofErr w:type="spellStart"/>
      <w:r w:rsidRPr="0097400D">
        <w:t>autoria</w:t>
      </w:r>
      <w:proofErr w:type="spellEnd"/>
      <w:r w:rsidRPr="0097400D">
        <w:t xml:space="preserve"> y activarla.</w:t>
      </w:r>
      <w:bookmarkEnd w:id="137"/>
    </w:p>
    <w:p w14:paraId="7C326C0B" w14:textId="747AF9FE" w:rsidR="009844CC" w:rsidRPr="0097400D" w:rsidRDefault="003B1F06" w:rsidP="00B44A21">
      <w:pPr>
        <w:jc w:val="both"/>
      </w:pPr>
      <w:r>
        <w:rPr>
          <w:noProof/>
        </w:rPr>
        <w:drawing>
          <wp:inline distT="0" distB="0" distL="0" distR="0" wp14:anchorId="2CD57332" wp14:editId="31996778">
            <wp:extent cx="5400040" cy="970280"/>
            <wp:effectExtent l="0" t="0" r="0" b="1270"/>
            <wp:docPr id="14261936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9368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ED71" w14:textId="77777777" w:rsidR="00B44A21" w:rsidRDefault="00B44A21" w:rsidP="00EB3A2E">
      <w:pPr>
        <w:pStyle w:val="Ttulo3"/>
      </w:pPr>
      <w:bookmarkStart w:id="138" w:name="_Toc218883155"/>
      <w:r w:rsidRPr="0097400D">
        <w:t xml:space="preserve">Añadir el nombre del usuario y su correo al </w:t>
      </w:r>
      <w:r w:rsidRPr="00D41B5E">
        <w:rPr>
          <w:color w:val="auto"/>
        </w:rPr>
        <w:t>fichero autores.txt.</w:t>
      </w:r>
      <w:bookmarkEnd w:id="138"/>
    </w:p>
    <w:p w14:paraId="4CD6AA80" w14:textId="514593DC" w:rsidR="00A01A28" w:rsidRPr="0097400D" w:rsidRDefault="0075269E" w:rsidP="00EB3A2E">
      <w:r>
        <w:rPr>
          <w:noProof/>
        </w:rPr>
        <w:drawing>
          <wp:inline distT="0" distB="0" distL="0" distR="0" wp14:anchorId="75464199" wp14:editId="6ECAA755">
            <wp:extent cx="5400040" cy="2844800"/>
            <wp:effectExtent l="0" t="0" r="0" b="0"/>
            <wp:docPr id="212914983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49834" name="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C126" w14:textId="77777777" w:rsidR="00B44A21" w:rsidRDefault="00B44A21" w:rsidP="00EB3A2E">
      <w:pPr>
        <w:pStyle w:val="Ttulo3"/>
      </w:pPr>
      <w:bookmarkStart w:id="139" w:name="_Toc218883156"/>
      <w:r w:rsidRPr="0097400D">
        <w:lastRenderedPageBreak/>
        <w:t>Añadir los cambios a la zona de intercambio temporal.</w:t>
      </w:r>
      <w:bookmarkEnd w:id="139"/>
    </w:p>
    <w:p w14:paraId="238E6D25" w14:textId="3D61B65B" w:rsidR="0075269E" w:rsidRPr="0097400D" w:rsidRDefault="00D836AC" w:rsidP="00B44A21">
      <w:pPr>
        <w:jc w:val="both"/>
      </w:pPr>
      <w:r>
        <w:rPr>
          <w:noProof/>
        </w:rPr>
        <w:drawing>
          <wp:inline distT="0" distB="0" distL="0" distR="0" wp14:anchorId="689D8F22" wp14:editId="416E398A">
            <wp:extent cx="5400040" cy="188595"/>
            <wp:effectExtent l="0" t="0" r="0" b="1905"/>
            <wp:docPr id="5753976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9765" name="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87BC" w14:textId="77777777" w:rsidR="00716391" w:rsidRDefault="00B44A21" w:rsidP="00B44A21">
      <w:pPr>
        <w:jc w:val="both"/>
        <w:rPr>
          <w:noProof/>
        </w:rPr>
      </w:pPr>
      <w:bookmarkStart w:id="140" w:name="_Toc218883157"/>
      <w:r w:rsidRPr="00EB3A2E">
        <w:rPr>
          <w:rStyle w:val="Ttulo3Car"/>
        </w:rPr>
        <w:t xml:space="preserve">Hacer un </w:t>
      </w:r>
      <w:proofErr w:type="spellStart"/>
      <w:r w:rsidRPr="00EB3A2E">
        <w:rPr>
          <w:rStyle w:val="Ttulo3Car"/>
        </w:rPr>
        <w:t>commit</w:t>
      </w:r>
      <w:proofErr w:type="spellEnd"/>
      <w:r w:rsidRPr="00EB3A2E">
        <w:rPr>
          <w:rStyle w:val="Ttulo3Car"/>
        </w:rPr>
        <w:t xml:space="preserve"> con el mensaje “Añadido nuevo autor.”</w:t>
      </w:r>
      <w:bookmarkEnd w:id="140"/>
      <w:r w:rsidR="00716391" w:rsidRPr="00716391">
        <w:rPr>
          <w:noProof/>
        </w:rPr>
        <w:t xml:space="preserve"> </w:t>
      </w:r>
      <w:r w:rsidR="00716391">
        <w:rPr>
          <w:noProof/>
        </w:rPr>
        <w:drawing>
          <wp:inline distT="0" distB="0" distL="0" distR="0" wp14:anchorId="3D5AB401" wp14:editId="5BB86CBE">
            <wp:extent cx="5362575" cy="1104900"/>
            <wp:effectExtent l="0" t="0" r="9525" b="0"/>
            <wp:docPr id="55750065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00658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9205" w14:textId="5DBCC53C" w:rsidR="00B44A21" w:rsidRPr="0097400D" w:rsidRDefault="00716391" w:rsidP="00B44A21">
      <w:pPr>
        <w:jc w:val="both"/>
      </w:pPr>
      <w:r>
        <w:rPr>
          <w:noProof/>
        </w:rPr>
        <w:drawing>
          <wp:inline distT="0" distB="0" distL="0" distR="0" wp14:anchorId="5B8ACF3C" wp14:editId="0B95AD53">
            <wp:extent cx="5400040" cy="1520190"/>
            <wp:effectExtent l="0" t="0" r="0" b="3810"/>
            <wp:docPr id="105134377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43775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7AAB" w14:textId="77777777" w:rsidR="00B44A21" w:rsidRDefault="00B44A21" w:rsidP="00EB3A2E">
      <w:pPr>
        <w:pStyle w:val="Ttulo3"/>
      </w:pPr>
      <w:bookmarkStart w:id="141" w:name="_Toc218883158"/>
      <w:r w:rsidRPr="0097400D">
        <w:t xml:space="preserve">Subir los cambios de la rama </w:t>
      </w:r>
      <w:proofErr w:type="spellStart"/>
      <w:r w:rsidRPr="0097400D">
        <w:t>autoria</w:t>
      </w:r>
      <w:proofErr w:type="spellEnd"/>
      <w:r w:rsidRPr="0097400D">
        <w:t xml:space="preserve"> al repositorio remoto en GitHub.</w:t>
      </w:r>
      <w:bookmarkEnd w:id="141"/>
    </w:p>
    <w:p w14:paraId="3D88B47B" w14:textId="10C65866" w:rsidR="00716391" w:rsidRPr="0097400D" w:rsidRDefault="000C73B0" w:rsidP="00B44A21">
      <w:pPr>
        <w:jc w:val="both"/>
      </w:pPr>
      <w:r>
        <w:rPr>
          <w:noProof/>
        </w:rPr>
        <w:drawing>
          <wp:inline distT="0" distB="0" distL="0" distR="0" wp14:anchorId="2439F62E" wp14:editId="070026B9">
            <wp:extent cx="5400040" cy="1132205"/>
            <wp:effectExtent l="0" t="0" r="0" b="0"/>
            <wp:docPr id="144804012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40123" name="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E7C8" w14:textId="26B5424C" w:rsidR="00F33A8F" w:rsidRPr="0097400D" w:rsidRDefault="00B44A21" w:rsidP="00EB3A2E">
      <w:r w:rsidRPr="0097400D">
        <w:t xml:space="preserve">Hacer un </w:t>
      </w:r>
      <w:proofErr w:type="spellStart"/>
      <w:r w:rsidRPr="0097400D">
        <w:t>Pull</w:t>
      </w:r>
      <w:proofErr w:type="spellEnd"/>
      <w:r w:rsidRPr="0097400D">
        <w:t xml:space="preserve"> </w:t>
      </w:r>
      <w:proofErr w:type="spellStart"/>
      <w:r w:rsidRPr="0097400D">
        <w:t>Request</w:t>
      </w:r>
      <w:proofErr w:type="spellEnd"/>
      <w:r w:rsidRPr="0097400D">
        <w:t xml:space="preserve"> de los cambios en la rama </w:t>
      </w:r>
      <w:proofErr w:type="spellStart"/>
      <w:r w:rsidRPr="0097400D">
        <w:t>autoria</w:t>
      </w:r>
      <w:proofErr w:type="spellEnd"/>
      <w:r w:rsidRPr="0097400D">
        <w:t xml:space="preserve">. </w:t>
      </w:r>
      <w:r w:rsidR="00411B2B">
        <w:rPr>
          <w:noProof/>
        </w:rPr>
        <w:drawing>
          <wp:inline distT="0" distB="0" distL="0" distR="0" wp14:anchorId="46C5B996" wp14:editId="41AAE759">
            <wp:extent cx="5400040" cy="3141345"/>
            <wp:effectExtent l="0" t="0" r="0" b="1905"/>
            <wp:docPr id="417614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142" name="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9BA">
        <w:rPr>
          <w:noProof/>
        </w:rPr>
        <w:lastRenderedPageBreak/>
        <w:drawing>
          <wp:inline distT="0" distB="0" distL="0" distR="0" wp14:anchorId="050BB39A" wp14:editId="4902C90E">
            <wp:extent cx="5400040" cy="3159760"/>
            <wp:effectExtent l="0" t="0" r="0" b="2540"/>
            <wp:docPr id="91449925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99257" name="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17C">
        <w:rPr>
          <w:noProof/>
        </w:rPr>
        <w:drawing>
          <wp:inline distT="0" distB="0" distL="0" distR="0" wp14:anchorId="1C5C2B0B" wp14:editId="5F8EC10B">
            <wp:extent cx="5400040" cy="3921760"/>
            <wp:effectExtent l="0" t="0" r="0" b="2540"/>
            <wp:docPr id="83811244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12443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D196" w14:textId="77777777" w:rsidR="00B44A21" w:rsidRDefault="00B44A21" w:rsidP="00B44A21">
      <w:pPr>
        <w:jc w:val="both"/>
        <w:rPr>
          <w:b/>
          <w:bCs/>
        </w:rPr>
      </w:pPr>
    </w:p>
    <w:p w14:paraId="15B609BD" w14:textId="12BD23E5" w:rsidR="00E959C8" w:rsidRDefault="00E959C8" w:rsidP="00E959C8">
      <w:pPr>
        <w:jc w:val="both"/>
      </w:pPr>
    </w:p>
    <w:p w14:paraId="7D16CA33" w14:textId="6E5807B4" w:rsidR="00EB3A2E" w:rsidRDefault="00EB3A2E" w:rsidP="00E959C8">
      <w:pPr>
        <w:jc w:val="both"/>
      </w:pPr>
    </w:p>
    <w:p w14:paraId="422C63ED" w14:textId="3C02455A" w:rsidR="00EB3A2E" w:rsidRDefault="00EB3A2E" w:rsidP="00E959C8">
      <w:pPr>
        <w:jc w:val="both"/>
      </w:pPr>
    </w:p>
    <w:p w14:paraId="3E2B67C2" w14:textId="2238640E" w:rsidR="00EB3A2E" w:rsidRPr="000F0D7A" w:rsidRDefault="00EB3A2E" w:rsidP="00E959C8">
      <w:pPr>
        <w:jc w:val="both"/>
        <w:rPr>
          <w:u w:val="single"/>
        </w:rPr>
      </w:pPr>
    </w:p>
    <w:sectPr w:rsidR="00EB3A2E" w:rsidRPr="000F0D7A" w:rsidSect="00896576">
      <w:footerReference w:type="default" r:id="rId11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437D46" w14:textId="77777777" w:rsidR="00557484" w:rsidRDefault="00557484" w:rsidP="00F72418">
      <w:pPr>
        <w:spacing w:after="0" w:line="240" w:lineRule="auto"/>
      </w:pPr>
      <w:r>
        <w:separator/>
      </w:r>
    </w:p>
  </w:endnote>
  <w:endnote w:type="continuationSeparator" w:id="0">
    <w:p w14:paraId="71ACF02A" w14:textId="77777777" w:rsidR="00557484" w:rsidRDefault="00557484" w:rsidP="00F72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CDEC65" w14:textId="77777777" w:rsidR="00557484" w:rsidRDefault="0055748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/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0F2BB4E" w14:textId="77777777" w:rsidR="00557484" w:rsidRDefault="005574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F8F66E" w14:textId="77777777" w:rsidR="00557484" w:rsidRDefault="00557484" w:rsidP="00F72418">
      <w:pPr>
        <w:spacing w:after="0" w:line="240" w:lineRule="auto"/>
      </w:pPr>
      <w:r>
        <w:separator/>
      </w:r>
    </w:p>
  </w:footnote>
  <w:footnote w:type="continuationSeparator" w:id="0">
    <w:p w14:paraId="3F045718" w14:textId="77777777" w:rsidR="00557484" w:rsidRDefault="00557484" w:rsidP="00F724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A0627"/>
    <w:multiLevelType w:val="multilevel"/>
    <w:tmpl w:val="5068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01375"/>
    <w:multiLevelType w:val="multilevel"/>
    <w:tmpl w:val="6712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75188"/>
    <w:multiLevelType w:val="multilevel"/>
    <w:tmpl w:val="2F68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31A19"/>
    <w:multiLevelType w:val="multilevel"/>
    <w:tmpl w:val="DF4CF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03D1E"/>
    <w:multiLevelType w:val="multilevel"/>
    <w:tmpl w:val="BC3E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05046B"/>
    <w:multiLevelType w:val="multilevel"/>
    <w:tmpl w:val="D190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8356F6"/>
    <w:multiLevelType w:val="multilevel"/>
    <w:tmpl w:val="D190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0183A"/>
    <w:multiLevelType w:val="multilevel"/>
    <w:tmpl w:val="2A4E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AB5F4F"/>
    <w:multiLevelType w:val="multilevel"/>
    <w:tmpl w:val="40A2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0B3233"/>
    <w:multiLevelType w:val="multilevel"/>
    <w:tmpl w:val="109A2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8"/>
  </w:num>
  <w:num w:numId="5">
    <w:abstractNumId w:val="3"/>
  </w:num>
  <w:num w:numId="6">
    <w:abstractNumId w:val="4"/>
  </w:num>
  <w:num w:numId="7">
    <w:abstractNumId w:val="1"/>
  </w:num>
  <w:num w:numId="8">
    <w:abstractNumId w:val="0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CA"/>
    <w:rsid w:val="000048FF"/>
    <w:rsid w:val="00042753"/>
    <w:rsid w:val="000C73B0"/>
    <w:rsid w:val="000E0955"/>
    <w:rsid w:val="000F0D7A"/>
    <w:rsid w:val="00177FD3"/>
    <w:rsid w:val="00183271"/>
    <w:rsid w:val="001A3213"/>
    <w:rsid w:val="0024434D"/>
    <w:rsid w:val="00267341"/>
    <w:rsid w:val="002D34B2"/>
    <w:rsid w:val="002D7E90"/>
    <w:rsid w:val="002E426C"/>
    <w:rsid w:val="003561D3"/>
    <w:rsid w:val="00362E9C"/>
    <w:rsid w:val="003B1F06"/>
    <w:rsid w:val="003B32A9"/>
    <w:rsid w:val="00401EC6"/>
    <w:rsid w:val="00411B2B"/>
    <w:rsid w:val="00426F2E"/>
    <w:rsid w:val="004413DF"/>
    <w:rsid w:val="00492F97"/>
    <w:rsid w:val="00557484"/>
    <w:rsid w:val="005717CB"/>
    <w:rsid w:val="005935E7"/>
    <w:rsid w:val="005B66DD"/>
    <w:rsid w:val="005E7DD7"/>
    <w:rsid w:val="005F087C"/>
    <w:rsid w:val="006535C9"/>
    <w:rsid w:val="006B2AC2"/>
    <w:rsid w:val="006C2884"/>
    <w:rsid w:val="006C689F"/>
    <w:rsid w:val="006D3B30"/>
    <w:rsid w:val="00716391"/>
    <w:rsid w:val="007337AF"/>
    <w:rsid w:val="00737306"/>
    <w:rsid w:val="0075269E"/>
    <w:rsid w:val="007E5765"/>
    <w:rsid w:val="007F473D"/>
    <w:rsid w:val="00820F0E"/>
    <w:rsid w:val="00823767"/>
    <w:rsid w:val="0087447E"/>
    <w:rsid w:val="00896576"/>
    <w:rsid w:val="008B1C04"/>
    <w:rsid w:val="008E09BA"/>
    <w:rsid w:val="00957C00"/>
    <w:rsid w:val="009615CF"/>
    <w:rsid w:val="009844CC"/>
    <w:rsid w:val="009E5FFA"/>
    <w:rsid w:val="009F71E9"/>
    <w:rsid w:val="00A01A28"/>
    <w:rsid w:val="00A41710"/>
    <w:rsid w:val="00AA117C"/>
    <w:rsid w:val="00AF41EB"/>
    <w:rsid w:val="00AF65F6"/>
    <w:rsid w:val="00AF7F68"/>
    <w:rsid w:val="00B1764E"/>
    <w:rsid w:val="00B41C0D"/>
    <w:rsid w:val="00B44A21"/>
    <w:rsid w:val="00B56DDA"/>
    <w:rsid w:val="00B5757C"/>
    <w:rsid w:val="00B84460"/>
    <w:rsid w:val="00BA2219"/>
    <w:rsid w:val="00BE10D7"/>
    <w:rsid w:val="00C350FE"/>
    <w:rsid w:val="00C8430A"/>
    <w:rsid w:val="00CD203A"/>
    <w:rsid w:val="00CE18A7"/>
    <w:rsid w:val="00D24DBA"/>
    <w:rsid w:val="00D41B5E"/>
    <w:rsid w:val="00D82C05"/>
    <w:rsid w:val="00D836AC"/>
    <w:rsid w:val="00D976D9"/>
    <w:rsid w:val="00DC0E86"/>
    <w:rsid w:val="00DD35CA"/>
    <w:rsid w:val="00E41249"/>
    <w:rsid w:val="00E959C8"/>
    <w:rsid w:val="00EB3A2E"/>
    <w:rsid w:val="00EC3B8A"/>
    <w:rsid w:val="00EE2C3F"/>
    <w:rsid w:val="00EE41CD"/>
    <w:rsid w:val="00F33A8F"/>
    <w:rsid w:val="00F4139A"/>
    <w:rsid w:val="00F528EA"/>
    <w:rsid w:val="00F72418"/>
    <w:rsid w:val="00F8452D"/>
    <w:rsid w:val="00FC4DD3"/>
    <w:rsid w:val="00FD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8C87B"/>
  <w15:chartTrackingRefBased/>
  <w15:docId w15:val="{17ED2706-6235-426D-98B6-BC666D29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4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42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E42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418"/>
  </w:style>
  <w:style w:type="paragraph" w:styleId="Piedepgina">
    <w:name w:val="footer"/>
    <w:basedOn w:val="Normal"/>
    <w:link w:val="Piedepgina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418"/>
  </w:style>
  <w:style w:type="character" w:styleId="Hipervnculo">
    <w:name w:val="Hyperlink"/>
    <w:basedOn w:val="Fuentedeprrafopredeter"/>
    <w:uiPriority w:val="99"/>
    <w:unhideWhenUsed/>
    <w:rsid w:val="00B44A2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44A21"/>
    <w:pPr>
      <w:ind w:left="720"/>
      <w:contextualSpacing/>
    </w:pPr>
    <w:rPr>
      <w:kern w:val="2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961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2E4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E42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E42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2E426C"/>
    <w:rPr>
      <w:i/>
      <w:iCs/>
      <w:color w:val="4472C4" w:themeColor="accent1"/>
    </w:rPr>
  </w:style>
  <w:style w:type="paragraph" w:styleId="TtuloTDC">
    <w:name w:val="TOC Heading"/>
    <w:basedOn w:val="Ttulo1"/>
    <w:next w:val="Normal"/>
    <w:uiPriority w:val="39"/>
    <w:unhideWhenUsed/>
    <w:qFormat/>
    <w:rsid w:val="0024434D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443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443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4434D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24434D"/>
    <w:pPr>
      <w:spacing w:after="100"/>
      <w:ind w:left="660"/>
    </w:pPr>
    <w:rPr>
      <w:rFonts w:eastAsiaTheme="minorEastAsia"/>
      <w:lang w:eastAsia="es-ES"/>
    </w:rPr>
  </w:style>
  <w:style w:type="paragraph" w:styleId="TDC5">
    <w:name w:val="toc 5"/>
    <w:basedOn w:val="Normal"/>
    <w:next w:val="Normal"/>
    <w:autoRedefine/>
    <w:uiPriority w:val="39"/>
    <w:unhideWhenUsed/>
    <w:rsid w:val="0024434D"/>
    <w:pPr>
      <w:spacing w:after="100"/>
      <w:ind w:left="880"/>
    </w:pPr>
    <w:rPr>
      <w:rFonts w:eastAsiaTheme="minorEastAsia"/>
      <w:lang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24434D"/>
    <w:pPr>
      <w:spacing w:after="100"/>
      <w:ind w:left="1100"/>
    </w:pPr>
    <w:rPr>
      <w:rFonts w:eastAsiaTheme="minorEastAsia"/>
      <w:lang w:eastAsia="es-ES"/>
    </w:rPr>
  </w:style>
  <w:style w:type="paragraph" w:styleId="TDC7">
    <w:name w:val="toc 7"/>
    <w:basedOn w:val="Normal"/>
    <w:next w:val="Normal"/>
    <w:autoRedefine/>
    <w:uiPriority w:val="39"/>
    <w:unhideWhenUsed/>
    <w:rsid w:val="0024434D"/>
    <w:pPr>
      <w:spacing w:after="100"/>
      <w:ind w:left="1320"/>
    </w:pPr>
    <w:rPr>
      <w:rFonts w:eastAsiaTheme="minorEastAsia"/>
      <w:lang w:eastAsia="es-ES"/>
    </w:rPr>
  </w:style>
  <w:style w:type="paragraph" w:styleId="TDC8">
    <w:name w:val="toc 8"/>
    <w:basedOn w:val="Normal"/>
    <w:next w:val="Normal"/>
    <w:autoRedefine/>
    <w:uiPriority w:val="39"/>
    <w:unhideWhenUsed/>
    <w:rsid w:val="0024434D"/>
    <w:pPr>
      <w:spacing w:after="100"/>
      <w:ind w:left="1540"/>
    </w:pPr>
    <w:rPr>
      <w:rFonts w:eastAsiaTheme="minorEastAsia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24434D"/>
    <w:pPr>
      <w:spacing w:after="100"/>
      <w:ind w:left="1760"/>
    </w:pPr>
    <w:rPr>
      <w:rFonts w:eastAsiaTheme="minorEastAsia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4434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D41B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37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6" Type="http://schemas.openxmlformats.org/officeDocument/2006/relationships/image" Target="media/image6.png"/><Relationship Id="rId107" Type="http://schemas.openxmlformats.org/officeDocument/2006/relationships/image" Target="media/image97.png"/><Relationship Id="rId11" Type="http://schemas.openxmlformats.org/officeDocument/2006/relationships/image" Target="media/image1.webp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5" Type="http://schemas.openxmlformats.org/officeDocument/2006/relationships/numbering" Target="numbering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119" Type="http://schemas.openxmlformats.org/officeDocument/2006/relationships/footer" Target="footer1.xml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theme" Target="theme/theme1.xml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spertino.C12PC10\Documents\Plantillas%20personalizadas%20de%20Office\PlantillaLFR_EntornosDeDesarroll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EC6F4F51F0EA4C8C2D93155C66C017" ma:contentTypeVersion="9" ma:contentTypeDescription="Crear nuevo documento." ma:contentTypeScope="" ma:versionID="67cfee0e194f1ed0eb45300aa84d0b99">
  <xsd:schema xmlns:xsd="http://www.w3.org/2001/XMLSchema" xmlns:xs="http://www.w3.org/2001/XMLSchema" xmlns:p="http://schemas.microsoft.com/office/2006/metadata/properties" xmlns:ns3="918234d9-d9af-4a5d-b29b-d98d865060eb" targetNamespace="http://schemas.microsoft.com/office/2006/metadata/properties" ma:root="true" ma:fieldsID="351a5368ea25e008e09b5c552693f2f7" ns3:_="">
    <xsd:import namespace="918234d9-d9af-4a5d-b29b-d98d865060e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234d9-d9af-4a5d-b29b-d98d865060e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27E60-EE14-463D-A744-D4812BE6CD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234d9-d9af-4a5d-b29b-d98d865060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1A5FC4-8685-4C5B-B39A-18D37A6F1332}">
  <ds:schemaRefs>
    <ds:schemaRef ds:uri="http://www.w3.org/XML/1998/namespace"/>
    <ds:schemaRef ds:uri="http://purl.org/dc/terms/"/>
    <ds:schemaRef ds:uri="918234d9-d9af-4a5d-b29b-d98d865060eb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4021FC85-31C9-4A6C-AA72-BA02C940A7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462312-0092-43FB-8AF6-A362B7D83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PlantillaLFR_EntornosDeDesarrollo.dotx</Template>
  <TotalTime>615</TotalTime>
  <Pages>44</Pages>
  <Words>4032</Words>
  <Characters>22179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26159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43</cp:revision>
  <cp:lastPrinted>2026-01-09T19:28:00Z</cp:lastPrinted>
  <dcterms:created xsi:type="dcterms:W3CDTF">2025-12-03T18:35:00Z</dcterms:created>
  <dcterms:modified xsi:type="dcterms:W3CDTF">2026-01-09T19:52:00Z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0x010100E6EC6F4F51F0EA4C8C2D93155C66C017</vt:lpwstr>
  </property>
</Properties>
</file>