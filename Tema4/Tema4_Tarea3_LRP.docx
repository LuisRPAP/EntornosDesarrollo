
<file path=[Content_Types].xml><?xml version="1.0" encoding="utf-8"?>
<Types xmlns="http://schemas.openxmlformats.org/package/2006/content-types">
  <Default Extension="png" ContentType="image/pn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F2201A" w14:textId="77777777" w:rsidR="00F72418" w:rsidRDefault="00F72418">
      <w:bookmarkStart w:id="0" w:name="_Hlk218879993"/>
      <w:bookmarkEnd w:id="0"/>
      <w:r>
        <w:rPr>
          <w:noProof/>
        </w:rPr>
        <w:drawing>
          <wp:inline distT="0" distB="0" distL="0" distR="0" wp14:anchorId="7E0354EE" wp14:editId="60DE28E4">
            <wp:extent cx="5400040" cy="31750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ies-comercio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7324" w14:textId="77777777" w:rsidR="00F72418" w:rsidRDefault="00F72418" w:rsidP="00F72418"/>
    <w:p w14:paraId="323C02EC" w14:textId="77777777" w:rsidR="00F72418" w:rsidRDefault="00F72418" w:rsidP="00F72418"/>
    <w:p w14:paraId="4348DF37" w14:textId="77777777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Alumno: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 xml:space="preserve">Luis </w:t>
      </w:r>
      <w:proofErr w:type="spellStart"/>
      <w:r w:rsidRPr="00737306">
        <w:rPr>
          <w:sz w:val="40"/>
          <w:szCs w:val="40"/>
        </w:rPr>
        <w:t>Rodriguez</w:t>
      </w:r>
      <w:proofErr w:type="spellEnd"/>
      <w:r w:rsidRPr="00737306">
        <w:rPr>
          <w:sz w:val="40"/>
          <w:szCs w:val="40"/>
        </w:rPr>
        <w:t xml:space="preserve"> Palacios</w:t>
      </w:r>
    </w:p>
    <w:p w14:paraId="5DA825C2" w14:textId="77777777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>Modulo:</w:t>
      </w:r>
      <w:r w:rsidR="00BE10D7">
        <w:rPr>
          <w:color w:val="5B9BD5" w:themeColor="accent5"/>
        </w:rPr>
        <w:tab/>
      </w:r>
      <w:r w:rsidRPr="00BE10D7">
        <w:rPr>
          <w:color w:val="5B9BD5" w:themeColor="accent5"/>
        </w:rPr>
        <w:t xml:space="preserve"> </w:t>
      </w:r>
      <w:r w:rsidR="00401EC6" w:rsidRPr="00737306">
        <w:rPr>
          <w:sz w:val="40"/>
          <w:szCs w:val="40"/>
        </w:rPr>
        <w:t>Entornos de Desarrollo</w:t>
      </w:r>
    </w:p>
    <w:p w14:paraId="16BD6915" w14:textId="77777777" w:rsidR="00F72418" w:rsidRPr="00BE10D7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Ciclo: </w:t>
      </w:r>
      <w:r w:rsidR="00BE10D7">
        <w:rPr>
          <w:color w:val="5B9BD5" w:themeColor="accent5"/>
        </w:rPr>
        <w:tab/>
      </w:r>
      <w:r w:rsidRPr="00BE10D7">
        <w:t xml:space="preserve">Grado superior </w:t>
      </w:r>
      <w:r w:rsidR="00E41249" w:rsidRPr="00BE10D7">
        <w:t>D</w:t>
      </w:r>
      <w:r w:rsidRPr="00BE10D7">
        <w:t xml:space="preserve">esarrollo de </w:t>
      </w:r>
      <w:r w:rsidR="00E41249" w:rsidRPr="00BE10D7">
        <w:t>A</w:t>
      </w:r>
      <w:r w:rsidRPr="00BE10D7">
        <w:t xml:space="preserve">plicaciones </w:t>
      </w:r>
      <w:r w:rsidR="00E41249" w:rsidRPr="00BE10D7">
        <w:t>M</w:t>
      </w:r>
      <w:r w:rsidRPr="00BE10D7">
        <w:t>ultiplataforma</w:t>
      </w:r>
    </w:p>
    <w:p w14:paraId="7B7509CA" w14:textId="547F44ED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Fecha: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>0</w:t>
      </w:r>
      <w:r w:rsidR="00D41B5E">
        <w:rPr>
          <w:sz w:val="40"/>
          <w:szCs w:val="40"/>
        </w:rPr>
        <w:t>9</w:t>
      </w:r>
      <w:r w:rsidRPr="00737306">
        <w:rPr>
          <w:sz w:val="40"/>
          <w:szCs w:val="40"/>
        </w:rPr>
        <w:t>/</w:t>
      </w:r>
      <w:r w:rsidR="00D41B5E">
        <w:rPr>
          <w:sz w:val="40"/>
          <w:szCs w:val="40"/>
        </w:rPr>
        <w:t>0</w:t>
      </w:r>
      <w:r w:rsidRPr="00737306">
        <w:rPr>
          <w:sz w:val="40"/>
          <w:szCs w:val="40"/>
        </w:rPr>
        <w:t>1/202</w:t>
      </w:r>
      <w:r w:rsidR="00D41B5E">
        <w:rPr>
          <w:sz w:val="40"/>
          <w:szCs w:val="40"/>
        </w:rPr>
        <w:t>6</w:t>
      </w:r>
    </w:p>
    <w:p w14:paraId="54058F4E" w14:textId="77777777" w:rsidR="00E41249" w:rsidRDefault="00E41249" w:rsidP="00F72418">
      <w:pPr>
        <w:tabs>
          <w:tab w:val="left" w:pos="2026"/>
        </w:tabs>
        <w:rPr>
          <w:sz w:val="40"/>
          <w:szCs w:val="40"/>
        </w:rPr>
      </w:pPr>
      <w:r w:rsidRPr="00BE10D7">
        <w:rPr>
          <w:color w:val="5B9BD5" w:themeColor="accent5"/>
        </w:rPr>
        <w:t xml:space="preserve">Profesor: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 xml:space="preserve">Cesar </w:t>
      </w:r>
      <w:proofErr w:type="spellStart"/>
      <w:r w:rsidRPr="00737306">
        <w:rPr>
          <w:sz w:val="40"/>
          <w:szCs w:val="40"/>
        </w:rPr>
        <w:t>Brera</w:t>
      </w:r>
      <w:proofErr w:type="spellEnd"/>
      <w:r w:rsidRPr="00737306">
        <w:rPr>
          <w:sz w:val="40"/>
          <w:szCs w:val="40"/>
        </w:rPr>
        <w:t xml:space="preserve"> </w:t>
      </w:r>
      <w:proofErr w:type="spellStart"/>
      <w:r w:rsidRPr="00737306">
        <w:rPr>
          <w:sz w:val="40"/>
          <w:szCs w:val="40"/>
        </w:rPr>
        <w:t>Marquez</w:t>
      </w:r>
      <w:proofErr w:type="spellEnd"/>
    </w:p>
    <w:p w14:paraId="7457862A" w14:textId="77777777" w:rsidR="00BE10D7" w:rsidRDefault="00BE10D7" w:rsidP="00F72418">
      <w:pPr>
        <w:tabs>
          <w:tab w:val="left" w:pos="2026"/>
        </w:tabs>
      </w:pPr>
    </w:p>
    <w:p w14:paraId="5CC2E980" w14:textId="77777777" w:rsidR="00BE10D7" w:rsidRDefault="00BE10D7" w:rsidP="00F72418">
      <w:pPr>
        <w:tabs>
          <w:tab w:val="left" w:pos="2026"/>
        </w:tabs>
      </w:pPr>
    </w:p>
    <w:p w14:paraId="3C84B13C" w14:textId="77777777" w:rsidR="00BE10D7" w:rsidRDefault="00BE10D7" w:rsidP="00F72418">
      <w:pPr>
        <w:tabs>
          <w:tab w:val="left" w:pos="2026"/>
        </w:tabs>
      </w:pPr>
    </w:p>
    <w:p w14:paraId="49902D8D" w14:textId="77777777" w:rsidR="00BE10D7" w:rsidRDefault="00BE10D7" w:rsidP="00F72418">
      <w:pPr>
        <w:tabs>
          <w:tab w:val="left" w:pos="2026"/>
        </w:tabs>
      </w:pPr>
    </w:p>
    <w:p w14:paraId="3B30637F" w14:textId="77777777" w:rsidR="00BE10D7" w:rsidRDefault="00BE10D7" w:rsidP="00F72418">
      <w:pPr>
        <w:tabs>
          <w:tab w:val="left" w:pos="2026"/>
        </w:tabs>
      </w:pPr>
    </w:p>
    <w:p w14:paraId="4A65E0D8" w14:textId="77777777" w:rsidR="00BE10D7" w:rsidRDefault="00BE10D7" w:rsidP="00F72418">
      <w:pPr>
        <w:tabs>
          <w:tab w:val="left" w:pos="2026"/>
        </w:tabs>
      </w:pPr>
    </w:p>
    <w:p w14:paraId="416F92EA" w14:textId="77777777" w:rsidR="00BE10D7" w:rsidRDefault="00BE10D7" w:rsidP="00F72418">
      <w:pPr>
        <w:tabs>
          <w:tab w:val="left" w:pos="2026"/>
        </w:tabs>
      </w:pPr>
    </w:p>
    <w:p w14:paraId="7063E9AE" w14:textId="77777777" w:rsidR="00BE10D7" w:rsidRDefault="00BE10D7" w:rsidP="00F72418">
      <w:pPr>
        <w:tabs>
          <w:tab w:val="left" w:pos="2026"/>
        </w:tabs>
      </w:pPr>
    </w:p>
    <w:p w14:paraId="4408ADC6" w14:textId="77777777" w:rsidR="00BE10D7" w:rsidRDefault="00BE10D7" w:rsidP="00F72418">
      <w:pPr>
        <w:tabs>
          <w:tab w:val="left" w:pos="2026"/>
        </w:tabs>
      </w:pPr>
    </w:p>
    <w:p w14:paraId="1BFF5E9F" w14:textId="77777777" w:rsidR="00BE10D7" w:rsidRDefault="00BE10D7" w:rsidP="00F72418">
      <w:pPr>
        <w:tabs>
          <w:tab w:val="left" w:pos="2026"/>
        </w:tabs>
      </w:pPr>
    </w:p>
    <w:sdt>
      <w:sdtPr>
        <w:id w:val="1900334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822E921" w14:textId="140B041E" w:rsidR="0024434D" w:rsidRDefault="0024434D">
          <w:pPr>
            <w:pStyle w:val="TtuloTDC"/>
          </w:pPr>
          <w:r>
            <w:t>Contenido</w:t>
          </w:r>
        </w:p>
        <w:p w14:paraId="3FF48857" w14:textId="605D2547" w:rsidR="004C27A7" w:rsidRDefault="0024434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82937" w:history="1">
            <w:r w:rsidR="004C27A7" w:rsidRPr="004A674C">
              <w:rPr>
                <w:rStyle w:val="Hipervnculo"/>
                <w:noProof/>
              </w:rPr>
              <w:t>6. Enunciado ejercicios Git y GitHub(extra)</w:t>
            </w:r>
            <w:r w:rsidR="004C27A7">
              <w:rPr>
                <w:noProof/>
                <w:webHidden/>
              </w:rPr>
              <w:tab/>
            </w:r>
            <w:r w:rsidR="004C27A7">
              <w:rPr>
                <w:noProof/>
                <w:webHidden/>
              </w:rPr>
              <w:fldChar w:fldCharType="begin"/>
            </w:r>
            <w:r w:rsidR="004C27A7">
              <w:rPr>
                <w:noProof/>
                <w:webHidden/>
              </w:rPr>
              <w:instrText xml:space="preserve"> PAGEREF _Toc218882937 \h </w:instrText>
            </w:r>
            <w:r w:rsidR="004C27A7">
              <w:rPr>
                <w:noProof/>
                <w:webHidden/>
              </w:rPr>
            </w:r>
            <w:r w:rsidR="004C27A7"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4</w:t>
            </w:r>
            <w:r w:rsidR="004C27A7">
              <w:rPr>
                <w:noProof/>
                <w:webHidden/>
              </w:rPr>
              <w:fldChar w:fldCharType="end"/>
            </w:r>
          </w:hyperlink>
        </w:p>
        <w:p w14:paraId="231F3E69" w14:textId="1BD2A8AF" w:rsidR="004C27A7" w:rsidRDefault="004C27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38" w:history="1">
            <w:r w:rsidRPr="004A674C">
              <w:rPr>
                <w:rStyle w:val="Hipervnculo"/>
                <w:noProof/>
              </w:rPr>
              <w:t>6.1</w:t>
            </w:r>
            <w:bookmarkStart w:id="1" w:name="_GoBack"/>
            <w:bookmarkEnd w:id="1"/>
            <w:r w:rsidRPr="004A674C">
              <w:rPr>
                <w:rStyle w:val="Hipervnculo"/>
                <w:noProof/>
              </w:rPr>
              <w:t xml:space="preserve"> Repositorio DEAW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9FC98" w14:textId="79697BE1" w:rsidR="004C27A7" w:rsidRDefault="004C27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39" w:history="1">
            <w:r w:rsidRPr="004A674C">
              <w:rPr>
                <w:rStyle w:val="Hipervnculo"/>
                <w:noProof/>
              </w:rPr>
              <w:t xml:space="preserve">Crear un repositorio en vuestro GitHub llamado </w:t>
            </w:r>
            <w:r w:rsidRPr="004A674C">
              <w:rPr>
                <w:rStyle w:val="Hipervnculo"/>
                <w:b/>
                <w:bCs/>
                <w:noProof/>
              </w:rPr>
              <w:t>DAM</w:t>
            </w:r>
            <w:r w:rsidRPr="004A674C">
              <w:rPr>
                <w:rStyle w:val="Hipervnculo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BFA69" w14:textId="601F9DE3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40" w:history="1">
            <w:r w:rsidRPr="004A674C">
              <w:rPr>
                <w:rStyle w:val="Hipervnculo"/>
                <w:noProof/>
              </w:rPr>
              <w:t>Clonar vuestro repositorio en local.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2418C" w14:textId="642FFD19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41" w:history="1">
            <w:r w:rsidRPr="004A674C">
              <w:rPr>
                <w:rStyle w:val="Hipervnculo"/>
                <w:noProof/>
              </w:rPr>
              <w:t xml:space="preserve">Crear (si no lo habéis creado ya) en vuestro repositorio local un documento </w:t>
            </w:r>
            <w:r w:rsidRPr="004A674C">
              <w:rPr>
                <w:rStyle w:val="Hipervnculo"/>
                <w:b/>
                <w:bCs/>
                <w:noProof/>
              </w:rPr>
              <w:t>README.md</w:t>
            </w:r>
            <w:r w:rsidRPr="004A674C">
              <w:rPr>
                <w:rStyle w:val="Hipervnculo"/>
                <w:noProof/>
              </w:rPr>
              <w:t>. Escribir un pequeño texto en este README a propósito del repositorio y el módulo para el que se utilizará·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96E11" w14:textId="45B33910" w:rsidR="004C27A7" w:rsidRDefault="004C27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42" w:history="1">
            <w:r w:rsidRPr="004A674C">
              <w:rPr>
                <w:rStyle w:val="Hipervnculo"/>
                <w:noProof/>
              </w:rPr>
              <w:t>6.2 Commit y push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04802" w14:textId="46CD85B5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43" w:history="1">
            <w:r w:rsidRPr="004A674C">
              <w:rPr>
                <w:rStyle w:val="Hipervnculo"/>
                <w:noProof/>
              </w:rPr>
              <w:t>Realizar un commit inicial con el comentario Comenzamos con los ejercicios de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759A9" w14:textId="76444E58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44" w:history="1">
            <w:r w:rsidRPr="004A674C">
              <w:rPr>
                <w:rStyle w:val="Hipervnculo"/>
                <w:noProof/>
              </w:rPr>
              <w:t>Subir los cambios al repositorio remoto.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74F35" w14:textId="4F72D463" w:rsidR="004C27A7" w:rsidRDefault="004C27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45" w:history="1">
            <w:r w:rsidRPr="004A674C">
              <w:rPr>
                <w:rStyle w:val="Hipervnculo"/>
                <w:noProof/>
              </w:rPr>
              <w:t>6.3  Ignorar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6818B" w14:textId="6467D16D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46" w:history="1">
            <w:r w:rsidRPr="004A674C">
              <w:rPr>
                <w:rStyle w:val="Hipervnculo"/>
                <w:noProof/>
              </w:rPr>
              <w:t xml:space="preserve">Crear en el repositorio local un fichero llamado </w:t>
            </w:r>
            <w:r w:rsidRPr="004A674C">
              <w:rPr>
                <w:rStyle w:val="Hipervnculo"/>
                <w:b/>
                <w:bCs/>
                <w:noProof/>
              </w:rPr>
              <w:t>privado.txt</w:t>
            </w:r>
            <w:r w:rsidRPr="004A674C">
              <w:rPr>
                <w:rStyle w:val="Hipervnculo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46A71" w14:textId="38E87F28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47" w:history="1">
            <w:r w:rsidRPr="004A674C">
              <w:rPr>
                <w:rStyle w:val="Hipervnculo"/>
                <w:noProof/>
              </w:rPr>
              <w:t>Crear en el repositorio local una carpeta llamada privada.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44CB1" w14:textId="52D0B77E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48" w:history="1">
            <w:r w:rsidRPr="004A674C">
              <w:rPr>
                <w:rStyle w:val="Hipervnculo"/>
                <w:noProof/>
              </w:rPr>
              <w:t>Realizar los cambios oportunos para que tanto el archivo como la carpeta sean ignorados por git.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EDB66" w14:textId="52E92560" w:rsidR="004C27A7" w:rsidRDefault="004C27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49" w:history="1">
            <w:r w:rsidRPr="004A674C">
              <w:rPr>
                <w:rStyle w:val="Hipervnculo"/>
                <w:noProof/>
              </w:rPr>
              <w:t>6.4 Primeros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39B43" w14:textId="56BDEFD6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50" w:history="1">
            <w:r w:rsidRPr="004A674C">
              <w:rPr>
                <w:rStyle w:val="Hipervnculo"/>
                <w:noProof/>
              </w:rPr>
              <w:t>Añadir fichero 1.txt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856EC" w14:textId="4CD2D5D1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51" w:history="1">
            <w:r w:rsidRPr="004A674C">
              <w:rPr>
                <w:rStyle w:val="Hipervnculo"/>
                <w:noProof/>
              </w:rPr>
              <w:t>Añadir fichero 1.txt al repositorio local.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B5FB1" w14:textId="6ACF9EFA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52" w:history="1">
            <w:r w:rsidRPr="004A674C">
              <w:rPr>
                <w:rStyle w:val="Hipervnculo"/>
                <w:noProof/>
              </w:rPr>
              <w:t>Crear el tag v0.1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2FFD5" w14:textId="00DE3F1F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53" w:history="1">
            <w:r w:rsidRPr="004A674C">
              <w:rPr>
                <w:rStyle w:val="Hipervnculo"/>
                <w:noProof/>
              </w:rPr>
              <w:t>Crear un tag v0.1.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D9C38" w14:textId="459D0973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54" w:history="1">
            <w:r w:rsidRPr="004A674C">
              <w:rPr>
                <w:rStyle w:val="Hipervnculo"/>
                <w:b/>
                <w:bCs/>
                <w:noProof/>
              </w:rPr>
              <w:t>Subir el tag v0.1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EE456" w14:textId="392747D5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55" w:history="1">
            <w:r w:rsidRPr="004A674C">
              <w:rPr>
                <w:rStyle w:val="Hipervnculo"/>
                <w:noProof/>
              </w:rPr>
              <w:t>Subir los cambios al repositorio remoto.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AA8D5" w14:textId="773D4CFF" w:rsidR="004C27A7" w:rsidRDefault="004C27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56" w:history="1">
            <w:r w:rsidRPr="004A674C">
              <w:rPr>
                <w:rStyle w:val="Hipervnculo"/>
                <w:noProof/>
              </w:rPr>
              <w:t>6.5 Cuenta de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BDB4F" w14:textId="29D1E1D2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57" w:history="1">
            <w:r w:rsidRPr="004A674C">
              <w:rPr>
                <w:rStyle w:val="Hipervnculo"/>
                <w:noProof/>
              </w:rPr>
              <w:t>Poner una foto en vuestro perfil de GitHub.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916C7" w14:textId="34EDE5CB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58" w:history="1">
            <w:r w:rsidRPr="004A674C">
              <w:rPr>
                <w:rStyle w:val="Hipervnculo"/>
                <w:noProof/>
              </w:rPr>
              <w:t>Poner el doble factor de autentificación en vuestra cuenta de GitHub.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BA928" w14:textId="6F698764" w:rsidR="004C27A7" w:rsidRDefault="004C27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59" w:history="1">
            <w:r w:rsidRPr="004A674C">
              <w:rPr>
                <w:rStyle w:val="Hipervnculo"/>
                <w:noProof/>
              </w:rPr>
              <w:t>6.6 Uso social de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5592B" w14:textId="3300EEC8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60" w:history="1">
            <w:r w:rsidRPr="004A674C">
              <w:rPr>
                <w:rStyle w:val="Hipervnculo"/>
                <w:noProof/>
              </w:rPr>
              <w:t>Preguntar los nombres de usuario de GitHub de 2 de tus compañeros de clase, búscalos, y sígueles.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AA735" w14:textId="1FC43EE9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61" w:history="1">
            <w:r w:rsidRPr="004A674C">
              <w:rPr>
                <w:rStyle w:val="Hipervnculo"/>
                <w:noProof/>
              </w:rPr>
              <w:t xml:space="preserve">Seguir los repositorios </w:t>
            </w:r>
            <w:r w:rsidRPr="004A674C">
              <w:rPr>
                <w:rStyle w:val="Hipervnculo"/>
                <w:b/>
                <w:bCs/>
                <w:noProof/>
              </w:rPr>
              <w:t>DAW</w:t>
            </w:r>
            <w:r w:rsidRPr="004A674C">
              <w:rPr>
                <w:rStyle w:val="Hipervnculo"/>
                <w:noProof/>
              </w:rPr>
              <w:t xml:space="preserve"> del resto de tus compañeros.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D54E6" w14:textId="22956076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62" w:history="1">
            <w:r w:rsidRPr="004A674C">
              <w:rPr>
                <w:rStyle w:val="Hipervnculo"/>
                <w:noProof/>
              </w:rPr>
              <w:t xml:space="preserve">Añadir una estrella a los repositorios </w:t>
            </w:r>
            <w:r w:rsidRPr="004A674C">
              <w:rPr>
                <w:rStyle w:val="Hipervnculo"/>
                <w:b/>
                <w:bCs/>
                <w:noProof/>
              </w:rPr>
              <w:t>DAW</w:t>
            </w:r>
            <w:r w:rsidRPr="004A674C">
              <w:rPr>
                <w:rStyle w:val="Hipervnculo"/>
                <w:noProof/>
              </w:rPr>
              <w:t xml:space="preserve"> del resto de tus compañeros.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EE1AF" w14:textId="087E88A2" w:rsidR="004C27A7" w:rsidRDefault="004C27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63" w:history="1">
            <w:r w:rsidRPr="004A674C">
              <w:rPr>
                <w:rStyle w:val="Hipervnculo"/>
                <w:noProof/>
              </w:rPr>
              <w:t>Crear una tabla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4C027" w14:textId="03875521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64" w:history="1">
            <w:r w:rsidRPr="004A674C">
              <w:rPr>
                <w:rStyle w:val="Hipervnculo"/>
                <w:noProof/>
              </w:rPr>
              <w:t xml:space="preserve">Crear una tabla de este estilo en el fichero </w:t>
            </w:r>
            <w:r w:rsidRPr="004A674C">
              <w:rPr>
                <w:rStyle w:val="Hipervnculo"/>
                <w:b/>
                <w:bCs/>
                <w:noProof/>
              </w:rPr>
              <w:t>README.md</w:t>
            </w:r>
            <w:r w:rsidRPr="004A674C">
              <w:rPr>
                <w:rStyle w:val="Hipervnculo"/>
                <w:noProof/>
              </w:rPr>
              <w:t xml:space="preserve"> con la información de varios de tus compañeros de clase: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C803E" w14:textId="29D74B98" w:rsidR="004C27A7" w:rsidRDefault="004C27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65" w:history="1">
            <w:r w:rsidRPr="004A674C">
              <w:rPr>
                <w:rStyle w:val="Hipervnculo"/>
                <w:noProof/>
              </w:rPr>
              <w:t>Colaboradores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0AFE8" w14:textId="7E0B2243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66" w:history="1">
            <w:r w:rsidRPr="004A674C">
              <w:rPr>
                <w:rStyle w:val="Hipervnculo"/>
                <w:noProof/>
              </w:rPr>
              <w:t xml:space="preserve">Poner a github.com/Chesarina como colaborador del repositorio </w:t>
            </w:r>
            <w:r w:rsidRPr="004A674C">
              <w:rPr>
                <w:rStyle w:val="Hipervnculo"/>
                <w:b/>
                <w:bCs/>
                <w:noProof/>
              </w:rPr>
              <w:t>DAW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9018B" w14:textId="69BA46EA" w:rsidR="004C27A7" w:rsidRDefault="004C27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67" w:history="1">
            <w:r w:rsidRPr="004A674C">
              <w:rPr>
                <w:rStyle w:val="Hipervnculo"/>
                <w:noProof/>
              </w:rPr>
              <w:t>6.7 Siguientes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CF60F" w14:textId="5F428055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68" w:history="1">
            <w:r w:rsidRPr="004A674C">
              <w:rPr>
                <w:rStyle w:val="Hipervnculo"/>
                <w:noProof/>
              </w:rPr>
              <w:t>Crear una rama v0.2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858A4" w14:textId="271A583A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69" w:history="1">
            <w:r w:rsidRPr="004A674C">
              <w:rPr>
                <w:rStyle w:val="Hipervnculo"/>
                <w:noProof/>
              </w:rPr>
              <w:t>Crear una rama v0.2.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D7872" w14:textId="7259DF7F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70" w:history="1">
            <w:r w:rsidRPr="004A674C">
              <w:rPr>
                <w:rStyle w:val="Hipervnculo"/>
                <w:noProof/>
              </w:rPr>
              <w:t>Posiciona tu carpeta de trabajo en esta rama.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2AAB1" w14:textId="37E993E8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71" w:history="1">
            <w:r w:rsidRPr="004A674C">
              <w:rPr>
                <w:rStyle w:val="Hipervnculo"/>
                <w:noProof/>
              </w:rPr>
              <w:t>Añadir fichero 2.txt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B3D1D" w14:textId="0EF46802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72" w:history="1">
            <w:r w:rsidRPr="004A674C">
              <w:rPr>
                <w:rStyle w:val="Hipervnculo"/>
                <w:noProof/>
              </w:rPr>
              <w:t>Añadir un fichero2.txt en la rama v0.2.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46231" w14:textId="2718DAEC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73" w:history="1">
            <w:r w:rsidRPr="004A674C">
              <w:rPr>
                <w:rStyle w:val="Hipervnculo"/>
                <w:noProof/>
              </w:rPr>
              <w:t>Crear rama remota v0.2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7D7C8" w14:textId="51D0A5E8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74" w:history="1">
            <w:r w:rsidRPr="004A674C">
              <w:rPr>
                <w:rStyle w:val="Hipervnculo"/>
                <w:noProof/>
              </w:rPr>
              <w:t>Subir los cambios al repositorio remoto.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DCF4D" w14:textId="6EE764C2" w:rsidR="004C27A7" w:rsidRDefault="004C27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75" w:history="1">
            <w:r w:rsidRPr="004A674C">
              <w:rPr>
                <w:rStyle w:val="Hipervnculo"/>
                <w:noProof/>
              </w:rPr>
              <w:t>6.8 Conflictos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686EE" w14:textId="3AD6C764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76" w:history="1">
            <w:r w:rsidRPr="004A674C">
              <w:rPr>
                <w:rStyle w:val="Hipervnculo"/>
                <w:noProof/>
              </w:rPr>
              <w:t>Merge directo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316A7" w14:textId="535316DA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77" w:history="1">
            <w:r w:rsidRPr="004A674C">
              <w:rPr>
                <w:rStyle w:val="Hipervnculo"/>
                <w:noProof/>
              </w:rPr>
              <w:t>Posicionarse en la rama master.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8D55D" w14:textId="6AA7583D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78" w:history="1">
            <w:r w:rsidRPr="004A674C">
              <w:rPr>
                <w:rStyle w:val="Hipervnculo"/>
                <w:noProof/>
              </w:rPr>
              <w:t xml:space="preserve">Hacer un merge de la rama </w:t>
            </w:r>
            <w:r w:rsidRPr="004A674C">
              <w:rPr>
                <w:rStyle w:val="Hipervnculo"/>
                <w:b/>
                <w:bCs/>
                <w:noProof/>
              </w:rPr>
              <w:t>v0.2</w:t>
            </w:r>
            <w:r w:rsidRPr="004A674C">
              <w:rPr>
                <w:rStyle w:val="Hipervnculo"/>
                <w:noProof/>
              </w:rPr>
              <w:t xml:space="preserve"> en la rama </w:t>
            </w:r>
            <w:r w:rsidRPr="004A674C">
              <w:rPr>
                <w:rStyle w:val="Hipervnculo"/>
                <w:b/>
                <w:bCs/>
                <w:noProof/>
              </w:rPr>
              <w:t>master</w:t>
            </w:r>
            <w:r w:rsidRPr="004A674C">
              <w:rPr>
                <w:rStyle w:val="Hipervnculo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E4E24" w14:textId="2C7551FC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79" w:history="1">
            <w:r w:rsidRPr="004A674C">
              <w:rPr>
                <w:rStyle w:val="Hipervnculo"/>
                <w:noProof/>
              </w:rPr>
              <w:t>Merge con conflicto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89092" w14:textId="72437A51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80" w:history="1">
            <w:r w:rsidRPr="004A674C">
              <w:rPr>
                <w:rStyle w:val="Hipervnculo"/>
                <w:noProof/>
              </w:rPr>
              <w:t>En la rama master poner Hola en el fichero1.txt y hacer commit.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F148B" w14:textId="3BA25D61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81" w:history="1">
            <w:r w:rsidRPr="004A674C">
              <w:rPr>
                <w:rStyle w:val="Hipervnculo"/>
                <w:noProof/>
              </w:rPr>
              <w:t xml:space="preserve">Posicionarse en la rama </w:t>
            </w:r>
            <w:r w:rsidRPr="004A674C">
              <w:rPr>
                <w:rStyle w:val="Hipervnculo"/>
                <w:b/>
                <w:bCs/>
                <w:noProof/>
              </w:rPr>
              <w:t>v0.2</w:t>
            </w:r>
            <w:r w:rsidRPr="004A674C">
              <w:rPr>
                <w:rStyle w:val="Hipervnculo"/>
                <w:noProof/>
              </w:rPr>
              <w:t xml:space="preserve"> y poner </w:t>
            </w:r>
            <w:r w:rsidRPr="004A674C">
              <w:rPr>
                <w:rStyle w:val="Hipervnculo"/>
                <w:b/>
                <w:bCs/>
                <w:noProof/>
              </w:rPr>
              <w:t>Adiós</w:t>
            </w:r>
            <w:r w:rsidRPr="004A674C">
              <w:rPr>
                <w:rStyle w:val="Hipervnculo"/>
                <w:noProof/>
              </w:rPr>
              <w:t xml:space="preserve"> en el </w:t>
            </w:r>
            <w:r w:rsidRPr="004A674C">
              <w:rPr>
                <w:rStyle w:val="Hipervnculo"/>
                <w:b/>
                <w:bCs/>
                <w:noProof/>
              </w:rPr>
              <w:t>fichero1.txt</w:t>
            </w:r>
            <w:r w:rsidRPr="004A674C">
              <w:rPr>
                <w:rStyle w:val="Hipervnculo"/>
                <w:noProof/>
              </w:rPr>
              <w:t xml:space="preserve"> y hacer commit.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3FABA" w14:textId="15D38FBB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82" w:history="1">
            <w:r w:rsidRPr="004A674C">
              <w:rPr>
                <w:rStyle w:val="Hipervnculo"/>
                <w:noProof/>
              </w:rPr>
              <w:t xml:space="preserve">Posicionarse de nuevo en la rama </w:t>
            </w:r>
            <w:r w:rsidRPr="004A674C">
              <w:rPr>
                <w:rStyle w:val="Hipervnculo"/>
                <w:b/>
                <w:bCs/>
                <w:noProof/>
              </w:rPr>
              <w:t>master</w:t>
            </w:r>
            <w:r w:rsidRPr="004A674C">
              <w:rPr>
                <w:rStyle w:val="Hipervnculo"/>
                <w:noProof/>
              </w:rPr>
              <w:t xml:space="preserve"> y hacer un merge con la rama </w:t>
            </w:r>
            <w:r w:rsidRPr="004A674C">
              <w:rPr>
                <w:rStyle w:val="Hipervnculo"/>
                <w:b/>
                <w:bCs/>
                <w:noProof/>
              </w:rPr>
              <w:t>v0.2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6906E" w14:textId="08627173" w:rsidR="004C27A7" w:rsidRDefault="004C27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83" w:history="1">
            <w:r w:rsidRPr="004A674C">
              <w:rPr>
                <w:rStyle w:val="Hipervnculo"/>
                <w:noProof/>
              </w:rPr>
              <w:t>6.9 Resolución de conflictos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FA427" w14:textId="7A0B058E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84" w:history="1">
            <w:r w:rsidRPr="004A674C">
              <w:rPr>
                <w:rStyle w:val="Hipervnculo"/>
                <w:noProof/>
              </w:rPr>
              <w:t>Listado de 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93DFD" w14:textId="3D2A9303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85" w:history="1">
            <w:r w:rsidRPr="004A674C">
              <w:rPr>
                <w:rStyle w:val="Hipervnculo"/>
                <w:noProof/>
              </w:rPr>
              <w:t>Listar las ramas con merge y las ramas sin merge.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BFA3C" w14:textId="06C38B5B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86" w:history="1">
            <w:r w:rsidRPr="004A674C">
              <w:rPr>
                <w:rStyle w:val="Hipervnculo"/>
                <w:noProof/>
              </w:rPr>
              <w:t>Arreglar conflicto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BBC25" w14:textId="40E54030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87" w:history="1">
            <w:r w:rsidRPr="004A674C">
              <w:rPr>
                <w:rStyle w:val="Hipervnculo"/>
                <w:noProof/>
              </w:rPr>
              <w:t>Arreglar el conflicto anterior y hacer un commit.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DA418" w14:textId="604C0870" w:rsidR="004C27A7" w:rsidRDefault="004C27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88" w:history="1">
            <w:r w:rsidRPr="004A674C">
              <w:rPr>
                <w:rStyle w:val="Hipervnculo"/>
                <w:noProof/>
              </w:rPr>
              <w:t>6.10 Últimos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CFF97" w14:textId="10884ED9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89" w:history="1">
            <w:r w:rsidRPr="004A674C">
              <w:rPr>
                <w:rStyle w:val="Hipervnculo"/>
                <w:noProof/>
              </w:rPr>
              <w:t>Borrar 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619A5" w14:textId="7FFE1808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90" w:history="1">
            <w:r w:rsidRPr="004A674C">
              <w:rPr>
                <w:rStyle w:val="Hipervnculo"/>
                <w:noProof/>
              </w:rPr>
              <w:t>Crear un tag v0.2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2CE51" w14:textId="076F153B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91" w:history="1">
            <w:r w:rsidRPr="004A674C">
              <w:rPr>
                <w:rStyle w:val="Hipervnculo"/>
                <w:noProof/>
              </w:rPr>
              <w:t xml:space="preserve">Borrar la rama </w:t>
            </w:r>
            <w:r w:rsidRPr="004A674C">
              <w:rPr>
                <w:rStyle w:val="Hipervnculo"/>
                <w:b/>
                <w:bCs/>
                <w:noProof/>
              </w:rPr>
              <w:t>v0.2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1F18A" w14:textId="2B145A57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92" w:history="1">
            <w:r w:rsidRPr="004A674C">
              <w:rPr>
                <w:rStyle w:val="Hipervnculo"/>
                <w:noProof/>
              </w:rPr>
              <w:t>Listado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BF521" w14:textId="485102DB" w:rsidR="004C27A7" w:rsidRDefault="004C27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93" w:history="1">
            <w:r w:rsidRPr="004A674C">
              <w:rPr>
                <w:rStyle w:val="Hipervnculo"/>
                <w:noProof/>
              </w:rPr>
              <w:t>Listar los distintos commits con sus ramas y sus tags.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7BD17" w14:textId="57745CDA" w:rsidR="004C27A7" w:rsidRDefault="004C27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82994" w:history="1">
            <w:r w:rsidRPr="004A674C">
              <w:rPr>
                <w:rStyle w:val="Hipervnculo"/>
                <w:b/>
                <w:bCs/>
                <w:noProof/>
                <w:lang w:val="en-US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_Toc218882994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7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64512" w14:textId="443853D2" w:rsidR="0024434D" w:rsidRDefault="0024434D">
          <w:r>
            <w:rPr>
              <w:b/>
              <w:bCs/>
            </w:rPr>
            <w:fldChar w:fldCharType="end"/>
          </w:r>
        </w:p>
      </w:sdtContent>
    </w:sdt>
    <w:p w14:paraId="0BBB92C6" w14:textId="77777777" w:rsidR="00BE10D7" w:rsidRDefault="00BE10D7" w:rsidP="00F72418">
      <w:pPr>
        <w:tabs>
          <w:tab w:val="left" w:pos="2026"/>
        </w:tabs>
      </w:pPr>
    </w:p>
    <w:p w14:paraId="35FA5D0B" w14:textId="77777777" w:rsidR="00BE10D7" w:rsidRDefault="00BE10D7" w:rsidP="00F72418">
      <w:pPr>
        <w:tabs>
          <w:tab w:val="left" w:pos="2026"/>
        </w:tabs>
      </w:pPr>
    </w:p>
    <w:p w14:paraId="60D041CA" w14:textId="77777777" w:rsidR="00DD35CA" w:rsidRDefault="00DD35CA" w:rsidP="00F72418">
      <w:pPr>
        <w:tabs>
          <w:tab w:val="left" w:pos="2026"/>
        </w:tabs>
      </w:pPr>
    </w:p>
    <w:p w14:paraId="3078D792" w14:textId="77777777" w:rsidR="00DD35CA" w:rsidRDefault="00DD35CA" w:rsidP="00F72418">
      <w:pPr>
        <w:tabs>
          <w:tab w:val="left" w:pos="2026"/>
        </w:tabs>
      </w:pPr>
    </w:p>
    <w:p w14:paraId="26F2D92D" w14:textId="77777777" w:rsidR="00DD35CA" w:rsidRDefault="00DD35CA" w:rsidP="00F72418">
      <w:pPr>
        <w:tabs>
          <w:tab w:val="left" w:pos="2026"/>
        </w:tabs>
      </w:pPr>
    </w:p>
    <w:p w14:paraId="4D8264B8" w14:textId="77777777" w:rsidR="00DD35CA" w:rsidRDefault="00DD35CA" w:rsidP="00F72418">
      <w:pPr>
        <w:tabs>
          <w:tab w:val="left" w:pos="2026"/>
        </w:tabs>
      </w:pPr>
    </w:p>
    <w:p w14:paraId="1E5ECABA" w14:textId="77777777" w:rsidR="00DD35CA" w:rsidRDefault="00DD35CA" w:rsidP="00F72418">
      <w:pPr>
        <w:tabs>
          <w:tab w:val="left" w:pos="2026"/>
        </w:tabs>
      </w:pPr>
    </w:p>
    <w:p w14:paraId="03A0443F" w14:textId="77777777" w:rsidR="00E959C8" w:rsidRPr="0097400D" w:rsidRDefault="00E959C8" w:rsidP="00EB3A2E">
      <w:pPr>
        <w:pStyle w:val="Ttulo1"/>
      </w:pPr>
      <w:bookmarkStart w:id="2" w:name="_Toc218882937"/>
      <w:r>
        <w:t xml:space="preserve">6. </w:t>
      </w:r>
      <w:r w:rsidRPr="0097400D">
        <w:t>Enunciado ejercicios Git y GitHub</w:t>
      </w:r>
      <w:r>
        <w:t>(extra)</w:t>
      </w:r>
      <w:bookmarkEnd w:id="2"/>
    </w:p>
    <w:p w14:paraId="3666DB49" w14:textId="77777777" w:rsidR="00E959C8" w:rsidRPr="0097400D" w:rsidRDefault="00E959C8" w:rsidP="00EB3A2E">
      <w:pPr>
        <w:pStyle w:val="Ttulo2"/>
      </w:pPr>
      <w:bookmarkStart w:id="3" w:name="_Toc218882938"/>
      <w:r>
        <w:t xml:space="preserve">6.1 </w:t>
      </w:r>
      <w:r w:rsidRPr="0097400D">
        <w:t>Repositorio DEAW</w:t>
      </w:r>
      <w:bookmarkEnd w:id="3"/>
    </w:p>
    <w:p w14:paraId="22F7546A" w14:textId="2EC15F64" w:rsidR="00E959C8" w:rsidRDefault="00E959C8" w:rsidP="00EB3A2E">
      <w:pPr>
        <w:pStyle w:val="Ttulo2"/>
      </w:pPr>
      <w:bookmarkStart w:id="4" w:name="_Toc218882939"/>
      <w:r w:rsidRPr="0097400D">
        <w:t xml:space="preserve">Crear un repositorio en vuestro GitHub llamado </w:t>
      </w:r>
      <w:r w:rsidRPr="0097400D">
        <w:rPr>
          <w:b/>
          <w:bCs/>
        </w:rPr>
        <w:t>DA</w:t>
      </w:r>
      <w:r w:rsidR="00EB3A2E">
        <w:rPr>
          <w:b/>
          <w:bCs/>
        </w:rPr>
        <w:t>M</w:t>
      </w:r>
      <w:r w:rsidRPr="0097400D">
        <w:t>.</w:t>
      </w:r>
      <w:bookmarkEnd w:id="4"/>
    </w:p>
    <w:p w14:paraId="11C15CBE" w14:textId="6EC410DB" w:rsidR="0087447E" w:rsidRPr="0097400D" w:rsidRDefault="0087447E" w:rsidP="0087447E">
      <w:pPr>
        <w:ind w:left="360"/>
        <w:jc w:val="both"/>
      </w:pPr>
      <w:r>
        <w:rPr>
          <w:noProof/>
        </w:rPr>
        <w:drawing>
          <wp:inline distT="0" distB="0" distL="0" distR="0" wp14:anchorId="72C78822" wp14:editId="0882E0E7">
            <wp:extent cx="5400040" cy="3893820"/>
            <wp:effectExtent l="0" t="0" r="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38A2" w14:textId="1FFAB5AB" w:rsidR="00E959C8" w:rsidRDefault="00E959C8" w:rsidP="00EB3A2E">
      <w:pPr>
        <w:pStyle w:val="Ttulo3"/>
      </w:pPr>
      <w:bookmarkStart w:id="5" w:name="_Toc218882940"/>
      <w:r w:rsidRPr="0097400D">
        <w:t>Clonar vuestro repositorio en local.</w:t>
      </w:r>
      <w:bookmarkEnd w:id="5"/>
    </w:p>
    <w:p w14:paraId="701819FD" w14:textId="7EE67647" w:rsidR="0087447E" w:rsidRPr="0097400D" w:rsidRDefault="0087447E" w:rsidP="0087447E">
      <w:pPr>
        <w:ind w:left="720"/>
        <w:jc w:val="both"/>
      </w:pPr>
      <w:r>
        <w:rPr>
          <w:noProof/>
        </w:rPr>
        <w:drawing>
          <wp:inline distT="0" distB="0" distL="0" distR="0" wp14:anchorId="6A5478ED" wp14:editId="7B92DDA3">
            <wp:extent cx="5400040" cy="359410"/>
            <wp:effectExtent l="0" t="0" r="0" b="254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5552" w14:textId="4C4DA123" w:rsidR="00E959C8" w:rsidRDefault="00E959C8" w:rsidP="00EB3A2E">
      <w:pPr>
        <w:pStyle w:val="Ttulo3"/>
      </w:pPr>
      <w:bookmarkStart w:id="6" w:name="_Toc218882941"/>
      <w:r w:rsidRPr="0097400D">
        <w:t xml:space="preserve">Crear (si no lo habéis creado ya) en vuestro repositorio local un documento </w:t>
      </w:r>
      <w:r w:rsidRPr="00BC01E6">
        <w:rPr>
          <w:b/>
          <w:bCs/>
        </w:rPr>
        <w:t>README.md</w:t>
      </w:r>
      <w:r w:rsidRPr="0097400D">
        <w:t>.</w:t>
      </w:r>
      <w:r>
        <w:t xml:space="preserve"> </w:t>
      </w:r>
      <w:r w:rsidRPr="0097400D">
        <w:t>Escribir un pequeño texto en este README a propósito del repositorio y el módulo para el que se utilizará·</w:t>
      </w:r>
      <w:bookmarkEnd w:id="6"/>
    </w:p>
    <w:p w14:paraId="592B9D58" w14:textId="6F27659F" w:rsidR="0087447E" w:rsidRPr="0097400D" w:rsidRDefault="00267341" w:rsidP="0087447E">
      <w:pPr>
        <w:pStyle w:val="Prrafodelista"/>
        <w:jc w:val="both"/>
      </w:pPr>
      <w:r>
        <w:rPr>
          <w:noProof/>
          <w14:ligatures w14:val="none"/>
        </w:rPr>
        <w:drawing>
          <wp:inline distT="0" distB="0" distL="0" distR="0" wp14:anchorId="557275E7" wp14:editId="0B01C4AB">
            <wp:extent cx="5400040" cy="1523365"/>
            <wp:effectExtent l="0" t="0" r="0" b="635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2D03" w14:textId="77777777" w:rsidR="00E959C8" w:rsidRPr="0097400D" w:rsidRDefault="00E959C8" w:rsidP="00EB3A2E">
      <w:pPr>
        <w:pStyle w:val="Ttulo2"/>
      </w:pPr>
      <w:bookmarkStart w:id="7" w:name="_Toc218882942"/>
      <w:r>
        <w:lastRenderedPageBreak/>
        <w:t xml:space="preserve">6.2 </w:t>
      </w:r>
      <w:proofErr w:type="spellStart"/>
      <w:r w:rsidRPr="0097400D">
        <w:t>Commit</w:t>
      </w:r>
      <w:proofErr w:type="spellEnd"/>
      <w:r w:rsidRPr="0097400D">
        <w:t xml:space="preserve"> </w:t>
      </w:r>
      <w:r>
        <w:t xml:space="preserve">y </w:t>
      </w:r>
      <w:proofErr w:type="spellStart"/>
      <w:r>
        <w:t>push</w:t>
      </w:r>
      <w:proofErr w:type="spellEnd"/>
      <w:r>
        <w:t xml:space="preserve"> </w:t>
      </w:r>
      <w:r w:rsidRPr="0097400D">
        <w:t>inicial</w:t>
      </w:r>
      <w:bookmarkEnd w:id="7"/>
    </w:p>
    <w:p w14:paraId="7540C09A" w14:textId="50F0722D" w:rsidR="00E959C8" w:rsidRDefault="00E959C8" w:rsidP="00EB3A2E">
      <w:pPr>
        <w:pStyle w:val="Ttulo3"/>
      </w:pPr>
      <w:bookmarkStart w:id="8" w:name="_Toc218882943"/>
      <w:r w:rsidRPr="0097400D">
        <w:t xml:space="preserve">Realizar un </w:t>
      </w:r>
      <w:proofErr w:type="spellStart"/>
      <w:r w:rsidRPr="0097400D">
        <w:t>commit</w:t>
      </w:r>
      <w:proofErr w:type="spellEnd"/>
      <w:r w:rsidRPr="0097400D">
        <w:t xml:space="preserve"> inicial con el comentario Comenzamos con los ejercicios de Git</w:t>
      </w:r>
      <w:bookmarkEnd w:id="8"/>
    </w:p>
    <w:p w14:paraId="5425C506" w14:textId="2CD9BA64" w:rsidR="00267341" w:rsidRPr="00BC01E6" w:rsidRDefault="00267341" w:rsidP="00267341">
      <w:pPr>
        <w:jc w:val="both"/>
      </w:pPr>
      <w:r>
        <w:rPr>
          <w:noProof/>
        </w:rPr>
        <w:drawing>
          <wp:inline distT="0" distB="0" distL="0" distR="0" wp14:anchorId="37D063E6" wp14:editId="3472B2C6">
            <wp:extent cx="5400040" cy="1678940"/>
            <wp:effectExtent l="0" t="0" r="0" b="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BF18" w14:textId="2F411326" w:rsidR="00E959C8" w:rsidRDefault="00E959C8" w:rsidP="00EB3A2E">
      <w:pPr>
        <w:pStyle w:val="Ttulo3"/>
      </w:pPr>
      <w:bookmarkStart w:id="9" w:name="_Toc218882944"/>
      <w:r w:rsidRPr="0097400D">
        <w:t>Subir los cambios al repositorio remoto.</w:t>
      </w:r>
      <w:bookmarkEnd w:id="9"/>
    </w:p>
    <w:p w14:paraId="6E885BA3" w14:textId="03D88A64" w:rsidR="00267341" w:rsidRPr="0097400D" w:rsidRDefault="00267341" w:rsidP="00267341">
      <w:pPr>
        <w:jc w:val="both"/>
      </w:pPr>
      <w:r>
        <w:rPr>
          <w:noProof/>
        </w:rPr>
        <w:drawing>
          <wp:inline distT="0" distB="0" distL="0" distR="0" wp14:anchorId="2541C944" wp14:editId="31811B2B">
            <wp:extent cx="5400040" cy="1205865"/>
            <wp:effectExtent l="0" t="0" r="0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CBF7" w14:textId="77777777" w:rsidR="00E959C8" w:rsidRPr="0097400D" w:rsidRDefault="00E959C8" w:rsidP="00EB3A2E">
      <w:pPr>
        <w:pStyle w:val="Ttulo2"/>
      </w:pPr>
      <w:bookmarkStart w:id="10" w:name="_Toc218882945"/>
      <w:proofErr w:type="gramStart"/>
      <w:r>
        <w:t xml:space="preserve">6.3  </w:t>
      </w:r>
      <w:r w:rsidRPr="0097400D">
        <w:t>Ignorar</w:t>
      </w:r>
      <w:proofErr w:type="gramEnd"/>
      <w:r w:rsidRPr="0097400D">
        <w:t xml:space="preserve"> archivos</w:t>
      </w:r>
      <w:bookmarkEnd w:id="10"/>
    </w:p>
    <w:p w14:paraId="2361B12D" w14:textId="44AC29C2" w:rsidR="00E959C8" w:rsidRPr="0097400D" w:rsidRDefault="00E959C8" w:rsidP="00EB3A2E">
      <w:pPr>
        <w:pStyle w:val="Ttulo3"/>
      </w:pPr>
      <w:bookmarkStart w:id="11" w:name="_Toc218882946"/>
      <w:r w:rsidRPr="0097400D">
        <w:t xml:space="preserve">Crear en el repositorio local un fichero llamado </w:t>
      </w:r>
      <w:r w:rsidRPr="0097400D">
        <w:rPr>
          <w:b/>
          <w:bCs/>
        </w:rPr>
        <w:t>privado.txt</w:t>
      </w:r>
      <w:r w:rsidRPr="0097400D">
        <w:t>.</w:t>
      </w:r>
      <w:bookmarkEnd w:id="11"/>
    </w:p>
    <w:p w14:paraId="75D6DB4B" w14:textId="606909C5" w:rsidR="00E959C8" w:rsidRPr="0097400D" w:rsidRDefault="00E959C8" w:rsidP="00EB3A2E">
      <w:pPr>
        <w:jc w:val="both"/>
      </w:pPr>
      <w:bookmarkStart w:id="12" w:name="_Toc218882947"/>
      <w:r w:rsidRPr="00EB3A2E">
        <w:rPr>
          <w:rStyle w:val="Ttulo3Car"/>
        </w:rPr>
        <w:t>Crear en el repositorio local una carpeta llamada privada.</w:t>
      </w:r>
      <w:bookmarkEnd w:id="12"/>
      <w:r w:rsidR="00267341" w:rsidRPr="00267341">
        <w:rPr>
          <w:noProof/>
        </w:rPr>
        <w:t xml:space="preserve"> </w:t>
      </w:r>
      <w:r w:rsidR="005F087C">
        <w:rPr>
          <w:noProof/>
        </w:rPr>
        <w:drawing>
          <wp:inline distT="0" distB="0" distL="0" distR="0" wp14:anchorId="7FD04363" wp14:editId="1D77069F">
            <wp:extent cx="5400040" cy="1185545"/>
            <wp:effectExtent l="0" t="0" r="0" b="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C52E" w14:textId="16F9D30B" w:rsidR="00E959C8" w:rsidRDefault="00E959C8" w:rsidP="00EB3A2E">
      <w:pPr>
        <w:pStyle w:val="Ttulo3"/>
      </w:pPr>
      <w:bookmarkStart w:id="13" w:name="_Toc218882948"/>
      <w:r w:rsidRPr="0097400D">
        <w:t xml:space="preserve">Realizar los cambios oportunos para que tanto el archivo como la carpeta sean ignorados por </w:t>
      </w:r>
      <w:proofErr w:type="spellStart"/>
      <w:r w:rsidRPr="0097400D">
        <w:t>git</w:t>
      </w:r>
      <w:proofErr w:type="spellEnd"/>
      <w:r w:rsidRPr="0097400D">
        <w:t>.</w:t>
      </w:r>
      <w:bookmarkEnd w:id="13"/>
    </w:p>
    <w:p w14:paraId="09221DB3" w14:textId="526C923C" w:rsidR="00267341" w:rsidRPr="0097400D" w:rsidRDefault="00267341" w:rsidP="00267341">
      <w:pPr>
        <w:ind w:left="720"/>
        <w:jc w:val="both"/>
      </w:pPr>
      <w:r>
        <w:rPr>
          <w:noProof/>
        </w:rPr>
        <w:drawing>
          <wp:inline distT="0" distB="0" distL="0" distR="0" wp14:anchorId="2A32F51E" wp14:editId="604D7094">
            <wp:extent cx="4991100" cy="1628775"/>
            <wp:effectExtent l="0" t="0" r="0" b="9525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5626" w14:textId="77777777" w:rsidR="00E959C8" w:rsidRDefault="00E959C8" w:rsidP="00EB3A2E">
      <w:pPr>
        <w:pStyle w:val="Ttulo2"/>
      </w:pPr>
      <w:bookmarkStart w:id="14" w:name="_Toc218882949"/>
      <w:r>
        <w:lastRenderedPageBreak/>
        <w:t>6.4 Primeros pasos</w:t>
      </w:r>
      <w:bookmarkEnd w:id="14"/>
    </w:p>
    <w:p w14:paraId="79A99A83" w14:textId="77777777" w:rsidR="00E959C8" w:rsidRPr="0097400D" w:rsidRDefault="00E959C8" w:rsidP="00EB3A2E">
      <w:pPr>
        <w:pStyle w:val="Ttulo3"/>
      </w:pPr>
      <w:bookmarkStart w:id="15" w:name="_Toc218882950"/>
      <w:r w:rsidRPr="0097400D">
        <w:t>Añadir fichero 1.txt</w:t>
      </w:r>
      <w:bookmarkEnd w:id="15"/>
    </w:p>
    <w:p w14:paraId="7A9981F5" w14:textId="38A8A9CD" w:rsidR="00E959C8" w:rsidRDefault="00E959C8" w:rsidP="00EB3A2E">
      <w:pPr>
        <w:pStyle w:val="Ttulo3"/>
      </w:pPr>
      <w:bookmarkStart w:id="16" w:name="_Toc218882951"/>
      <w:r w:rsidRPr="0097400D">
        <w:t>Añadir fichero 1.txt al repositorio local.</w:t>
      </w:r>
      <w:bookmarkEnd w:id="16"/>
    </w:p>
    <w:p w14:paraId="3986F224" w14:textId="2DAB5A8D" w:rsidR="005F087C" w:rsidRDefault="005F087C" w:rsidP="00E959C8">
      <w:pPr>
        <w:ind w:firstLine="708"/>
        <w:jc w:val="both"/>
      </w:pPr>
      <w:r>
        <w:rPr>
          <w:noProof/>
        </w:rPr>
        <w:drawing>
          <wp:inline distT="0" distB="0" distL="0" distR="0" wp14:anchorId="21BDAD07" wp14:editId="509FF4D0">
            <wp:extent cx="5400040" cy="343535"/>
            <wp:effectExtent l="0" t="0" r="0" b="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EA7A" w14:textId="28C60EA6" w:rsidR="00267341" w:rsidRPr="0097400D" w:rsidRDefault="00267341" w:rsidP="00E959C8">
      <w:pPr>
        <w:ind w:firstLine="708"/>
        <w:jc w:val="both"/>
      </w:pPr>
    </w:p>
    <w:p w14:paraId="6E1B8345" w14:textId="77777777" w:rsidR="00E959C8" w:rsidRPr="0097400D" w:rsidRDefault="00E959C8" w:rsidP="00EB3A2E">
      <w:pPr>
        <w:pStyle w:val="Ttulo3"/>
      </w:pPr>
      <w:bookmarkStart w:id="17" w:name="_Toc218882952"/>
      <w:r w:rsidRPr="0097400D">
        <w:t>Crear el tag v0.1</w:t>
      </w:r>
      <w:bookmarkEnd w:id="17"/>
    </w:p>
    <w:p w14:paraId="3087E43B" w14:textId="30C453D2" w:rsidR="00E959C8" w:rsidRDefault="00E959C8" w:rsidP="00EB3A2E">
      <w:pPr>
        <w:pStyle w:val="Ttulo3"/>
      </w:pPr>
      <w:bookmarkStart w:id="18" w:name="_Toc218882953"/>
      <w:r w:rsidRPr="0097400D">
        <w:t>Crear un tag v0.1.</w:t>
      </w:r>
      <w:bookmarkEnd w:id="18"/>
    </w:p>
    <w:p w14:paraId="76D0699D" w14:textId="39576B00" w:rsidR="005F087C" w:rsidRDefault="005F087C" w:rsidP="00E959C8">
      <w:pPr>
        <w:ind w:left="720"/>
        <w:jc w:val="both"/>
      </w:pPr>
      <w:r>
        <w:rPr>
          <w:noProof/>
        </w:rPr>
        <w:drawing>
          <wp:inline distT="0" distB="0" distL="0" distR="0" wp14:anchorId="3E626725" wp14:editId="639823DD">
            <wp:extent cx="5400040" cy="137795"/>
            <wp:effectExtent l="0" t="0" r="0" b="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BBE9" w14:textId="0EBC5E34" w:rsidR="009F71E9" w:rsidRDefault="009F71E9" w:rsidP="00E959C8">
      <w:pPr>
        <w:ind w:left="720"/>
        <w:jc w:val="both"/>
      </w:pPr>
      <w:r>
        <w:rPr>
          <w:noProof/>
        </w:rPr>
        <w:drawing>
          <wp:inline distT="0" distB="0" distL="0" distR="0" wp14:anchorId="6B76A81C" wp14:editId="26498B94">
            <wp:extent cx="5400040" cy="518795"/>
            <wp:effectExtent l="0" t="0" r="0" b="0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CB66" w14:textId="6E7C61E3" w:rsidR="005F087C" w:rsidRPr="0097400D" w:rsidRDefault="005F087C" w:rsidP="00EB3A2E">
      <w:pPr>
        <w:pStyle w:val="Ttulo3"/>
      </w:pPr>
    </w:p>
    <w:p w14:paraId="684B7024" w14:textId="77777777" w:rsidR="00E959C8" w:rsidRPr="0097400D" w:rsidRDefault="00E959C8" w:rsidP="00EB3A2E">
      <w:pPr>
        <w:pStyle w:val="Ttulo3"/>
        <w:rPr>
          <w:b/>
          <w:bCs/>
        </w:rPr>
      </w:pPr>
      <w:bookmarkStart w:id="19" w:name="_Toc218882954"/>
      <w:r w:rsidRPr="0097400D">
        <w:rPr>
          <w:b/>
          <w:bCs/>
        </w:rPr>
        <w:t>Subir el tag v0.1</w:t>
      </w:r>
      <w:bookmarkEnd w:id="19"/>
    </w:p>
    <w:p w14:paraId="311A0493" w14:textId="5EA4BBEF" w:rsidR="00E959C8" w:rsidRDefault="00E959C8" w:rsidP="00EB3A2E">
      <w:pPr>
        <w:pStyle w:val="Ttulo3"/>
      </w:pPr>
      <w:bookmarkStart w:id="20" w:name="_Toc218882955"/>
      <w:r w:rsidRPr="0097400D">
        <w:t>Subir los cambios al repositorio remoto.</w:t>
      </w:r>
      <w:bookmarkEnd w:id="20"/>
    </w:p>
    <w:p w14:paraId="70CABA2E" w14:textId="1B775B92" w:rsidR="005F087C" w:rsidRPr="0097400D" w:rsidRDefault="009F71E9" w:rsidP="00E959C8">
      <w:pPr>
        <w:ind w:left="720"/>
        <w:jc w:val="both"/>
      </w:pPr>
      <w:r>
        <w:rPr>
          <w:noProof/>
        </w:rPr>
        <w:drawing>
          <wp:inline distT="0" distB="0" distL="0" distR="0" wp14:anchorId="4D00C083" wp14:editId="57497D43">
            <wp:extent cx="5400040" cy="867410"/>
            <wp:effectExtent l="0" t="0" r="0" b="8890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39AB" w14:textId="77777777" w:rsidR="00E959C8" w:rsidRDefault="00E959C8" w:rsidP="00E959C8">
      <w:pPr>
        <w:jc w:val="both"/>
        <w:rPr>
          <w:b/>
          <w:bCs/>
        </w:rPr>
      </w:pPr>
    </w:p>
    <w:p w14:paraId="5E672CC9" w14:textId="77777777" w:rsidR="00E959C8" w:rsidRPr="0097400D" w:rsidRDefault="00E959C8" w:rsidP="00EB3A2E">
      <w:pPr>
        <w:pStyle w:val="Ttulo2"/>
      </w:pPr>
      <w:bookmarkStart w:id="21" w:name="_Toc218882956"/>
      <w:r>
        <w:t xml:space="preserve">6.5 </w:t>
      </w:r>
      <w:r w:rsidRPr="0097400D">
        <w:t>Cuenta de GitHub</w:t>
      </w:r>
      <w:bookmarkEnd w:id="21"/>
    </w:p>
    <w:p w14:paraId="372E08CA" w14:textId="34C4395A" w:rsidR="00E959C8" w:rsidRDefault="00E959C8" w:rsidP="00EB3A2E">
      <w:pPr>
        <w:pStyle w:val="Ttulo3"/>
      </w:pPr>
      <w:bookmarkStart w:id="22" w:name="_Toc218882957"/>
      <w:r w:rsidRPr="0097400D">
        <w:t>Poner una foto en vuestro perfil de GitHub.</w:t>
      </w:r>
      <w:bookmarkEnd w:id="22"/>
    </w:p>
    <w:p w14:paraId="66D8FD25" w14:textId="002951B4" w:rsidR="009F71E9" w:rsidRPr="0097400D" w:rsidRDefault="009F71E9" w:rsidP="009F71E9">
      <w:pPr>
        <w:jc w:val="both"/>
      </w:pPr>
      <w:r>
        <w:rPr>
          <w:noProof/>
        </w:rPr>
        <w:drawing>
          <wp:inline distT="0" distB="0" distL="0" distR="0" wp14:anchorId="4C3010CD" wp14:editId="3B8B5E4D">
            <wp:extent cx="5400040" cy="2164080"/>
            <wp:effectExtent l="0" t="0" r="0" b="762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0B31" w14:textId="6CAD76C7" w:rsidR="00E959C8" w:rsidRDefault="00E959C8" w:rsidP="00EB3A2E">
      <w:pPr>
        <w:pStyle w:val="Ttulo3"/>
      </w:pPr>
      <w:bookmarkStart w:id="23" w:name="_Toc218882958"/>
      <w:r w:rsidRPr="0097400D">
        <w:t>Poner el doble factor de autentificación en vuestra cuenta de GitHub.</w:t>
      </w:r>
      <w:bookmarkEnd w:id="23"/>
    </w:p>
    <w:p w14:paraId="55B2A315" w14:textId="19F3D92A" w:rsidR="009F71E9" w:rsidRPr="0097400D" w:rsidRDefault="009F71E9" w:rsidP="009F71E9">
      <w:pPr>
        <w:jc w:val="both"/>
      </w:pPr>
      <w:r>
        <w:rPr>
          <w:noProof/>
        </w:rPr>
        <w:drawing>
          <wp:inline distT="0" distB="0" distL="0" distR="0" wp14:anchorId="3ADED1C9" wp14:editId="10261901">
            <wp:extent cx="5400040" cy="996315"/>
            <wp:effectExtent l="0" t="0" r="0" b="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4087" w14:textId="77777777" w:rsidR="00E959C8" w:rsidRPr="0097400D" w:rsidRDefault="00E959C8" w:rsidP="00EB3A2E">
      <w:pPr>
        <w:pStyle w:val="Ttulo2"/>
      </w:pPr>
      <w:bookmarkStart w:id="24" w:name="_Toc218882959"/>
      <w:r>
        <w:lastRenderedPageBreak/>
        <w:t xml:space="preserve">6.6 </w:t>
      </w:r>
      <w:r w:rsidRPr="0097400D">
        <w:t>Uso social de GitHub</w:t>
      </w:r>
      <w:bookmarkEnd w:id="24"/>
    </w:p>
    <w:p w14:paraId="5FFE39E8" w14:textId="2099EF98" w:rsidR="00E959C8" w:rsidRDefault="00E959C8" w:rsidP="00EB3A2E">
      <w:pPr>
        <w:pStyle w:val="Ttulo3"/>
      </w:pPr>
      <w:bookmarkStart w:id="25" w:name="_Toc218882960"/>
      <w:r w:rsidRPr="0097400D">
        <w:t>Preguntar los nombres de usuario de GitHub de 2 de tus compañeros de clase, búscalos, y s</w:t>
      </w:r>
      <w:r>
        <w:t>í</w:t>
      </w:r>
      <w:r w:rsidRPr="0097400D">
        <w:t>gueles.</w:t>
      </w:r>
      <w:bookmarkEnd w:id="25"/>
    </w:p>
    <w:p w14:paraId="4C89557D" w14:textId="39DC3091" w:rsidR="009F71E9" w:rsidRPr="0097400D" w:rsidRDefault="00A41710" w:rsidP="009F71E9">
      <w:pPr>
        <w:jc w:val="both"/>
      </w:pPr>
      <w:r>
        <w:rPr>
          <w:noProof/>
        </w:rPr>
        <w:drawing>
          <wp:inline distT="0" distB="0" distL="0" distR="0" wp14:anchorId="4F3FFA40" wp14:editId="3BD5D8E9">
            <wp:extent cx="5400040" cy="1637030"/>
            <wp:effectExtent l="0" t="0" r="0" b="1270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6255" w14:textId="15EF4507" w:rsidR="00E959C8" w:rsidRDefault="00E959C8" w:rsidP="00EB3A2E">
      <w:pPr>
        <w:pStyle w:val="Ttulo3"/>
      </w:pPr>
      <w:bookmarkStart w:id="26" w:name="_Toc218882961"/>
      <w:r w:rsidRPr="0097400D">
        <w:t xml:space="preserve">Seguir los repositorios </w:t>
      </w:r>
      <w:r w:rsidRPr="0097400D">
        <w:rPr>
          <w:b/>
          <w:bCs/>
        </w:rPr>
        <w:t>DAW</w:t>
      </w:r>
      <w:r w:rsidRPr="0097400D">
        <w:t xml:space="preserve"> del resto de tus compañeros.</w:t>
      </w:r>
      <w:bookmarkEnd w:id="26"/>
    </w:p>
    <w:p w14:paraId="1737E3FA" w14:textId="70D53E7D" w:rsidR="00A41710" w:rsidRDefault="001A3213" w:rsidP="00A41710">
      <w:pPr>
        <w:jc w:val="both"/>
      </w:pPr>
      <w:r>
        <w:rPr>
          <w:noProof/>
        </w:rPr>
        <w:drawing>
          <wp:inline distT="0" distB="0" distL="0" distR="0" wp14:anchorId="7902C35C" wp14:editId="4B616799">
            <wp:extent cx="5400040" cy="2597785"/>
            <wp:effectExtent l="0" t="0" r="0" b="0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271">
        <w:rPr>
          <w:noProof/>
        </w:rPr>
        <w:drawing>
          <wp:inline distT="0" distB="0" distL="0" distR="0" wp14:anchorId="3FCB4549" wp14:editId="726A85C0">
            <wp:extent cx="5400040" cy="2520315"/>
            <wp:effectExtent l="0" t="0" r="0" b="0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9B1A" w14:textId="77777777" w:rsidR="00A41710" w:rsidRDefault="00A41710" w:rsidP="00A41710">
      <w:pPr>
        <w:pStyle w:val="Prrafodelista"/>
      </w:pPr>
    </w:p>
    <w:p w14:paraId="2307B7F9" w14:textId="77777777" w:rsidR="00A41710" w:rsidRPr="0097400D" w:rsidRDefault="00A41710" w:rsidP="00EB3A2E">
      <w:pPr>
        <w:pStyle w:val="Ttulo3"/>
      </w:pPr>
    </w:p>
    <w:p w14:paraId="24C923AF" w14:textId="77777777" w:rsidR="00E959C8" w:rsidRPr="0097400D" w:rsidRDefault="00E959C8" w:rsidP="00EB3A2E">
      <w:pPr>
        <w:pStyle w:val="Ttulo3"/>
      </w:pPr>
      <w:bookmarkStart w:id="27" w:name="_Toc218882962"/>
      <w:r w:rsidRPr="0097400D">
        <w:t xml:space="preserve">Añadir una estrella a los repositorios </w:t>
      </w:r>
      <w:r w:rsidRPr="0097400D">
        <w:rPr>
          <w:b/>
          <w:bCs/>
        </w:rPr>
        <w:t>DAW</w:t>
      </w:r>
      <w:r w:rsidRPr="0097400D">
        <w:t xml:space="preserve"> del resto de tus compañeros.</w:t>
      </w:r>
      <w:bookmarkEnd w:id="27"/>
    </w:p>
    <w:p w14:paraId="536AAB04" w14:textId="7BACBA57" w:rsidR="00E959C8" w:rsidRDefault="00183271" w:rsidP="00E959C8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759969" wp14:editId="369A3017">
            <wp:extent cx="5400040" cy="2112645"/>
            <wp:effectExtent l="0" t="0" r="0" b="1905"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52A8820" wp14:editId="1A55FA9B">
            <wp:extent cx="5400040" cy="2170430"/>
            <wp:effectExtent l="0" t="0" r="0" b="1270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AC5E" w14:textId="77777777" w:rsidR="00E959C8" w:rsidRPr="0097400D" w:rsidRDefault="00E959C8" w:rsidP="00EB3A2E">
      <w:pPr>
        <w:pStyle w:val="Ttulo2"/>
      </w:pPr>
      <w:bookmarkStart w:id="28" w:name="_Toc218882963"/>
      <w:r w:rsidRPr="0097400D">
        <w:t>Crear una tabla</w:t>
      </w:r>
      <w:bookmarkEnd w:id="28"/>
    </w:p>
    <w:p w14:paraId="45F46BEA" w14:textId="20D051CC" w:rsidR="00E959C8" w:rsidRDefault="00E959C8" w:rsidP="00EB3A2E">
      <w:pPr>
        <w:pStyle w:val="Ttulo3"/>
      </w:pPr>
      <w:bookmarkStart w:id="29" w:name="_Toc218882964"/>
      <w:r w:rsidRPr="0097400D">
        <w:t xml:space="preserve">Crear una tabla de este estilo en el fichero </w:t>
      </w:r>
      <w:r w:rsidRPr="0097400D">
        <w:rPr>
          <w:b/>
          <w:bCs/>
        </w:rPr>
        <w:t>README.md</w:t>
      </w:r>
      <w:r w:rsidRPr="0097400D">
        <w:t xml:space="preserve"> con la información de varios de tus compañeros de clase:</w:t>
      </w:r>
      <w:bookmarkEnd w:id="29"/>
    </w:p>
    <w:p w14:paraId="72DEBC8C" w14:textId="0F94C321" w:rsidR="00183271" w:rsidRPr="0097400D" w:rsidRDefault="00183271" w:rsidP="00E959C8">
      <w:pPr>
        <w:ind w:left="720"/>
        <w:jc w:val="both"/>
      </w:pPr>
      <w:r>
        <w:rPr>
          <w:noProof/>
        </w:rPr>
        <w:drawing>
          <wp:inline distT="0" distB="0" distL="0" distR="0" wp14:anchorId="590E84A2" wp14:editId="62122D6C">
            <wp:extent cx="5400040" cy="1841500"/>
            <wp:effectExtent l="0" t="0" r="0" b="6350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1619"/>
      </w:tblGrid>
      <w:tr w:rsidR="00E959C8" w:rsidRPr="0097400D" w14:paraId="028BAF58" w14:textId="77777777" w:rsidTr="004C27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CBAB6" w14:textId="77777777" w:rsidR="00E959C8" w:rsidRPr="0097400D" w:rsidRDefault="00E959C8" w:rsidP="004C27A7">
            <w:pPr>
              <w:jc w:val="both"/>
              <w:rPr>
                <w:b/>
                <w:bCs/>
              </w:rPr>
            </w:pPr>
            <w:r w:rsidRPr="0097400D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4AF3B5A1" w14:textId="77777777" w:rsidR="00E959C8" w:rsidRPr="0097400D" w:rsidRDefault="00E959C8" w:rsidP="004C27A7">
            <w:pPr>
              <w:jc w:val="both"/>
              <w:rPr>
                <w:b/>
                <w:bCs/>
              </w:rPr>
            </w:pPr>
            <w:r w:rsidRPr="0097400D">
              <w:rPr>
                <w:b/>
                <w:bCs/>
              </w:rPr>
              <w:t>GITHUB</w:t>
            </w:r>
          </w:p>
        </w:tc>
      </w:tr>
      <w:tr w:rsidR="00E959C8" w:rsidRPr="0097400D" w14:paraId="53CB7ACD" w14:textId="77777777" w:rsidTr="004C2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26BE1" w14:textId="77777777" w:rsidR="00E959C8" w:rsidRPr="0097400D" w:rsidRDefault="00E959C8" w:rsidP="004C27A7">
            <w:pPr>
              <w:jc w:val="both"/>
            </w:pPr>
            <w:r w:rsidRPr="0097400D">
              <w:t>Nombre del compañero 1</w:t>
            </w:r>
          </w:p>
        </w:tc>
        <w:tc>
          <w:tcPr>
            <w:tcW w:w="0" w:type="auto"/>
            <w:vAlign w:val="center"/>
            <w:hideMark/>
          </w:tcPr>
          <w:p w14:paraId="7A817752" w14:textId="77777777" w:rsidR="00E959C8" w:rsidRPr="0097400D" w:rsidRDefault="00E959C8" w:rsidP="004C27A7">
            <w:pPr>
              <w:jc w:val="both"/>
            </w:pPr>
            <w:hyperlink r:id="rId31" w:history="1">
              <w:r w:rsidRPr="0097400D">
                <w:rPr>
                  <w:rStyle w:val="Hipervnculo"/>
                </w:rPr>
                <w:t xml:space="preserve">enlace a </w:t>
              </w:r>
              <w:proofErr w:type="spellStart"/>
              <w:r w:rsidRPr="0097400D">
                <w:rPr>
                  <w:rStyle w:val="Hipervnculo"/>
                </w:rPr>
                <w:t>github</w:t>
              </w:r>
              <w:proofErr w:type="spellEnd"/>
              <w:r w:rsidRPr="0097400D">
                <w:rPr>
                  <w:rStyle w:val="Hipervnculo"/>
                </w:rPr>
                <w:t xml:space="preserve"> 1</w:t>
              </w:r>
            </w:hyperlink>
          </w:p>
        </w:tc>
      </w:tr>
      <w:tr w:rsidR="00E959C8" w:rsidRPr="0097400D" w14:paraId="2C2312E1" w14:textId="77777777" w:rsidTr="004C2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2E79C" w14:textId="77777777" w:rsidR="00E959C8" w:rsidRPr="0097400D" w:rsidRDefault="00E959C8" w:rsidP="004C27A7">
            <w:pPr>
              <w:jc w:val="both"/>
            </w:pPr>
            <w:r w:rsidRPr="0097400D">
              <w:t>Nombre del compañero 2</w:t>
            </w:r>
          </w:p>
        </w:tc>
        <w:tc>
          <w:tcPr>
            <w:tcW w:w="0" w:type="auto"/>
            <w:vAlign w:val="center"/>
            <w:hideMark/>
          </w:tcPr>
          <w:p w14:paraId="7BEC1D0A" w14:textId="77777777" w:rsidR="00E959C8" w:rsidRPr="0097400D" w:rsidRDefault="00E959C8" w:rsidP="004C27A7">
            <w:pPr>
              <w:jc w:val="both"/>
            </w:pPr>
            <w:hyperlink r:id="rId32" w:history="1">
              <w:r>
                <w:rPr>
                  <w:rStyle w:val="Hipervnculo"/>
                </w:rPr>
                <w:t xml:space="preserve">enlace a </w:t>
              </w:r>
              <w:proofErr w:type="spellStart"/>
              <w:r>
                <w:rPr>
                  <w:rStyle w:val="Hipervnculo"/>
                </w:rPr>
                <w:t>github</w:t>
              </w:r>
              <w:proofErr w:type="spellEnd"/>
              <w:r>
                <w:rPr>
                  <w:rStyle w:val="Hipervnculo"/>
                </w:rPr>
                <w:t xml:space="preserve"> 2</w:t>
              </w:r>
            </w:hyperlink>
          </w:p>
        </w:tc>
      </w:tr>
      <w:tr w:rsidR="00E959C8" w:rsidRPr="0097400D" w14:paraId="0A5DFCD8" w14:textId="77777777" w:rsidTr="004C2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FA28" w14:textId="77777777" w:rsidR="00E959C8" w:rsidRPr="0097400D" w:rsidRDefault="00E959C8" w:rsidP="004C27A7">
            <w:pPr>
              <w:jc w:val="both"/>
            </w:pPr>
            <w:r w:rsidRPr="0097400D">
              <w:t>Nombre del compañero 3</w:t>
            </w:r>
          </w:p>
        </w:tc>
        <w:tc>
          <w:tcPr>
            <w:tcW w:w="0" w:type="auto"/>
            <w:vAlign w:val="center"/>
            <w:hideMark/>
          </w:tcPr>
          <w:p w14:paraId="5964C81E" w14:textId="77777777" w:rsidR="00E959C8" w:rsidRPr="0097400D" w:rsidRDefault="00E959C8" w:rsidP="004C27A7">
            <w:pPr>
              <w:jc w:val="both"/>
            </w:pPr>
            <w:hyperlink r:id="rId33" w:history="1">
              <w:r w:rsidRPr="0097400D">
                <w:rPr>
                  <w:rStyle w:val="Hipervnculo"/>
                </w:rPr>
                <w:t xml:space="preserve">enlace a </w:t>
              </w:r>
              <w:proofErr w:type="spellStart"/>
              <w:r w:rsidRPr="0097400D">
                <w:rPr>
                  <w:rStyle w:val="Hipervnculo"/>
                </w:rPr>
                <w:t>github</w:t>
              </w:r>
              <w:proofErr w:type="spellEnd"/>
              <w:r w:rsidRPr="0097400D">
                <w:rPr>
                  <w:rStyle w:val="Hipervnculo"/>
                </w:rPr>
                <w:t xml:space="preserve"> 3</w:t>
              </w:r>
            </w:hyperlink>
          </w:p>
        </w:tc>
      </w:tr>
    </w:tbl>
    <w:p w14:paraId="52B9AB0E" w14:textId="77777777" w:rsidR="00E959C8" w:rsidRDefault="00E959C8" w:rsidP="00E959C8">
      <w:pPr>
        <w:jc w:val="both"/>
        <w:rPr>
          <w:b/>
          <w:bCs/>
        </w:rPr>
      </w:pPr>
    </w:p>
    <w:p w14:paraId="37E427F4" w14:textId="77777777" w:rsidR="00E959C8" w:rsidRPr="0097400D" w:rsidRDefault="00E959C8" w:rsidP="00EB3A2E">
      <w:pPr>
        <w:pStyle w:val="Ttulo2"/>
      </w:pPr>
      <w:bookmarkStart w:id="30" w:name="_Toc218882965"/>
      <w:r w:rsidRPr="0097400D">
        <w:t>Colaboradores</w:t>
      </w:r>
      <w:bookmarkEnd w:id="30"/>
    </w:p>
    <w:p w14:paraId="46DD9CBF" w14:textId="6E657507" w:rsidR="00E959C8" w:rsidRDefault="00E959C8" w:rsidP="00EB3A2E">
      <w:pPr>
        <w:pStyle w:val="Ttulo3"/>
        <w:rPr>
          <w:b/>
          <w:bCs/>
        </w:rPr>
      </w:pPr>
      <w:bookmarkStart w:id="31" w:name="_Toc218882966"/>
      <w:r w:rsidRPr="0097400D">
        <w:t xml:space="preserve">Poner a </w:t>
      </w:r>
      <w:r>
        <w:t>github.com/</w:t>
      </w:r>
      <w:proofErr w:type="spellStart"/>
      <w:r>
        <w:t>Chesarina</w:t>
      </w:r>
      <w:proofErr w:type="spellEnd"/>
      <w:r w:rsidRPr="0097400D">
        <w:t xml:space="preserve"> como colaborador del repositorio </w:t>
      </w:r>
      <w:r w:rsidRPr="0097400D">
        <w:rPr>
          <w:b/>
          <w:bCs/>
        </w:rPr>
        <w:t>DAW</w:t>
      </w:r>
      <w:bookmarkEnd w:id="31"/>
    </w:p>
    <w:p w14:paraId="454783DB" w14:textId="2EDE2125" w:rsidR="00183271" w:rsidRPr="0097400D" w:rsidRDefault="00183271" w:rsidP="00E959C8">
      <w:pPr>
        <w:ind w:left="720"/>
        <w:jc w:val="both"/>
      </w:pPr>
      <w:r>
        <w:rPr>
          <w:noProof/>
        </w:rPr>
        <w:drawing>
          <wp:inline distT="0" distB="0" distL="0" distR="0" wp14:anchorId="1AAA4775" wp14:editId="5B0C5561">
            <wp:extent cx="5400040" cy="2094230"/>
            <wp:effectExtent l="0" t="0" r="0" b="1270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34D0" w14:textId="77777777" w:rsidR="00E959C8" w:rsidRDefault="00E959C8" w:rsidP="00E959C8">
      <w:pPr>
        <w:jc w:val="both"/>
        <w:rPr>
          <w:b/>
          <w:bCs/>
        </w:rPr>
      </w:pPr>
    </w:p>
    <w:p w14:paraId="479DD8D8" w14:textId="77777777" w:rsidR="00E959C8" w:rsidRDefault="00E959C8" w:rsidP="00EB3A2E">
      <w:pPr>
        <w:pStyle w:val="Ttulo2"/>
      </w:pPr>
      <w:bookmarkStart w:id="32" w:name="_Toc218882967"/>
      <w:r>
        <w:t>6.7 Siguientes pasos</w:t>
      </w:r>
      <w:bookmarkEnd w:id="32"/>
    </w:p>
    <w:p w14:paraId="0D94A2AD" w14:textId="77777777" w:rsidR="00E959C8" w:rsidRPr="0097400D" w:rsidRDefault="00E959C8" w:rsidP="00EB3A2E">
      <w:pPr>
        <w:pStyle w:val="Ttulo3"/>
      </w:pPr>
      <w:bookmarkStart w:id="33" w:name="_Toc218882968"/>
      <w:r w:rsidRPr="0097400D">
        <w:t>Crear una rama v0.2</w:t>
      </w:r>
      <w:bookmarkEnd w:id="33"/>
    </w:p>
    <w:p w14:paraId="1A316FE9" w14:textId="03344129" w:rsidR="00E959C8" w:rsidRDefault="00E959C8" w:rsidP="00EB3A2E">
      <w:pPr>
        <w:pStyle w:val="Ttulo3"/>
      </w:pPr>
      <w:bookmarkStart w:id="34" w:name="_Toc218882969"/>
      <w:r w:rsidRPr="0097400D">
        <w:t>Crear una rama v0.2.</w:t>
      </w:r>
      <w:bookmarkEnd w:id="34"/>
    </w:p>
    <w:p w14:paraId="759F05CC" w14:textId="11A5B4E2" w:rsidR="00E959C8" w:rsidRDefault="00E959C8" w:rsidP="00EB3A2E">
      <w:pPr>
        <w:pStyle w:val="Ttulo3"/>
      </w:pPr>
      <w:bookmarkStart w:id="35" w:name="_Toc218882970"/>
      <w:r w:rsidRPr="0097400D">
        <w:t>Posiciona tu carpeta de trabajo en esta rama.</w:t>
      </w:r>
      <w:bookmarkEnd w:id="35"/>
    </w:p>
    <w:p w14:paraId="1D18ECAA" w14:textId="766C6916" w:rsidR="00D24DBA" w:rsidRPr="0097400D" w:rsidRDefault="00D24DBA" w:rsidP="00D24DBA">
      <w:pPr>
        <w:jc w:val="both"/>
      </w:pPr>
      <w:r>
        <w:rPr>
          <w:noProof/>
        </w:rPr>
        <w:drawing>
          <wp:inline distT="0" distB="0" distL="0" distR="0" wp14:anchorId="38085F5D" wp14:editId="08505B36">
            <wp:extent cx="5400040" cy="782955"/>
            <wp:effectExtent l="0" t="0" r="0" b="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603D" w14:textId="77777777" w:rsidR="00E959C8" w:rsidRPr="0097400D" w:rsidRDefault="00E959C8" w:rsidP="00EB3A2E">
      <w:pPr>
        <w:pStyle w:val="Ttulo3"/>
      </w:pPr>
      <w:bookmarkStart w:id="36" w:name="_Toc218882971"/>
      <w:r w:rsidRPr="0097400D">
        <w:lastRenderedPageBreak/>
        <w:t>Añadir fichero 2.txt</w:t>
      </w:r>
      <w:bookmarkEnd w:id="36"/>
    </w:p>
    <w:p w14:paraId="6CAEEB2F" w14:textId="0DC7ECFA" w:rsidR="00E959C8" w:rsidRDefault="00E959C8" w:rsidP="00EB3A2E">
      <w:pPr>
        <w:pStyle w:val="Ttulo3"/>
      </w:pPr>
      <w:bookmarkStart w:id="37" w:name="_Toc218882972"/>
      <w:r w:rsidRPr="0097400D">
        <w:t xml:space="preserve">Añadir un </w:t>
      </w:r>
      <w:r w:rsidRPr="00BC01E6">
        <w:t>fichero2.txt</w:t>
      </w:r>
      <w:r w:rsidRPr="0097400D">
        <w:t xml:space="preserve"> en la rama v0.2.</w:t>
      </w:r>
      <w:bookmarkEnd w:id="37"/>
    </w:p>
    <w:p w14:paraId="49DAFBCD" w14:textId="6601BE44" w:rsidR="00D24DBA" w:rsidRPr="0097400D" w:rsidRDefault="00D24DBA" w:rsidP="00E959C8">
      <w:pPr>
        <w:ind w:firstLine="708"/>
        <w:jc w:val="both"/>
      </w:pPr>
      <w:r>
        <w:rPr>
          <w:noProof/>
        </w:rPr>
        <w:drawing>
          <wp:inline distT="0" distB="0" distL="0" distR="0" wp14:anchorId="5E910547" wp14:editId="6E8C4284">
            <wp:extent cx="5400040" cy="2854325"/>
            <wp:effectExtent l="0" t="0" r="0" b="3175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ED1E1A" wp14:editId="1B6583DD">
            <wp:extent cx="5400040" cy="1807845"/>
            <wp:effectExtent l="0" t="0" r="0" b="1905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60FD" w14:textId="77777777" w:rsidR="00E959C8" w:rsidRPr="0097400D" w:rsidRDefault="00E959C8" w:rsidP="00EB3A2E">
      <w:pPr>
        <w:pStyle w:val="Ttulo3"/>
      </w:pPr>
      <w:bookmarkStart w:id="38" w:name="_Toc218882973"/>
      <w:r w:rsidRPr="0097400D">
        <w:t>Crear rama remota v0.2</w:t>
      </w:r>
      <w:bookmarkEnd w:id="38"/>
    </w:p>
    <w:p w14:paraId="37728794" w14:textId="20807042" w:rsidR="00E959C8" w:rsidRDefault="00E959C8" w:rsidP="00EB3A2E">
      <w:pPr>
        <w:pStyle w:val="Ttulo3"/>
      </w:pPr>
      <w:bookmarkStart w:id="39" w:name="_Toc218882974"/>
      <w:r w:rsidRPr="0097400D">
        <w:t>Subir los cambios al repositorio remoto.</w:t>
      </w:r>
      <w:bookmarkEnd w:id="39"/>
    </w:p>
    <w:p w14:paraId="7A5F4593" w14:textId="4596E396" w:rsidR="00D24DBA" w:rsidRPr="0097400D" w:rsidRDefault="00D24DBA" w:rsidP="00E959C8">
      <w:pPr>
        <w:ind w:left="720"/>
        <w:jc w:val="both"/>
      </w:pPr>
      <w:r>
        <w:rPr>
          <w:noProof/>
        </w:rPr>
        <w:drawing>
          <wp:inline distT="0" distB="0" distL="0" distR="0" wp14:anchorId="2C074BAB" wp14:editId="1A0D5615">
            <wp:extent cx="5400040" cy="519430"/>
            <wp:effectExtent l="0" t="0" r="0" b="0"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5CD5B" wp14:editId="6495390E">
            <wp:extent cx="5400040" cy="1729740"/>
            <wp:effectExtent l="0" t="0" r="0" b="3810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FF0C" w14:textId="77777777" w:rsidR="00E959C8" w:rsidRDefault="00E959C8" w:rsidP="00EB3A2E">
      <w:pPr>
        <w:pStyle w:val="Ttulo2"/>
      </w:pPr>
      <w:bookmarkStart w:id="40" w:name="_Toc218882975"/>
      <w:r>
        <w:lastRenderedPageBreak/>
        <w:t>6.8 Conflictos</w:t>
      </w:r>
      <w:bookmarkEnd w:id="40"/>
    </w:p>
    <w:p w14:paraId="769057BB" w14:textId="77777777" w:rsidR="00E959C8" w:rsidRPr="0097400D" w:rsidRDefault="00E959C8" w:rsidP="00EB3A2E">
      <w:pPr>
        <w:pStyle w:val="Ttulo3"/>
      </w:pPr>
      <w:bookmarkStart w:id="41" w:name="_Toc218882976"/>
      <w:proofErr w:type="spellStart"/>
      <w:r w:rsidRPr="0097400D">
        <w:t>Merge</w:t>
      </w:r>
      <w:proofErr w:type="spellEnd"/>
      <w:r w:rsidRPr="0097400D">
        <w:t xml:space="preserve"> directo</w:t>
      </w:r>
      <w:bookmarkEnd w:id="41"/>
    </w:p>
    <w:p w14:paraId="1A82A21D" w14:textId="4BBAAD2B" w:rsidR="00E959C8" w:rsidRDefault="00E959C8" w:rsidP="00EB3A2E">
      <w:pPr>
        <w:pStyle w:val="Ttulo3"/>
      </w:pPr>
      <w:bookmarkStart w:id="42" w:name="_Toc218882977"/>
      <w:r w:rsidRPr="0097400D">
        <w:t>Posicionarse en la rama master.</w:t>
      </w:r>
      <w:bookmarkEnd w:id="42"/>
    </w:p>
    <w:p w14:paraId="539237B7" w14:textId="2416BC72" w:rsidR="00D24DBA" w:rsidRPr="0097400D" w:rsidRDefault="00AF65F6" w:rsidP="00D24DBA">
      <w:pPr>
        <w:jc w:val="both"/>
      </w:pPr>
      <w:r>
        <w:rPr>
          <w:noProof/>
        </w:rPr>
        <w:drawing>
          <wp:inline distT="0" distB="0" distL="0" distR="0" wp14:anchorId="17482CF2" wp14:editId="60C32649">
            <wp:extent cx="5400040" cy="431165"/>
            <wp:effectExtent l="0" t="0" r="0" b="6985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EBB5" w14:textId="39A0A10D" w:rsidR="00E959C8" w:rsidRDefault="00E959C8" w:rsidP="00EB3A2E">
      <w:pPr>
        <w:pStyle w:val="Ttulo3"/>
      </w:pPr>
      <w:bookmarkStart w:id="43" w:name="_Toc218882978"/>
      <w:r w:rsidRPr="0097400D">
        <w:t xml:space="preserve">Hacer un </w:t>
      </w:r>
      <w:proofErr w:type="spellStart"/>
      <w:r w:rsidRPr="0097400D">
        <w:t>merge</w:t>
      </w:r>
      <w:proofErr w:type="spellEnd"/>
      <w:r w:rsidRPr="0097400D">
        <w:t xml:space="preserve"> de la rama </w:t>
      </w:r>
      <w:r w:rsidRPr="0097400D">
        <w:rPr>
          <w:b/>
          <w:bCs/>
        </w:rPr>
        <w:t>v0.2</w:t>
      </w:r>
      <w:r w:rsidRPr="0097400D">
        <w:t xml:space="preserve"> en la rama </w:t>
      </w:r>
      <w:r w:rsidRPr="0097400D">
        <w:rPr>
          <w:b/>
          <w:bCs/>
        </w:rPr>
        <w:t>master</w:t>
      </w:r>
      <w:r w:rsidRPr="0097400D">
        <w:t>.</w:t>
      </w:r>
      <w:bookmarkEnd w:id="43"/>
    </w:p>
    <w:p w14:paraId="624F4417" w14:textId="241F4C9D" w:rsidR="00AF65F6" w:rsidRPr="0097400D" w:rsidRDefault="00AF65F6" w:rsidP="00AF65F6">
      <w:pPr>
        <w:ind w:left="720"/>
        <w:jc w:val="both"/>
      </w:pPr>
      <w:r>
        <w:rPr>
          <w:noProof/>
        </w:rPr>
        <w:drawing>
          <wp:inline distT="0" distB="0" distL="0" distR="0" wp14:anchorId="5FCAE352" wp14:editId="52AC56D5">
            <wp:extent cx="5400040" cy="1372870"/>
            <wp:effectExtent l="0" t="0" r="0" b="0"/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48F0" w14:textId="77777777" w:rsidR="00E959C8" w:rsidRPr="0097400D" w:rsidRDefault="00E959C8" w:rsidP="00EB3A2E">
      <w:pPr>
        <w:pStyle w:val="Ttulo3"/>
      </w:pPr>
      <w:bookmarkStart w:id="44" w:name="_Toc218882979"/>
      <w:proofErr w:type="spellStart"/>
      <w:r w:rsidRPr="0097400D">
        <w:t>Merge</w:t>
      </w:r>
      <w:proofErr w:type="spellEnd"/>
      <w:r w:rsidRPr="0097400D">
        <w:t xml:space="preserve"> con conflicto</w:t>
      </w:r>
      <w:bookmarkEnd w:id="44"/>
    </w:p>
    <w:p w14:paraId="0756CBEC" w14:textId="388C00BF" w:rsidR="00E959C8" w:rsidRDefault="00E959C8" w:rsidP="00EB3A2E">
      <w:pPr>
        <w:pStyle w:val="Ttulo3"/>
      </w:pPr>
      <w:bookmarkStart w:id="45" w:name="_Toc218882980"/>
      <w:r w:rsidRPr="0097400D">
        <w:t xml:space="preserve">En la rama master poner Hola en el </w:t>
      </w:r>
      <w:r w:rsidRPr="00BC01E6">
        <w:t>fichero1.txt</w:t>
      </w:r>
      <w:r w:rsidRPr="0097400D">
        <w:t xml:space="preserve"> y hacer </w:t>
      </w:r>
      <w:proofErr w:type="spellStart"/>
      <w:r w:rsidRPr="0097400D">
        <w:t>commit</w:t>
      </w:r>
      <w:proofErr w:type="spellEnd"/>
      <w:r w:rsidRPr="0097400D">
        <w:t>.</w:t>
      </w:r>
      <w:bookmarkEnd w:id="45"/>
    </w:p>
    <w:p w14:paraId="6E057148" w14:textId="2DBEB501" w:rsidR="00AF65F6" w:rsidRPr="0097400D" w:rsidRDefault="00AF65F6" w:rsidP="00AF65F6">
      <w:pPr>
        <w:jc w:val="both"/>
      </w:pPr>
      <w:r>
        <w:rPr>
          <w:noProof/>
        </w:rPr>
        <w:drawing>
          <wp:inline distT="0" distB="0" distL="0" distR="0" wp14:anchorId="0832B43E" wp14:editId="634E6B50">
            <wp:extent cx="5400040" cy="2474595"/>
            <wp:effectExtent l="0" t="0" r="0" b="1905"/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E112" w14:textId="5277CB55" w:rsidR="00E959C8" w:rsidRDefault="00E959C8" w:rsidP="00EB3A2E">
      <w:pPr>
        <w:pStyle w:val="Ttulo3"/>
      </w:pPr>
      <w:bookmarkStart w:id="46" w:name="_Toc218882981"/>
      <w:r w:rsidRPr="0097400D">
        <w:lastRenderedPageBreak/>
        <w:t xml:space="preserve">Posicionarse en la rama </w:t>
      </w:r>
      <w:r w:rsidRPr="0097400D">
        <w:rPr>
          <w:b/>
          <w:bCs/>
        </w:rPr>
        <w:t>v0.2</w:t>
      </w:r>
      <w:r w:rsidRPr="0097400D">
        <w:t xml:space="preserve"> y poner </w:t>
      </w:r>
      <w:r w:rsidRPr="0097400D">
        <w:rPr>
          <w:b/>
          <w:bCs/>
        </w:rPr>
        <w:t>Adi</w:t>
      </w:r>
      <w:r>
        <w:rPr>
          <w:b/>
          <w:bCs/>
        </w:rPr>
        <w:t>ó</w:t>
      </w:r>
      <w:r w:rsidRPr="0097400D">
        <w:rPr>
          <w:b/>
          <w:bCs/>
        </w:rPr>
        <w:t>s</w:t>
      </w:r>
      <w:r w:rsidRPr="0097400D">
        <w:t xml:space="preserve"> en el </w:t>
      </w:r>
      <w:r w:rsidRPr="00BC01E6">
        <w:rPr>
          <w:b/>
          <w:bCs/>
        </w:rPr>
        <w:t>fichero1.txt</w:t>
      </w:r>
      <w:r w:rsidRPr="0097400D">
        <w:t xml:space="preserve"> y hacer </w:t>
      </w:r>
      <w:proofErr w:type="spellStart"/>
      <w:r w:rsidRPr="0097400D">
        <w:t>commit</w:t>
      </w:r>
      <w:proofErr w:type="spellEnd"/>
      <w:r w:rsidRPr="0097400D">
        <w:t>.</w:t>
      </w:r>
      <w:bookmarkEnd w:id="46"/>
    </w:p>
    <w:p w14:paraId="58C04B9A" w14:textId="0944DD3C" w:rsidR="00AF65F6" w:rsidRPr="0097400D" w:rsidRDefault="00AF65F6" w:rsidP="00AF65F6">
      <w:pPr>
        <w:ind w:left="720"/>
        <w:jc w:val="both"/>
      </w:pPr>
      <w:r>
        <w:rPr>
          <w:noProof/>
        </w:rPr>
        <w:drawing>
          <wp:inline distT="0" distB="0" distL="0" distR="0" wp14:anchorId="5E505CD2" wp14:editId="5CE7925C">
            <wp:extent cx="5400040" cy="2730500"/>
            <wp:effectExtent l="0" t="0" r="0" b="0"/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C05">
        <w:rPr>
          <w:noProof/>
        </w:rPr>
        <w:drawing>
          <wp:inline distT="0" distB="0" distL="0" distR="0" wp14:anchorId="31E8042A" wp14:editId="1B18D88E">
            <wp:extent cx="5400040" cy="436880"/>
            <wp:effectExtent l="0" t="0" r="0" b="1270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3C30" w14:textId="3EEC9B57" w:rsidR="00E959C8" w:rsidRPr="00AF65F6" w:rsidRDefault="00E959C8" w:rsidP="00EB3A2E">
      <w:pPr>
        <w:pStyle w:val="Ttulo3"/>
      </w:pPr>
      <w:bookmarkStart w:id="47" w:name="_Toc218882982"/>
      <w:r w:rsidRPr="0097400D">
        <w:t xml:space="preserve">Posicionarse de nuevo en la rama </w:t>
      </w:r>
      <w:r w:rsidRPr="0097400D">
        <w:rPr>
          <w:b/>
          <w:bCs/>
        </w:rPr>
        <w:t>master</w:t>
      </w:r>
      <w:r w:rsidRPr="0097400D">
        <w:t xml:space="preserve"> y hacer un </w:t>
      </w:r>
      <w:proofErr w:type="spellStart"/>
      <w:r w:rsidRPr="0097400D">
        <w:t>merge</w:t>
      </w:r>
      <w:proofErr w:type="spellEnd"/>
      <w:r w:rsidRPr="0097400D">
        <w:t xml:space="preserve"> con la rama </w:t>
      </w:r>
      <w:r w:rsidRPr="0097400D">
        <w:rPr>
          <w:b/>
          <w:bCs/>
        </w:rPr>
        <w:t>v0.2</w:t>
      </w:r>
      <w:bookmarkEnd w:id="47"/>
    </w:p>
    <w:p w14:paraId="16102B7B" w14:textId="4BE46D78" w:rsidR="00AF65F6" w:rsidRPr="0097400D" w:rsidRDefault="00D82C05" w:rsidP="00AF65F6">
      <w:pPr>
        <w:jc w:val="both"/>
      </w:pPr>
      <w:r>
        <w:rPr>
          <w:noProof/>
        </w:rPr>
        <w:drawing>
          <wp:inline distT="0" distB="0" distL="0" distR="0" wp14:anchorId="15487900" wp14:editId="38DBBF59">
            <wp:extent cx="5400040" cy="2320925"/>
            <wp:effectExtent l="0" t="0" r="0" b="3175"/>
            <wp:docPr id="123" name="Imagen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F6AC" w14:textId="77777777" w:rsidR="00E959C8" w:rsidRDefault="00E959C8" w:rsidP="00E959C8">
      <w:pPr>
        <w:jc w:val="both"/>
        <w:rPr>
          <w:b/>
          <w:bCs/>
        </w:rPr>
      </w:pPr>
    </w:p>
    <w:p w14:paraId="52ACFA6D" w14:textId="77777777" w:rsidR="00E959C8" w:rsidRDefault="00E959C8" w:rsidP="00EB3A2E">
      <w:pPr>
        <w:pStyle w:val="Ttulo2"/>
      </w:pPr>
      <w:bookmarkStart w:id="48" w:name="_Toc218882983"/>
      <w:r>
        <w:t>6.9 Resolución de conflictos</w:t>
      </w:r>
      <w:bookmarkEnd w:id="48"/>
    </w:p>
    <w:p w14:paraId="51100E8C" w14:textId="77777777" w:rsidR="00E959C8" w:rsidRPr="0097400D" w:rsidRDefault="00E959C8" w:rsidP="00EB3A2E">
      <w:pPr>
        <w:pStyle w:val="Ttulo3"/>
      </w:pPr>
      <w:bookmarkStart w:id="49" w:name="_Toc218882984"/>
      <w:r w:rsidRPr="0097400D">
        <w:t>Listado de ramas</w:t>
      </w:r>
      <w:bookmarkEnd w:id="49"/>
    </w:p>
    <w:p w14:paraId="700B00BA" w14:textId="7D7808D8" w:rsidR="00E959C8" w:rsidRDefault="00E959C8" w:rsidP="00EB3A2E">
      <w:pPr>
        <w:pStyle w:val="Ttulo3"/>
      </w:pPr>
      <w:bookmarkStart w:id="50" w:name="_Toc218882985"/>
      <w:r w:rsidRPr="0097400D">
        <w:t xml:space="preserve">Listar las ramas con </w:t>
      </w:r>
      <w:proofErr w:type="spellStart"/>
      <w:r w:rsidRPr="0097400D">
        <w:t>merge</w:t>
      </w:r>
      <w:proofErr w:type="spellEnd"/>
      <w:r w:rsidRPr="0097400D">
        <w:t xml:space="preserve"> y las ramas sin </w:t>
      </w:r>
      <w:proofErr w:type="spellStart"/>
      <w:r w:rsidRPr="0097400D">
        <w:t>merge</w:t>
      </w:r>
      <w:proofErr w:type="spellEnd"/>
      <w:r w:rsidRPr="0097400D">
        <w:t>.</w:t>
      </w:r>
      <w:bookmarkEnd w:id="50"/>
    </w:p>
    <w:p w14:paraId="00F84481" w14:textId="119553BB" w:rsidR="00D82C05" w:rsidRDefault="00D82C05" w:rsidP="00E959C8">
      <w:pPr>
        <w:ind w:left="720"/>
        <w:jc w:val="both"/>
      </w:pPr>
      <w:r>
        <w:rPr>
          <w:noProof/>
        </w:rPr>
        <w:drawing>
          <wp:inline distT="0" distB="0" distL="0" distR="0" wp14:anchorId="630D3C2F" wp14:editId="3975332E">
            <wp:extent cx="76200" cy="133350"/>
            <wp:effectExtent l="0" t="0" r="0" b="0"/>
            <wp:docPr id="121" name="Imagen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B9F5EA" wp14:editId="315041D3">
            <wp:extent cx="5400040" cy="486410"/>
            <wp:effectExtent l="0" t="0" r="0" b="8890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BE70" w14:textId="77777777" w:rsidR="00AF65F6" w:rsidRPr="0097400D" w:rsidRDefault="00AF65F6" w:rsidP="00E959C8">
      <w:pPr>
        <w:ind w:left="720"/>
        <w:jc w:val="both"/>
      </w:pPr>
    </w:p>
    <w:p w14:paraId="7127C0AD" w14:textId="77777777" w:rsidR="00E959C8" w:rsidRPr="0097400D" w:rsidRDefault="00E959C8" w:rsidP="00EB3A2E">
      <w:pPr>
        <w:pStyle w:val="Ttulo3"/>
      </w:pPr>
      <w:bookmarkStart w:id="51" w:name="_Toc218882986"/>
      <w:r w:rsidRPr="0097400D">
        <w:lastRenderedPageBreak/>
        <w:t>Arreglar conflicto</w:t>
      </w:r>
      <w:bookmarkEnd w:id="51"/>
    </w:p>
    <w:p w14:paraId="1D179646" w14:textId="61488F93" w:rsidR="00E959C8" w:rsidRDefault="00E959C8" w:rsidP="00EB3A2E">
      <w:pPr>
        <w:pStyle w:val="Ttulo3"/>
      </w:pPr>
      <w:bookmarkStart w:id="52" w:name="_Toc218882987"/>
      <w:r w:rsidRPr="0097400D">
        <w:t xml:space="preserve">Arreglar el conflicto anterior y hacer un </w:t>
      </w:r>
      <w:proofErr w:type="spellStart"/>
      <w:r w:rsidRPr="0097400D">
        <w:t>commit</w:t>
      </w:r>
      <w:proofErr w:type="spellEnd"/>
      <w:r w:rsidRPr="0097400D">
        <w:t>.</w:t>
      </w:r>
      <w:bookmarkEnd w:id="52"/>
    </w:p>
    <w:p w14:paraId="37B8D6DD" w14:textId="5A5BF93B" w:rsidR="00D82C05" w:rsidRDefault="00D82C05" w:rsidP="00E959C8">
      <w:pPr>
        <w:ind w:left="720"/>
        <w:jc w:val="both"/>
      </w:pPr>
      <w:r>
        <w:rPr>
          <w:noProof/>
        </w:rPr>
        <w:drawing>
          <wp:inline distT="0" distB="0" distL="0" distR="0" wp14:anchorId="15752022" wp14:editId="2399BB97">
            <wp:extent cx="5400040" cy="319405"/>
            <wp:effectExtent l="0" t="0" r="0" b="4445"/>
            <wp:docPr id="124" name="Imagen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9CFC" w14:textId="77777777" w:rsidR="00D82C05" w:rsidRPr="0097400D" w:rsidRDefault="00D82C05" w:rsidP="00E959C8">
      <w:pPr>
        <w:ind w:left="720"/>
        <w:jc w:val="both"/>
      </w:pPr>
    </w:p>
    <w:p w14:paraId="2CECC4C9" w14:textId="77777777" w:rsidR="00E959C8" w:rsidRDefault="00E959C8" w:rsidP="0024434D">
      <w:pPr>
        <w:pStyle w:val="Ttulo2"/>
      </w:pPr>
      <w:bookmarkStart w:id="53" w:name="_Toc218882988"/>
      <w:r>
        <w:t>6.10 Últimos pasos</w:t>
      </w:r>
      <w:bookmarkEnd w:id="53"/>
    </w:p>
    <w:p w14:paraId="12462631" w14:textId="77777777" w:rsidR="00E959C8" w:rsidRPr="0097400D" w:rsidRDefault="00E959C8" w:rsidP="0024434D">
      <w:pPr>
        <w:pStyle w:val="Ttulo3"/>
      </w:pPr>
      <w:bookmarkStart w:id="54" w:name="_Toc218882989"/>
      <w:r w:rsidRPr="0097400D">
        <w:t>Borrar rama</w:t>
      </w:r>
      <w:bookmarkEnd w:id="54"/>
    </w:p>
    <w:p w14:paraId="2833F11B" w14:textId="5BBE5D7B" w:rsidR="00E959C8" w:rsidRPr="00D82C05" w:rsidRDefault="00E959C8" w:rsidP="0024434D">
      <w:pPr>
        <w:pStyle w:val="Ttulo3"/>
      </w:pPr>
      <w:bookmarkStart w:id="55" w:name="_Toc218882990"/>
      <w:r w:rsidRPr="0097400D">
        <w:t xml:space="preserve">Crear un tag </w:t>
      </w:r>
      <w:r w:rsidRPr="00BC01E6">
        <w:t>v0.2</w:t>
      </w:r>
      <w:bookmarkEnd w:id="55"/>
    </w:p>
    <w:p w14:paraId="3115186B" w14:textId="13B51C54" w:rsidR="00D82C05" w:rsidRPr="0097400D" w:rsidRDefault="00D82C05" w:rsidP="00D82C05">
      <w:pPr>
        <w:jc w:val="both"/>
      </w:pPr>
      <w:r>
        <w:rPr>
          <w:noProof/>
        </w:rPr>
        <w:drawing>
          <wp:inline distT="0" distB="0" distL="0" distR="0" wp14:anchorId="260C6F1A" wp14:editId="498726E8">
            <wp:extent cx="5400040" cy="1014730"/>
            <wp:effectExtent l="0" t="0" r="0" b="0"/>
            <wp:docPr id="125" name="Imagen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6156" w14:textId="60EC6F1E" w:rsidR="00E959C8" w:rsidRPr="00D82C05" w:rsidRDefault="00E959C8" w:rsidP="0024434D">
      <w:pPr>
        <w:pStyle w:val="Ttulo3"/>
      </w:pPr>
      <w:bookmarkStart w:id="56" w:name="_Toc218882991"/>
      <w:r w:rsidRPr="0097400D">
        <w:t xml:space="preserve">Borrar la rama </w:t>
      </w:r>
      <w:r w:rsidRPr="0097400D">
        <w:rPr>
          <w:b/>
          <w:bCs/>
        </w:rPr>
        <w:t>v0.2</w:t>
      </w:r>
      <w:bookmarkEnd w:id="56"/>
    </w:p>
    <w:p w14:paraId="696FADC2" w14:textId="04BD1852" w:rsidR="00D82C05" w:rsidRPr="0097400D" w:rsidRDefault="00D82C05" w:rsidP="00D82C05">
      <w:pPr>
        <w:ind w:left="720"/>
        <w:jc w:val="both"/>
      </w:pPr>
      <w:r>
        <w:rPr>
          <w:noProof/>
        </w:rPr>
        <w:drawing>
          <wp:inline distT="0" distB="0" distL="0" distR="0" wp14:anchorId="655AB3C4" wp14:editId="043FD3D6">
            <wp:extent cx="5400040" cy="506095"/>
            <wp:effectExtent l="0" t="0" r="0" b="8255"/>
            <wp:docPr id="126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19DA" w14:textId="77777777" w:rsidR="00E959C8" w:rsidRPr="0097400D" w:rsidRDefault="00E959C8" w:rsidP="0024434D">
      <w:pPr>
        <w:pStyle w:val="Ttulo3"/>
      </w:pPr>
      <w:bookmarkStart w:id="57" w:name="_Toc218882992"/>
      <w:r w:rsidRPr="0097400D">
        <w:t>Listado de cambios</w:t>
      </w:r>
      <w:bookmarkEnd w:id="57"/>
    </w:p>
    <w:p w14:paraId="2340928B" w14:textId="1FAE7AD5" w:rsidR="00E959C8" w:rsidRDefault="00E959C8" w:rsidP="0024434D">
      <w:pPr>
        <w:pStyle w:val="Ttulo3"/>
      </w:pPr>
      <w:bookmarkStart w:id="58" w:name="_Toc218882993"/>
      <w:r w:rsidRPr="0097400D">
        <w:t xml:space="preserve">Listar los distintos </w:t>
      </w:r>
      <w:proofErr w:type="spellStart"/>
      <w:r w:rsidRPr="0097400D">
        <w:t>commits</w:t>
      </w:r>
      <w:proofErr w:type="spellEnd"/>
      <w:r w:rsidRPr="0097400D">
        <w:t xml:space="preserve"> con sus ramas y sus tags.</w:t>
      </w:r>
      <w:bookmarkEnd w:id="58"/>
    </w:p>
    <w:p w14:paraId="03AAF8CD" w14:textId="6AADB02E" w:rsidR="00D82C05" w:rsidRDefault="00D82C05" w:rsidP="00E959C8">
      <w:pPr>
        <w:ind w:left="720"/>
        <w:jc w:val="both"/>
      </w:pPr>
      <w:r>
        <w:rPr>
          <w:noProof/>
        </w:rPr>
        <w:drawing>
          <wp:inline distT="0" distB="0" distL="0" distR="0" wp14:anchorId="244CC987" wp14:editId="3F7867A7">
            <wp:extent cx="5400040" cy="894715"/>
            <wp:effectExtent l="0" t="0" r="0" b="635"/>
            <wp:docPr id="707987840" name="Imagen 707987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8784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A9DF" w14:textId="77777777" w:rsidR="00E959C8" w:rsidRPr="0097400D" w:rsidRDefault="00E959C8" w:rsidP="0024434D">
      <w:pPr>
        <w:pStyle w:val="Ttulo2"/>
      </w:pPr>
    </w:p>
    <w:p w14:paraId="3B7BC5E0" w14:textId="77777777" w:rsidR="00E959C8" w:rsidRPr="0097400D" w:rsidRDefault="00E959C8" w:rsidP="0024434D">
      <w:pPr>
        <w:pStyle w:val="Ttulo2"/>
        <w:rPr>
          <w:b/>
          <w:bCs/>
          <w:lang w:val="en-US"/>
        </w:rPr>
      </w:pPr>
      <w:bookmarkStart w:id="59" w:name="_Toc218882994"/>
      <w:proofErr w:type="spellStart"/>
      <w:r w:rsidRPr="0097400D">
        <w:rPr>
          <w:b/>
          <w:bCs/>
          <w:lang w:val="en-US"/>
        </w:rPr>
        <w:t>Referencias</w:t>
      </w:r>
      <w:bookmarkEnd w:id="59"/>
      <w:proofErr w:type="spellEnd"/>
    </w:p>
    <w:p w14:paraId="1662F194" w14:textId="77777777" w:rsidR="00E959C8" w:rsidRPr="0097400D" w:rsidRDefault="00E959C8" w:rsidP="00E959C8">
      <w:pPr>
        <w:jc w:val="both"/>
        <w:rPr>
          <w:lang w:val="en-US"/>
        </w:rPr>
      </w:pPr>
      <w:hyperlink r:id="rId52" w:history="1">
        <w:r w:rsidRPr="0097400D">
          <w:rPr>
            <w:rStyle w:val="Hipervnculo"/>
            <w:lang w:val="en-US"/>
          </w:rPr>
          <w:t xml:space="preserve">Pro Git book, written by Scott Chacon and Ben Straub and published by </w:t>
        </w:r>
        <w:proofErr w:type="spellStart"/>
        <w:r w:rsidRPr="0097400D">
          <w:rPr>
            <w:rStyle w:val="Hipervnculo"/>
            <w:lang w:val="en-US"/>
          </w:rPr>
          <w:t>Apress</w:t>
        </w:r>
        <w:proofErr w:type="spellEnd"/>
      </w:hyperlink>
    </w:p>
    <w:p w14:paraId="6CDA6E04" w14:textId="77777777" w:rsidR="00E959C8" w:rsidRDefault="00E959C8" w:rsidP="00E959C8">
      <w:pPr>
        <w:jc w:val="both"/>
        <w:rPr>
          <w:b/>
          <w:bCs/>
        </w:rPr>
      </w:pPr>
    </w:p>
    <w:p w14:paraId="642C4EF7" w14:textId="77777777" w:rsidR="00B44A21" w:rsidRPr="0024434D" w:rsidRDefault="00B44A21" w:rsidP="00B44A21">
      <w:pPr>
        <w:jc w:val="both"/>
        <w:rPr>
          <w:b/>
          <w:bCs/>
          <w:u w:val="single"/>
        </w:rPr>
      </w:pPr>
    </w:p>
    <w:sectPr w:rsidR="00B44A21" w:rsidRPr="0024434D" w:rsidSect="00896576">
      <w:footerReference w:type="default" r:id="rId5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437D46" w14:textId="77777777" w:rsidR="004C27A7" w:rsidRDefault="004C27A7" w:rsidP="00F72418">
      <w:pPr>
        <w:spacing w:after="0" w:line="240" w:lineRule="auto"/>
      </w:pPr>
      <w:r>
        <w:separator/>
      </w:r>
    </w:p>
  </w:endnote>
  <w:endnote w:type="continuationSeparator" w:id="0">
    <w:p w14:paraId="71ACF02A" w14:textId="77777777" w:rsidR="004C27A7" w:rsidRDefault="004C27A7" w:rsidP="00F72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CDEC65" w14:textId="77777777" w:rsidR="004C27A7" w:rsidRDefault="004C27A7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/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0F2BB4E" w14:textId="77777777" w:rsidR="004C27A7" w:rsidRDefault="004C27A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F8F66E" w14:textId="77777777" w:rsidR="004C27A7" w:rsidRDefault="004C27A7" w:rsidP="00F72418">
      <w:pPr>
        <w:spacing w:after="0" w:line="240" w:lineRule="auto"/>
      </w:pPr>
      <w:r>
        <w:separator/>
      </w:r>
    </w:p>
  </w:footnote>
  <w:footnote w:type="continuationSeparator" w:id="0">
    <w:p w14:paraId="3F045718" w14:textId="77777777" w:rsidR="004C27A7" w:rsidRDefault="004C27A7" w:rsidP="00F724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A0627"/>
    <w:multiLevelType w:val="multilevel"/>
    <w:tmpl w:val="5068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01375"/>
    <w:multiLevelType w:val="multilevel"/>
    <w:tmpl w:val="6712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75188"/>
    <w:multiLevelType w:val="multilevel"/>
    <w:tmpl w:val="2F681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31A19"/>
    <w:multiLevelType w:val="multilevel"/>
    <w:tmpl w:val="DF4CF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03D1E"/>
    <w:multiLevelType w:val="multilevel"/>
    <w:tmpl w:val="BC3E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05046B"/>
    <w:multiLevelType w:val="multilevel"/>
    <w:tmpl w:val="D1900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8356F6"/>
    <w:multiLevelType w:val="multilevel"/>
    <w:tmpl w:val="D1900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70183A"/>
    <w:multiLevelType w:val="multilevel"/>
    <w:tmpl w:val="2A4E8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AB5F4F"/>
    <w:multiLevelType w:val="multilevel"/>
    <w:tmpl w:val="40A2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0B3233"/>
    <w:multiLevelType w:val="multilevel"/>
    <w:tmpl w:val="109A2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8"/>
  </w:num>
  <w:num w:numId="5">
    <w:abstractNumId w:val="3"/>
  </w:num>
  <w:num w:numId="6">
    <w:abstractNumId w:val="4"/>
  </w:num>
  <w:num w:numId="7">
    <w:abstractNumId w:val="1"/>
  </w:num>
  <w:num w:numId="8">
    <w:abstractNumId w:val="0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5CA"/>
    <w:rsid w:val="000048FF"/>
    <w:rsid w:val="00041375"/>
    <w:rsid w:val="00042753"/>
    <w:rsid w:val="000C73B0"/>
    <w:rsid w:val="000E0955"/>
    <w:rsid w:val="00177FD3"/>
    <w:rsid w:val="00183271"/>
    <w:rsid w:val="001A3213"/>
    <w:rsid w:val="0024434D"/>
    <w:rsid w:val="00267341"/>
    <w:rsid w:val="002D34B2"/>
    <w:rsid w:val="002D7E90"/>
    <w:rsid w:val="002E426C"/>
    <w:rsid w:val="003561D3"/>
    <w:rsid w:val="00362E9C"/>
    <w:rsid w:val="003B1F06"/>
    <w:rsid w:val="003B32A9"/>
    <w:rsid w:val="00401EC6"/>
    <w:rsid w:val="00411B2B"/>
    <w:rsid w:val="00426F2E"/>
    <w:rsid w:val="004413DF"/>
    <w:rsid w:val="00492F97"/>
    <w:rsid w:val="004C27A7"/>
    <w:rsid w:val="005717CB"/>
    <w:rsid w:val="005935E7"/>
    <w:rsid w:val="005B66DD"/>
    <w:rsid w:val="005E7DD7"/>
    <w:rsid w:val="005F087C"/>
    <w:rsid w:val="006535C9"/>
    <w:rsid w:val="006B2AC2"/>
    <w:rsid w:val="006C2884"/>
    <w:rsid w:val="006C689F"/>
    <w:rsid w:val="006D3B30"/>
    <w:rsid w:val="00716391"/>
    <w:rsid w:val="007337AF"/>
    <w:rsid w:val="00737306"/>
    <w:rsid w:val="0075269E"/>
    <w:rsid w:val="007E5765"/>
    <w:rsid w:val="007F473D"/>
    <w:rsid w:val="00820F0E"/>
    <w:rsid w:val="00823767"/>
    <w:rsid w:val="0087447E"/>
    <w:rsid w:val="00896576"/>
    <w:rsid w:val="008B1C04"/>
    <w:rsid w:val="008E09BA"/>
    <w:rsid w:val="00957C00"/>
    <w:rsid w:val="009615CF"/>
    <w:rsid w:val="009844CC"/>
    <w:rsid w:val="009E5FFA"/>
    <w:rsid w:val="009F71E9"/>
    <w:rsid w:val="00A01A28"/>
    <w:rsid w:val="00A41710"/>
    <w:rsid w:val="00AA117C"/>
    <w:rsid w:val="00AF41EB"/>
    <w:rsid w:val="00AF65F6"/>
    <w:rsid w:val="00AF7F68"/>
    <w:rsid w:val="00B1764E"/>
    <w:rsid w:val="00B41C0D"/>
    <w:rsid w:val="00B44A21"/>
    <w:rsid w:val="00B56DDA"/>
    <w:rsid w:val="00B5757C"/>
    <w:rsid w:val="00B84460"/>
    <w:rsid w:val="00BE10D7"/>
    <w:rsid w:val="00C350FE"/>
    <w:rsid w:val="00C8430A"/>
    <w:rsid w:val="00CB75D4"/>
    <w:rsid w:val="00CD203A"/>
    <w:rsid w:val="00CE18A7"/>
    <w:rsid w:val="00D24DBA"/>
    <w:rsid w:val="00D41B5E"/>
    <w:rsid w:val="00D82C05"/>
    <w:rsid w:val="00D836AC"/>
    <w:rsid w:val="00D976D9"/>
    <w:rsid w:val="00DC0E86"/>
    <w:rsid w:val="00DD35CA"/>
    <w:rsid w:val="00E41249"/>
    <w:rsid w:val="00E959C8"/>
    <w:rsid w:val="00EB3A2E"/>
    <w:rsid w:val="00EC3B8A"/>
    <w:rsid w:val="00EE2C3F"/>
    <w:rsid w:val="00EE41CD"/>
    <w:rsid w:val="00F33A8F"/>
    <w:rsid w:val="00F4139A"/>
    <w:rsid w:val="00F528EA"/>
    <w:rsid w:val="00F72418"/>
    <w:rsid w:val="00F8452D"/>
    <w:rsid w:val="00FC4DD3"/>
    <w:rsid w:val="00FD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8C87B"/>
  <w15:chartTrackingRefBased/>
  <w15:docId w15:val="{17ED2706-6235-426D-98B6-BC666D29F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4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42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E42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2418"/>
  </w:style>
  <w:style w:type="paragraph" w:styleId="Piedepgina">
    <w:name w:val="footer"/>
    <w:basedOn w:val="Normal"/>
    <w:link w:val="PiedepginaCar"/>
    <w:uiPriority w:val="99"/>
    <w:unhideWhenUsed/>
    <w:rsid w:val="00F72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2418"/>
  </w:style>
  <w:style w:type="character" w:styleId="Hipervnculo">
    <w:name w:val="Hyperlink"/>
    <w:basedOn w:val="Fuentedeprrafopredeter"/>
    <w:uiPriority w:val="99"/>
    <w:unhideWhenUsed/>
    <w:rsid w:val="00B44A2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44A21"/>
    <w:pPr>
      <w:ind w:left="720"/>
      <w:contextualSpacing/>
    </w:pPr>
    <w:rPr>
      <w:kern w:val="2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961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2E4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E42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E42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2E426C"/>
    <w:rPr>
      <w:i/>
      <w:iCs/>
      <w:color w:val="4472C4" w:themeColor="accent1"/>
    </w:rPr>
  </w:style>
  <w:style w:type="paragraph" w:styleId="TtuloTDC">
    <w:name w:val="TOC Heading"/>
    <w:basedOn w:val="Ttulo1"/>
    <w:next w:val="Normal"/>
    <w:uiPriority w:val="39"/>
    <w:unhideWhenUsed/>
    <w:qFormat/>
    <w:rsid w:val="0024434D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443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443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4434D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24434D"/>
    <w:pPr>
      <w:spacing w:after="100"/>
      <w:ind w:left="660"/>
    </w:pPr>
    <w:rPr>
      <w:rFonts w:eastAsiaTheme="minorEastAsia"/>
      <w:lang w:eastAsia="es-ES"/>
    </w:rPr>
  </w:style>
  <w:style w:type="paragraph" w:styleId="TDC5">
    <w:name w:val="toc 5"/>
    <w:basedOn w:val="Normal"/>
    <w:next w:val="Normal"/>
    <w:autoRedefine/>
    <w:uiPriority w:val="39"/>
    <w:unhideWhenUsed/>
    <w:rsid w:val="0024434D"/>
    <w:pPr>
      <w:spacing w:after="100"/>
      <w:ind w:left="880"/>
    </w:pPr>
    <w:rPr>
      <w:rFonts w:eastAsiaTheme="minorEastAsia"/>
      <w:lang w:eastAsia="es-ES"/>
    </w:rPr>
  </w:style>
  <w:style w:type="paragraph" w:styleId="TDC6">
    <w:name w:val="toc 6"/>
    <w:basedOn w:val="Normal"/>
    <w:next w:val="Normal"/>
    <w:autoRedefine/>
    <w:uiPriority w:val="39"/>
    <w:unhideWhenUsed/>
    <w:rsid w:val="0024434D"/>
    <w:pPr>
      <w:spacing w:after="100"/>
      <w:ind w:left="1100"/>
    </w:pPr>
    <w:rPr>
      <w:rFonts w:eastAsiaTheme="minorEastAsia"/>
      <w:lang w:eastAsia="es-ES"/>
    </w:rPr>
  </w:style>
  <w:style w:type="paragraph" w:styleId="TDC7">
    <w:name w:val="toc 7"/>
    <w:basedOn w:val="Normal"/>
    <w:next w:val="Normal"/>
    <w:autoRedefine/>
    <w:uiPriority w:val="39"/>
    <w:unhideWhenUsed/>
    <w:rsid w:val="0024434D"/>
    <w:pPr>
      <w:spacing w:after="100"/>
      <w:ind w:left="1320"/>
    </w:pPr>
    <w:rPr>
      <w:rFonts w:eastAsiaTheme="minorEastAsia"/>
      <w:lang w:eastAsia="es-ES"/>
    </w:rPr>
  </w:style>
  <w:style w:type="paragraph" w:styleId="TDC8">
    <w:name w:val="toc 8"/>
    <w:basedOn w:val="Normal"/>
    <w:next w:val="Normal"/>
    <w:autoRedefine/>
    <w:uiPriority w:val="39"/>
    <w:unhideWhenUsed/>
    <w:rsid w:val="0024434D"/>
    <w:pPr>
      <w:spacing w:after="100"/>
      <w:ind w:left="1540"/>
    </w:pPr>
    <w:rPr>
      <w:rFonts w:eastAsiaTheme="minorEastAsia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24434D"/>
    <w:pPr>
      <w:spacing w:after="100"/>
      <w:ind w:left="1760"/>
    </w:pPr>
    <w:rPr>
      <w:rFonts w:eastAsiaTheme="minorEastAsia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4434D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D41B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37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6.png"/><Relationship Id="rId21" Type="http://schemas.openxmlformats.org/officeDocument/2006/relationships/image" Target="media/image11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webp"/><Relationship Id="rId24" Type="http://schemas.openxmlformats.org/officeDocument/2006/relationships/image" Target="media/image14.png"/><Relationship Id="rId32" Type="http://schemas.openxmlformats.org/officeDocument/2006/relationships/hyperlink" Target="http://github.com/pepita" TargetMode="External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yperlink" Target="http://github.com/pepe" TargetMode="External"/><Relationship Id="rId44" Type="http://schemas.openxmlformats.org/officeDocument/2006/relationships/image" Target="media/image31.png"/><Relationship Id="rId52" Type="http://schemas.openxmlformats.org/officeDocument/2006/relationships/hyperlink" Target="https://git-scm.com/book/es/v2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webSettings" Target="webSettings.xml"/><Relationship Id="rId51" Type="http://schemas.openxmlformats.org/officeDocument/2006/relationships/image" Target="media/image38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://github.com/JB" TargetMode="External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10.png"/><Relationship Id="rId41" Type="http://schemas.openxmlformats.org/officeDocument/2006/relationships/image" Target="media/image28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3.png"/><Relationship Id="rId49" Type="http://schemas.openxmlformats.org/officeDocument/2006/relationships/image" Target="media/image3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spertino.C12PC10\Documents\Plantillas%20personalizadas%20de%20Office\PlantillaLFR_EntornosDeDesarroll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EC6F4F51F0EA4C8C2D93155C66C017" ma:contentTypeVersion="9" ma:contentTypeDescription="Crear nuevo documento." ma:contentTypeScope="" ma:versionID="67cfee0e194f1ed0eb45300aa84d0b99">
  <xsd:schema xmlns:xsd="http://www.w3.org/2001/XMLSchema" xmlns:xs="http://www.w3.org/2001/XMLSchema" xmlns:p="http://schemas.microsoft.com/office/2006/metadata/properties" xmlns:ns3="918234d9-d9af-4a5d-b29b-d98d865060eb" targetNamespace="http://schemas.microsoft.com/office/2006/metadata/properties" ma:root="true" ma:fieldsID="351a5368ea25e008e09b5c552693f2f7" ns3:_="">
    <xsd:import namespace="918234d9-d9af-4a5d-b29b-d98d865060e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234d9-d9af-4a5d-b29b-d98d865060e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27E60-EE14-463D-A744-D4812BE6CD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8234d9-d9af-4a5d-b29b-d98d865060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1A5FC4-8685-4C5B-B39A-18D37A6F1332}">
  <ds:schemaRefs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infopath/2007/PartnerControls"/>
    <ds:schemaRef ds:uri="http://purl.org/dc/dcmitype/"/>
    <ds:schemaRef ds:uri="http://purl.org/dc/terms/"/>
    <ds:schemaRef ds:uri="918234d9-d9af-4a5d-b29b-d98d865060eb"/>
  </ds:schemaRefs>
</ds:datastoreItem>
</file>

<file path=customXml/itemProps3.xml><?xml version="1.0" encoding="utf-8"?>
<ds:datastoreItem xmlns:ds="http://schemas.openxmlformats.org/officeDocument/2006/customXml" ds:itemID="{4021FC85-31C9-4A6C-AA72-BA02C940A7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E356BE-975A-4123-9FFD-A91F54CF9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PlantillaLFR_EntornosDeDesarrollo.dotx</Template>
  <TotalTime>8</TotalTime>
  <Pages>13</Pages>
  <Words>1442</Words>
  <Characters>7936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4</cp:revision>
  <cp:lastPrinted>2026-01-09T19:19:00Z</cp:lastPrinted>
  <dcterms:created xsi:type="dcterms:W3CDTF">2026-01-09T19:17:00Z</dcterms:created>
  <dcterms:modified xsi:type="dcterms:W3CDTF">2026-01-09T19:25:00Z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0x010100E6EC6F4F51F0EA4C8C2D93155C66C017</vt:lpwstr>
  </property>
</Properties>
</file>